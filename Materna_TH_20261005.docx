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4" w:name="_Toc216953255"/>
      <w:r w:rsidRPr="002B7A15">
        <w:rPr>
          <w:noProof/>
        </w:rPr>
        <w:lastRenderedPageBreak/>
        <w:t>Allgemeine Informationen</w:t>
      </w:r>
      <w:bookmarkEnd w:id="10"/>
      <w:bookmarkEnd w:id="11"/>
      <w:bookmarkEnd w:id="14"/>
    </w:p>
    <w:p w14:paraId="3879D623" w14:textId="77777777" w:rsidR="00E875C5" w:rsidRPr="002B7A15" w:rsidRDefault="00E875C5" w:rsidP="00E875C5">
      <w:pPr>
        <w:pStyle w:val="berschrift2"/>
        <w:rPr>
          <w:noProof/>
        </w:rPr>
      </w:pPr>
      <w:bookmarkStart w:id="15" w:name="_Toc216953256"/>
      <w:r w:rsidRPr="002B7A15">
        <w:rPr>
          <w:noProof/>
        </w:rPr>
        <w:t xml:space="preserve">Hinweise </w:t>
      </w:r>
      <w:r w:rsidR="000A61DD" w:rsidRPr="002B7A15">
        <w:rPr>
          <w:noProof/>
        </w:rPr>
        <w:t>zum Prüfbericht</w:t>
      </w:r>
      <w:bookmarkEnd w:id="15"/>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6" w:name="_Hlk216780570"/>
      <w:r w:rsidRPr="002B7A15">
        <w:t xml:space="preserve">Es fehlen </w:t>
      </w:r>
      <w:r w:rsidR="00F73957" w:rsidRPr="002B7A15">
        <w:t xml:space="preserve">teilweise </w:t>
      </w:r>
      <w:r w:rsidRPr="002B7A15">
        <w:t>Sprachauszeichnungen für fremdsprachige Textabschnitte</w:t>
      </w:r>
      <w:bookmarkEnd w:id="16"/>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7" w:name="_Toc184920328"/>
      <w:bookmarkStart w:id="18" w:name="_Toc185255425"/>
      <w:bookmarkStart w:id="19" w:name="_Toc185430031"/>
      <w:bookmarkStart w:id="20" w:name="_Toc216953257"/>
      <w:r w:rsidRPr="002B7A15">
        <w:rPr>
          <w:noProof/>
        </w:rPr>
        <w:lastRenderedPageBreak/>
        <w:t>Vielfalt der Nutzergruppen</w:t>
      </w:r>
      <w:bookmarkEnd w:id="17"/>
      <w:bookmarkEnd w:id="18"/>
      <w:bookmarkEnd w:id="19"/>
      <w:bookmarkEnd w:id="20"/>
    </w:p>
    <w:p w14:paraId="1B8EDDBC" w14:textId="77777777" w:rsidR="007B12CA" w:rsidRPr="002B7A15" w:rsidRDefault="007B12CA" w:rsidP="0078553B">
      <w:pPr>
        <w:pStyle w:val="berschrift3"/>
        <w:pageBreakBefore w:val="0"/>
        <w:rPr>
          <w:rStyle w:val="berschrift3Zchn"/>
          <w:b/>
          <w:iCs/>
          <w:noProof/>
          <w:snapToGrid w:val="0"/>
        </w:rPr>
      </w:pPr>
      <w:bookmarkStart w:id="21" w:name="_Toc184920329"/>
      <w:bookmarkStart w:id="22" w:name="_Toc185255426"/>
      <w:bookmarkStart w:id="23" w:name="_Toc185430032"/>
      <w:bookmarkStart w:id="24" w:name="_Toc216953258"/>
      <w:r w:rsidRPr="002B7A15">
        <w:rPr>
          <w:rStyle w:val="berschrift3Zchn"/>
          <w:b/>
          <w:iCs/>
          <w:noProof/>
          <w:snapToGrid w:val="0"/>
        </w:rPr>
        <w:t xml:space="preserve">Menschen mit kognitiven Einschränkungen </w:t>
      </w:r>
      <w:bookmarkEnd w:id="21"/>
      <w:bookmarkEnd w:id="22"/>
      <w:bookmarkEnd w:id="23"/>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4"/>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5" w:name="_Toc184920330"/>
      <w:bookmarkStart w:id="26" w:name="_Toc185255427"/>
      <w:bookmarkStart w:id="27" w:name="_Toc185430033"/>
      <w:bookmarkStart w:id="28" w:name="_Toc216953259"/>
      <w:bookmarkStart w:id="29" w:name="_Toc29559837"/>
      <w:bookmarkStart w:id="30" w:name="_Toc34815505"/>
      <w:r w:rsidRPr="002B7A15">
        <w:rPr>
          <w:noProof/>
        </w:rPr>
        <w:t>Sehbehinderte und sehschwache Menschen (eingeschränktes Sehvermögen)</w:t>
      </w:r>
      <w:bookmarkEnd w:id="25"/>
      <w:bookmarkEnd w:id="26"/>
      <w:bookmarkEnd w:id="27"/>
      <w:bookmarkEnd w:id="28"/>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1" w:name="_Toc184920331"/>
      <w:bookmarkStart w:id="32" w:name="_Toc185255428"/>
      <w:bookmarkStart w:id="33" w:name="_Toc185430034"/>
      <w:bookmarkStart w:id="34" w:name="_Toc216953260"/>
      <w:bookmarkStart w:id="35" w:name="_Toc29559838"/>
      <w:bookmarkStart w:id="36" w:name="_Toc34815506"/>
      <w:bookmarkEnd w:id="29"/>
      <w:bookmarkEnd w:id="30"/>
      <w:r w:rsidRPr="002B7A15">
        <w:rPr>
          <w:noProof/>
        </w:rPr>
        <w:t>Blinde und hochgradig sehbehinderte Menschen (kein Sehvermögen)</w:t>
      </w:r>
      <w:bookmarkEnd w:id="31"/>
      <w:bookmarkEnd w:id="32"/>
      <w:bookmarkEnd w:id="33"/>
      <w:bookmarkEnd w:id="34"/>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7" w:name="_Toc184920332"/>
      <w:bookmarkStart w:id="38" w:name="_Toc185255429"/>
      <w:bookmarkStart w:id="39" w:name="_Toc185430035"/>
      <w:bookmarkStart w:id="40" w:name="_Toc216953261"/>
      <w:bookmarkEnd w:id="35"/>
      <w:bookmarkEnd w:id="36"/>
      <w:r w:rsidRPr="002B7A15">
        <w:rPr>
          <w:noProof/>
        </w:rPr>
        <w:lastRenderedPageBreak/>
        <w:t>Menschen mit einer Farbsehschwäche (Farbwahrnehmung)</w:t>
      </w:r>
      <w:bookmarkEnd w:id="37"/>
      <w:bookmarkEnd w:id="38"/>
      <w:bookmarkEnd w:id="39"/>
      <w:bookmarkEnd w:id="40"/>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1" w:name="_Toc184920333"/>
      <w:bookmarkStart w:id="42" w:name="_Toc185255430"/>
      <w:bookmarkStart w:id="43" w:name="_Toc185430036"/>
      <w:bookmarkStart w:id="44" w:name="_Toc216953262"/>
      <w:r w:rsidRPr="002B7A15">
        <w:rPr>
          <w:noProof/>
        </w:rPr>
        <w:t>Gehörlose Menschen (Hörvermögen)</w:t>
      </w:r>
      <w:bookmarkEnd w:id="41"/>
      <w:bookmarkEnd w:id="42"/>
      <w:bookmarkEnd w:id="43"/>
      <w:bookmarkEnd w:id="44"/>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5" w:name="_Toc184920334"/>
      <w:bookmarkStart w:id="46" w:name="_Toc185255431"/>
      <w:bookmarkStart w:id="47" w:name="_Toc185430037"/>
      <w:bookmarkStart w:id="48" w:name="_Toc216953263"/>
      <w:r w:rsidRPr="002B7A15">
        <w:rPr>
          <w:noProof/>
        </w:rPr>
        <w:t>Menschen mit Sprachstörungen (Sprachvermögen)</w:t>
      </w:r>
      <w:bookmarkEnd w:id="45"/>
      <w:bookmarkEnd w:id="46"/>
      <w:bookmarkEnd w:id="47"/>
      <w:bookmarkEnd w:id="48"/>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9" w:name="_Toc184920335"/>
      <w:bookmarkStart w:id="50" w:name="_Toc185255432"/>
      <w:bookmarkStart w:id="51" w:name="_Toc185430038"/>
      <w:bookmarkStart w:id="52" w:name="_Toc216953264"/>
      <w:r w:rsidRPr="002B7A15">
        <w:rPr>
          <w:noProof/>
        </w:rPr>
        <w:t>Motorisch eingeschränkte Menschen (Motorik/Feinmotorik)</w:t>
      </w:r>
      <w:bookmarkEnd w:id="49"/>
      <w:bookmarkEnd w:id="50"/>
      <w:bookmarkEnd w:id="51"/>
      <w:bookmarkEnd w:id="52"/>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3" w:name="_Toc184920336"/>
      <w:bookmarkStart w:id="54" w:name="_Toc185255433"/>
      <w:bookmarkStart w:id="55" w:name="_Toc185430039"/>
      <w:bookmarkStart w:id="56" w:name="_Toc216953265"/>
      <w:r w:rsidRPr="002B7A15">
        <w:rPr>
          <w:noProof/>
        </w:rPr>
        <w:lastRenderedPageBreak/>
        <w:t>Photosensibilität (Anfallsleiden)</w:t>
      </w:r>
      <w:bookmarkEnd w:id="53"/>
      <w:bookmarkEnd w:id="54"/>
      <w:bookmarkEnd w:id="55"/>
      <w:bookmarkEnd w:id="56"/>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7" w:name="_Legende_und_Erläuterung"/>
      <w:bookmarkStart w:id="58" w:name="_Toc34815509"/>
      <w:bookmarkStart w:id="59" w:name="_Toc216953266"/>
      <w:bookmarkEnd w:id="12"/>
      <w:bookmarkEnd w:id="13"/>
      <w:bookmarkEnd w:id="57"/>
      <w:r w:rsidRPr="002B7A15">
        <w:rPr>
          <w:noProof/>
        </w:rPr>
        <w:lastRenderedPageBreak/>
        <w:t>Angaben zur Prüfung</w:t>
      </w:r>
      <w:bookmarkEnd w:id="58"/>
      <w:bookmarkEnd w:id="59"/>
    </w:p>
    <w:p w14:paraId="21F85795" w14:textId="77777777" w:rsidR="00581B3C" w:rsidRPr="002B7A15" w:rsidRDefault="00581B3C" w:rsidP="00581B3C">
      <w:pPr>
        <w:pStyle w:val="berschrift2"/>
        <w:rPr>
          <w:noProof/>
        </w:rPr>
      </w:pPr>
      <w:bookmarkStart w:id="60" w:name="_Toc29559833"/>
      <w:bookmarkStart w:id="61" w:name="_Toc34815501"/>
      <w:bookmarkStart w:id="62" w:name="_Toc216953267"/>
      <w:r w:rsidRPr="002B7A15">
        <w:rPr>
          <w:noProof/>
        </w:rPr>
        <w:t>Gesetzliche Grundlagen und Richtlinien</w:t>
      </w:r>
      <w:bookmarkEnd w:id="60"/>
      <w:bookmarkEnd w:id="61"/>
      <w:bookmarkEnd w:id="62"/>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3"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00A202A6"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3"/>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4" w:name="_Toc34815510"/>
      <w:bookmarkStart w:id="65" w:name="_Toc216953268"/>
      <w:commentRangeStart w:id="66"/>
      <w:r w:rsidRPr="002B7A15">
        <w:rPr>
          <w:noProof/>
        </w:rPr>
        <w:lastRenderedPageBreak/>
        <w:t>Organisatorische Angaben und Systemumgebung</w:t>
      </w:r>
      <w:bookmarkEnd w:id="64"/>
      <w:bookmarkEnd w:id="65"/>
      <w:commentRangeEnd w:id="66"/>
      <w:r w:rsidR="00CE363C" w:rsidRPr="002B7A15">
        <w:rPr>
          <w:rStyle w:val="Kommentarzeichen"/>
          <w:noProof/>
          <w:sz w:val="26"/>
          <w:szCs w:val="28"/>
        </w:rPr>
        <w:commentReference w:id="66"/>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67"/>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67"/>
            <w:r w:rsidR="00CE363C" w:rsidRPr="002B7A15">
              <w:rPr>
                <w:rStyle w:val="Kommentarzeichen"/>
                <w:sz w:val="24"/>
                <w:szCs w:val="20"/>
              </w:rPr>
              <w:commentReference w:id="67"/>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68"/>
            <w:r w:rsidRPr="002B7A15">
              <w:t>Region</w:t>
            </w:r>
            <w:commentRangeEnd w:id="68"/>
            <w:r w:rsidR="00CE363C" w:rsidRPr="002B7A15">
              <w:rPr>
                <w:rStyle w:val="Kommentarzeichen"/>
                <w:sz w:val="24"/>
                <w:szCs w:val="20"/>
              </w:rPr>
              <w:commentReference w:id="68"/>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69"/>
            <w:r w:rsidRPr="002B7A15">
              <w:t>Verwaltungsebene</w:t>
            </w:r>
            <w:commentRangeEnd w:id="69"/>
            <w:r w:rsidR="00CE363C" w:rsidRPr="002B7A15">
              <w:rPr>
                <w:rStyle w:val="Kommentarzeichen"/>
                <w:sz w:val="24"/>
                <w:szCs w:val="20"/>
              </w:rPr>
              <w:commentReference w:id="69"/>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0"/>
            <w:r w:rsidRPr="002B7A15">
              <w:t>…/202</w:t>
            </w:r>
            <w:commentRangeEnd w:id="70"/>
            <w:r w:rsidR="00FE1625" w:rsidRPr="002B7A15">
              <w:rPr>
                <w:rStyle w:val="Kommentarzeichen"/>
                <w:sz w:val="24"/>
                <w:szCs w:val="20"/>
              </w:rPr>
              <w:commentReference w:id="70"/>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1"/>
            <w:r w:rsidRPr="002B7A15">
              <w:t>Name des Webauftritts:</w:t>
            </w:r>
            <w:commentRangeEnd w:id="71"/>
            <w:r w:rsidR="00CE363C" w:rsidRPr="002B7A15">
              <w:rPr>
                <w:rStyle w:val="Kommentarzeichen"/>
                <w:sz w:val="24"/>
                <w:szCs w:val="20"/>
              </w:rPr>
              <w:commentReference w:id="71"/>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2"/>
            <w:r w:rsidRPr="002B7A15">
              <w:t>Version des Webauftritts:</w:t>
            </w:r>
            <w:commentRangeEnd w:id="72"/>
            <w:r w:rsidR="00CE363C" w:rsidRPr="002B7A15">
              <w:rPr>
                <w:rStyle w:val="Kommentarzeichen"/>
                <w:sz w:val="24"/>
                <w:szCs w:val="20"/>
              </w:rPr>
              <w:commentReference w:id="72"/>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3"/>
            <w:r w:rsidRPr="002B7A15">
              <w:t>2. Browser:</w:t>
            </w:r>
            <w:commentRangeEnd w:id="73"/>
            <w:r w:rsidR="000C13E1" w:rsidRPr="002B7A15">
              <w:rPr>
                <w:rStyle w:val="Kommentarzeichen"/>
                <w:sz w:val="24"/>
                <w:szCs w:val="20"/>
              </w:rPr>
              <w:commentReference w:id="73"/>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4"/>
            <w:r w:rsidRPr="002B7A15">
              <w:t>Bildschirmauflösung</w:t>
            </w:r>
            <w:commentRangeEnd w:id="74"/>
            <w:r w:rsidR="00FE1625" w:rsidRPr="002B7A15">
              <w:rPr>
                <w:rStyle w:val="Kommentarzeichen"/>
                <w:sz w:val="24"/>
                <w:szCs w:val="20"/>
              </w:rPr>
              <w:commentReference w:id="74"/>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5" w:name="_Toc34815511"/>
      <w:bookmarkStart w:id="76" w:name="_Toc216953269"/>
      <w:bookmarkStart w:id="77" w:name="_Toc450733024"/>
      <w:bookmarkStart w:id="78" w:name="_Toc504467924"/>
      <w:commentRangeStart w:id="79"/>
      <w:r w:rsidRPr="002B7A15">
        <w:rPr>
          <w:noProof/>
        </w:rPr>
        <w:lastRenderedPageBreak/>
        <w:t>Testumfang</w:t>
      </w:r>
      <w:bookmarkEnd w:id="75"/>
      <w:bookmarkEnd w:id="76"/>
      <w:commentRangeEnd w:id="79"/>
      <w:r w:rsidR="007071DD" w:rsidRPr="002B7A15">
        <w:rPr>
          <w:rStyle w:val="Kommentarzeichen"/>
          <w:noProof/>
          <w:sz w:val="26"/>
          <w:szCs w:val="28"/>
        </w:rPr>
        <w:commentReference w:id="79"/>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p>
    <w:p w14:paraId="26B2162F" w14:textId="77777777" w:rsidR="00581B3C" w:rsidRPr="002B7A15" w:rsidRDefault="00581B3C" w:rsidP="007E618C">
      <w:pPr>
        <w:pStyle w:val="Bodytext"/>
        <w:numPr>
          <w:ilvl w:val="0"/>
          <w:numId w:val="36"/>
        </w:numPr>
        <w:spacing w:after="60"/>
        <w:ind w:left="714" w:hanging="357"/>
        <w:textAlignment w:val="auto"/>
      </w:pPr>
      <w:commentRangeStart w:id="80"/>
      <w:r w:rsidRPr="002B7A15">
        <w:t>Startseite</w:t>
      </w:r>
    </w:p>
    <w:p w14:paraId="1909C578" w14:textId="77777777" w:rsidR="00581B3C" w:rsidRPr="002B7A15" w:rsidRDefault="00581B3C" w:rsidP="007E618C">
      <w:pPr>
        <w:pStyle w:val="Bodytext"/>
        <w:numPr>
          <w:ilvl w:val="0"/>
          <w:numId w:val="36"/>
        </w:numPr>
        <w:spacing w:after="60"/>
        <w:ind w:left="714" w:hanging="357"/>
        <w:textAlignment w:val="auto"/>
      </w:pPr>
      <w:r w:rsidRPr="002B7A15">
        <w:t>Kontakt</w:t>
      </w:r>
    </w:p>
    <w:p w14:paraId="26E94F82" w14:textId="77777777" w:rsidR="00581B3C" w:rsidRPr="002B7A15" w:rsidRDefault="00581B3C" w:rsidP="007E618C">
      <w:pPr>
        <w:pStyle w:val="Bodytext"/>
        <w:numPr>
          <w:ilvl w:val="0"/>
          <w:numId w:val="36"/>
        </w:numPr>
        <w:spacing w:after="60"/>
        <w:ind w:left="714" w:hanging="357"/>
        <w:textAlignment w:val="auto"/>
      </w:pPr>
      <w:r w:rsidRPr="002B7A15">
        <w:t>Inhaltsseite 1</w:t>
      </w:r>
    </w:p>
    <w:p w14:paraId="5F9BE991" w14:textId="77777777" w:rsidR="00581B3C" w:rsidRPr="002B7A15" w:rsidRDefault="00581B3C" w:rsidP="007E618C">
      <w:pPr>
        <w:pStyle w:val="Bodytext"/>
        <w:numPr>
          <w:ilvl w:val="0"/>
          <w:numId w:val="36"/>
        </w:numPr>
        <w:spacing w:after="60"/>
        <w:ind w:left="714" w:hanging="357"/>
        <w:textAlignment w:val="auto"/>
      </w:pPr>
      <w:r w:rsidRPr="002B7A15">
        <w:t>Inhaltsseite 2</w:t>
      </w:r>
      <w:commentRangeEnd w:id="80"/>
      <w:r w:rsidR="00FE1625" w:rsidRPr="002B7A15">
        <w:rPr>
          <w:rStyle w:val="Kommentarzeichen"/>
          <w:sz w:val="24"/>
          <w:szCs w:val="20"/>
        </w:rPr>
        <w:commentReference w:id="80"/>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1" w:name="_Toc34815512"/>
      <w:bookmarkStart w:id="82" w:name="_Toc216953270"/>
      <w:commentRangeStart w:id="83"/>
      <w:r w:rsidRPr="002B7A15">
        <w:rPr>
          <w:noProof/>
        </w:rPr>
        <w:t>Test</w:t>
      </w:r>
      <w:r w:rsidR="00A123D4" w:rsidRPr="002B7A15">
        <w:rPr>
          <w:noProof/>
        </w:rPr>
        <w:t>d</w:t>
      </w:r>
      <w:r w:rsidRPr="002B7A15">
        <w:rPr>
          <w:noProof/>
        </w:rPr>
        <w:t>urchführung</w:t>
      </w:r>
      <w:bookmarkEnd w:id="77"/>
      <w:bookmarkEnd w:id="78"/>
      <w:bookmarkEnd w:id="81"/>
      <w:bookmarkEnd w:id="82"/>
      <w:commentRangeEnd w:id="83"/>
      <w:r w:rsidR="00307D87" w:rsidRPr="002B7A15">
        <w:rPr>
          <w:rStyle w:val="Kommentarzeichen"/>
          <w:noProof/>
          <w:sz w:val="26"/>
          <w:szCs w:val="28"/>
        </w:rPr>
        <w:commentReference w:id="83"/>
      </w:r>
      <w:r w:rsidR="00A123D4" w:rsidRPr="002B7A15">
        <w:rPr>
          <w:noProof/>
        </w:rPr>
        <w:t xml:space="preserve"> </w:t>
      </w:r>
    </w:p>
    <w:p w14:paraId="0EE51424" w14:textId="77777777" w:rsidR="00A123D4" w:rsidRPr="002B7A15" w:rsidRDefault="00A123D4" w:rsidP="00A123D4">
      <w:pPr>
        <w:pStyle w:val="Bodytext"/>
      </w:pPr>
      <w:bookmarkStart w:id="84"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4"/>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5"/>
      <w:r w:rsidRPr="002B7A15">
        <w:t>Werden bei Webauftritten Cookies oder Cookie-Banner eingesetzt, so wird für die Prüfung stets mit den minimal notwendigen Einstellungen getestet.</w:t>
      </w:r>
      <w:commentRangeEnd w:id="85"/>
      <w:r w:rsidRPr="002B7A15">
        <w:rPr>
          <w:rStyle w:val="Kommentarzeichen"/>
          <w:sz w:val="24"/>
          <w:szCs w:val="20"/>
        </w:rPr>
        <w:commentReference w:id="85"/>
      </w:r>
    </w:p>
    <w:p w14:paraId="510FD8D6" w14:textId="77777777" w:rsidR="00581B3C" w:rsidRPr="002B7A15" w:rsidRDefault="00A123D4" w:rsidP="008D3BA8">
      <w:pPr>
        <w:pStyle w:val="berschrift2"/>
        <w:pageBreakBefore/>
        <w:suppressAutoHyphens/>
        <w:spacing w:after="120" w:line="288" w:lineRule="auto"/>
        <w:rPr>
          <w:noProof/>
        </w:rPr>
      </w:pPr>
      <w:bookmarkStart w:id="86" w:name="_Toc216953271"/>
      <w:commentRangeStart w:id="87"/>
      <w:r w:rsidRPr="002B7A15">
        <w:rPr>
          <w:noProof/>
        </w:rPr>
        <w:lastRenderedPageBreak/>
        <w:t>Testausschlüsse</w:t>
      </w:r>
      <w:bookmarkEnd w:id="86"/>
      <w:commentRangeEnd w:id="87"/>
      <w:r w:rsidR="00FE1625" w:rsidRPr="002B7A15">
        <w:rPr>
          <w:rStyle w:val="Kommentarzeichen"/>
          <w:noProof/>
          <w:sz w:val="26"/>
          <w:szCs w:val="28"/>
        </w:rPr>
        <w:commentReference w:id="87"/>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88" w:name="_Ausschlüsse_von_der"/>
      <w:bookmarkStart w:id="89" w:name="_Toc424652714"/>
      <w:bookmarkStart w:id="90" w:name="_Toc425507199"/>
      <w:bookmarkStart w:id="91" w:name="_Toc425515874"/>
      <w:bookmarkStart w:id="92" w:name="_Toc425528492"/>
      <w:bookmarkStart w:id="93" w:name="_Toc429051602"/>
      <w:bookmarkStart w:id="94" w:name="_Toc429482784"/>
      <w:bookmarkStart w:id="95" w:name="_Toc430074962"/>
      <w:bookmarkStart w:id="96" w:name="_Toc430245664"/>
      <w:bookmarkStart w:id="97" w:name="_Toc430246553"/>
      <w:bookmarkStart w:id="98" w:name="_Toc450733025"/>
      <w:bookmarkStart w:id="99" w:name="_Toc504467925"/>
      <w:bookmarkEnd w:id="88"/>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0" w:name="_Toc216953272"/>
      <w:bookmarkEnd w:id="89"/>
      <w:bookmarkEnd w:id="90"/>
      <w:bookmarkEnd w:id="91"/>
      <w:bookmarkEnd w:id="92"/>
      <w:bookmarkEnd w:id="93"/>
      <w:bookmarkEnd w:id="94"/>
      <w:bookmarkEnd w:id="95"/>
      <w:bookmarkEnd w:id="96"/>
      <w:bookmarkEnd w:id="97"/>
      <w:bookmarkEnd w:id="98"/>
      <w:bookmarkEnd w:id="99"/>
      <w:r w:rsidRPr="002B7A15">
        <w:rPr>
          <w:noProof/>
        </w:rPr>
        <w:lastRenderedPageBreak/>
        <w:t>Ergebnis der Prüfung</w:t>
      </w:r>
      <w:bookmarkEnd w:id="100"/>
    </w:p>
    <w:p w14:paraId="7A941B61" w14:textId="77777777" w:rsidR="004A0439" w:rsidRPr="002B7A15" w:rsidRDefault="004A0439" w:rsidP="00581B3C">
      <w:pPr>
        <w:pStyle w:val="berschrift2"/>
        <w:rPr>
          <w:noProof/>
        </w:rPr>
      </w:pPr>
      <w:bookmarkStart w:id="101" w:name="_Toc29559829"/>
      <w:bookmarkStart w:id="102" w:name="_Toc34815497"/>
      <w:bookmarkStart w:id="103" w:name="_Toc216953273"/>
      <w:r w:rsidRPr="002B7A15">
        <w:rPr>
          <w:noProof/>
        </w:rPr>
        <w:t>Fazit</w:t>
      </w:r>
      <w:bookmarkEnd w:id="101"/>
      <w:bookmarkEnd w:id="102"/>
      <w:bookmarkEnd w:id="103"/>
    </w:p>
    <w:p w14:paraId="1EEB6196" w14:textId="77777777" w:rsidR="001F41C8" w:rsidRPr="002B7A15" w:rsidRDefault="001F41C8" w:rsidP="001F41C8">
      <w:pPr>
        <w:pStyle w:val="Bodytext"/>
        <w:rPr>
          <w:snapToGrid w:val="0"/>
        </w:rPr>
      </w:pPr>
      <w:r w:rsidRPr="002B7A15">
        <w:t xml:space="preserve">Der Webauftritt </w:t>
      </w:r>
      <w:commentRangeStart w:id="104"/>
      <w:r w:rsidRPr="002B7A15">
        <w:t>…</w:t>
      </w:r>
      <w:commentRangeEnd w:id="104"/>
      <w:r w:rsidR="00C25C83" w:rsidRPr="002B7A15">
        <w:rPr>
          <w:rStyle w:val="Kommentarzeichen"/>
          <w:sz w:val="24"/>
          <w:szCs w:val="20"/>
        </w:rPr>
        <w:commentReference w:id="104"/>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5" w:name="_Hlk96417765"/>
      <w:commentRangeStart w:id="106"/>
      <w:r w:rsidRPr="002B7A15">
        <w:rPr>
          <w:b/>
          <w:bCs/>
          <w:szCs w:val="23"/>
        </w:rPr>
        <w:t>Fazit ergänzen</w:t>
      </w:r>
      <w:r w:rsidRPr="002B7A15">
        <w:rPr>
          <w:szCs w:val="23"/>
        </w:rPr>
        <w:t>.</w:t>
      </w:r>
      <w:commentRangeEnd w:id="106"/>
      <w:r w:rsidRPr="002B7A15">
        <w:rPr>
          <w:rStyle w:val="Kommentarzeichen"/>
          <w:sz w:val="24"/>
          <w:szCs w:val="23"/>
        </w:rPr>
        <w:commentReference w:id="106"/>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07"/>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108"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08"/>
      <w:commentRangeEnd w:id="107"/>
      <w:r w:rsidR="008E1D25" w:rsidRPr="002B7A15">
        <w:rPr>
          <w:rStyle w:val="Kommentarzeichen"/>
          <w:sz w:val="24"/>
          <w:szCs w:val="23"/>
        </w:rPr>
        <w:commentReference w:id="107"/>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9" w:name="_Bewertung_der_WCAG-Erfolgskriterien"/>
      <w:bookmarkStart w:id="110" w:name="_Toc34815498"/>
      <w:bookmarkStart w:id="111" w:name="_Toc216953274"/>
      <w:bookmarkStart w:id="112" w:name="_Toc398634030"/>
      <w:bookmarkStart w:id="113" w:name="_Toc403386746"/>
      <w:bookmarkStart w:id="114" w:name="_Toc504467909"/>
      <w:bookmarkEnd w:id="105"/>
      <w:bookmarkEnd w:id="109"/>
      <w:r w:rsidRPr="002B7A15">
        <w:rPr>
          <w:noProof/>
        </w:rPr>
        <w:lastRenderedPageBreak/>
        <w:t xml:space="preserve">Bewertung der </w:t>
      </w:r>
      <w:bookmarkEnd w:id="110"/>
      <w:r w:rsidR="00F94B06" w:rsidRPr="002B7A15">
        <w:rPr>
          <w:noProof/>
        </w:rPr>
        <w:t>Anforderungen</w:t>
      </w:r>
      <w:bookmarkEnd w:id="111"/>
    </w:p>
    <w:p w14:paraId="07D3E0B4" w14:textId="77777777" w:rsidR="002F286D" w:rsidRPr="002B7A15" w:rsidRDefault="002F286D" w:rsidP="002F286D">
      <w:pPr>
        <w:pStyle w:val="Bodytext"/>
        <w:rPr>
          <w:color w:val="auto"/>
        </w:rPr>
      </w:pPr>
      <w:bookmarkStart w:id="115"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5"/>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16" w:name="_Hlk96422099"/>
      <w:bookmarkStart w:id="117" w:name="_Hlk126233890"/>
      <w:bookmarkStart w:id="118" w:name="_Hlk96420144"/>
      <w:bookmarkStart w:id="119"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0" w:name="_Hlk96420228"/>
      <w:r w:rsidRPr="002B7A15">
        <w:t>der EN</w:t>
      </w:r>
      <w:r w:rsidR="007071DD" w:rsidRPr="002B7A15">
        <w:t> </w:t>
      </w:r>
      <w:r w:rsidRPr="002B7A15">
        <w:t>301</w:t>
      </w:r>
      <w:r w:rsidR="007071DD" w:rsidRPr="002B7A15">
        <w:t> </w:t>
      </w:r>
      <w:r w:rsidRPr="002B7A15">
        <w:t>549 und den zusätzlichen Anforderungen</w:t>
      </w:r>
      <w:bookmarkEnd w:id="120"/>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1" w:name="_Hlk96420160"/>
      <w:bookmarkStart w:id="122" w:name="_Hlk96421393"/>
      <w:bookmarkEnd w:id="116"/>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3" w:name="_Hlk123831090"/>
      <w:bookmarkEnd w:id="121"/>
      <w:bookmarkEnd w:id="122"/>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17"/>
    <w:bookmarkEnd w:id="123"/>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4" w:name="_Toc216953275"/>
      <w:bookmarkEnd w:id="118"/>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4"/>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6172"/>
        <w:gridCol w:w="28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9"/>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nil"/>
              <w:bottom w:val="single" w:sz="8" w:space="0" w:color="auto"/>
              <w:right w:val="nil"/>
            </w:tcBorders>
          </w:tcPr>
          <w:p w14:paraId="65AEF927" w14:textId="2276BB25" w:rsidR="00A202A6" w:rsidRPr="002B7A15" w:rsidRDefault="00A202A6" w:rsidP="00A202A6">
            <w:pPr>
              <w:spacing w:after="0"/>
              <w:jc w:val="center"/>
              <w:rPr>
                <w:b/>
                <w:snapToGrid/>
                <w:color w:val="000000"/>
              </w:rPr>
            </w:pPr>
            <w:commentRangeStart w:id="125"/>
            <w:r w:rsidRPr="003150B1">
              <w:rPr>
                <w:b/>
                <w:snapToGrid/>
                <w:color w:val="000000"/>
              </w:rPr>
              <w:t>Bewertung</w:t>
            </w:r>
            <w:commentRangeEnd w:id="125"/>
            <w:r w:rsidRPr="002B7A15">
              <w:rPr>
                <w:rStyle w:val="Kommentarzeichen"/>
                <w:b/>
                <w:snapToGrid/>
                <w:color w:val="000000"/>
                <w:sz w:val="24"/>
                <w:szCs w:val="24"/>
              </w:rPr>
              <w:commentReference w:id="125"/>
            </w:r>
          </w:p>
        </w:tc>
      </w:tr>
      <w:tr w:rsidR="00A202A6" w:rsidRPr="002B7A15" w14:paraId="44F63B0C" w14:textId="77777777" w:rsidTr="00A202A6">
        <w:trPr>
          <w:trHeight w:val="567"/>
          <w:jc w:val="center"/>
        </w:trPr>
        <w:tc>
          <w:tcPr>
            <w:tcW w:w="6172" w:type="dxa"/>
            <w:tcBorders>
              <w:top w:val="nil"/>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nil"/>
              <w:left w:val="nil"/>
              <w:bottom w:val="nil"/>
              <w:right w:val="nil"/>
            </w:tcBorders>
          </w:tcPr>
          <w:p w14:paraId="044BF474" w14:textId="6998256F" w:rsidR="00A202A6" w:rsidRDefault="00A202A6" w:rsidP="00A202A6">
            <w:pPr>
              <w:pStyle w:val="PlatzhalterDokumentbaustein"/>
            </w:pPr>
            <w:r>
              <w:t>{%rating_icon_9_1_1_1}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nil"/>
              <w:bottom w:val="single" w:sz="4" w:space="0" w:color="auto"/>
              <w:right w:val="nil"/>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26" w:name="_Toc216953276"/>
      <w:bookmarkStart w:id="127" w:name="_Hlk31963572"/>
      <w:bookmarkStart w:id="128" w:name="_Hlk96420375"/>
      <w:bookmarkStart w:id="129" w:name="_Hlk96422163"/>
      <w:r w:rsidRPr="002B7A15">
        <w:rPr>
          <w:noProof/>
        </w:rPr>
        <w:lastRenderedPageBreak/>
        <w:t>Bewertung zusätzlicher Anforderungen</w:t>
      </w:r>
      <w:bookmarkEnd w:id="126"/>
    </w:p>
    <w:p w14:paraId="45F494CA" w14:textId="77777777" w:rsidR="000228C7" w:rsidRPr="002B7A15" w:rsidRDefault="00847F31" w:rsidP="00993996">
      <w:pPr>
        <w:pStyle w:val="Bodytext"/>
      </w:pPr>
      <w:bookmarkStart w:id="130"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1"/>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1"/>
      <w:r w:rsidR="00A202A6" w:rsidRPr="002B7A15">
        <w:rPr>
          <w:rStyle w:val="Kommentarzeichen"/>
          <w:rFonts w:eastAsiaTheme="minorHAnsi" w:cs="ArialMT"/>
          <w:bCs w:val="0"/>
          <w:snapToGrid/>
          <w:sz w:val="24"/>
          <w:szCs w:val="20"/>
          <w:lang w:eastAsia="en-US"/>
        </w:rPr>
        <w:commentReference w:id="13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37"/>
        <w:gridCol w:w="2623"/>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2" w:name="_Hlk96420401"/>
            <w:bookmarkEnd w:id="127"/>
            <w:bookmarkEnd w:id="128"/>
            <w:bookmarkEnd w:id="130"/>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3"/>
            <w:r w:rsidRPr="002B7A15">
              <w:rPr>
                <w:b/>
                <w:color w:val="000000"/>
              </w:rPr>
              <w:t>Bewertung</w:t>
            </w:r>
            <w:commentRangeEnd w:id="133"/>
            <w:r w:rsidR="00A202A6" w:rsidRPr="002B7A15">
              <w:rPr>
                <w:rStyle w:val="Kommentarzeichen"/>
                <w:b/>
                <w:color w:val="000000"/>
                <w:sz w:val="24"/>
                <w:szCs w:val="20"/>
              </w:rPr>
              <w:commentReference w:id="133"/>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sdt>
          <w:sdtPr>
            <w:rPr>
              <w:color w:val="000000"/>
            </w:rPr>
            <w:alias w:val="Prüfschritt erfüllt"/>
            <w:tag w:val="Prüfschritt erfüllt"/>
            <w:id w:val="612554585"/>
            <w:placeholder>
              <w:docPart w:val="509272A9A63844B9BB60FED61D121BC1"/>
            </w:placeholder>
            <w:docPartList>
              <w:docPartGallery w:val="Custom Quick Parts"/>
            </w:docPartList>
          </w:sdtPr>
          <w:sdtContent>
            <w:sdt>
              <w:sdtPr>
                <w:rPr>
                  <w:color w:val="000000"/>
                </w:rPr>
                <w:alias w:val="Prüfschritt erfüllt"/>
                <w:tag w:val="Prüfschritt erfüllt"/>
                <w:id w:val="780300490"/>
                <w:placeholder>
                  <w:docPart w:val="64B59F5B9D564087A1A74CA250AF90FD"/>
                </w:placeholder>
                <w:showingPlcHdr/>
                <w:docPartList>
                  <w:docPartGallery w:val="Custom Quick Parts"/>
                </w:docPartList>
              </w:sdtPr>
              <w:sdtContent>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4"/>
            <w:r w:rsidRPr="002B7A15">
              <w:t>10.1.1.1 Nicht-Text-Inhalt</w:t>
            </w:r>
            <w:commentRangeEnd w:id="134"/>
            <w:r w:rsidR="00A202A6" w:rsidRPr="002B7A15">
              <w:rPr>
                <w:rStyle w:val="Kommentarzeichen"/>
                <w:sz w:val="24"/>
                <w:szCs w:val="24"/>
              </w:rPr>
              <w:commentReference w:id="134"/>
            </w:r>
          </w:p>
        </w:tc>
        <w:sdt>
          <w:sdtPr>
            <w:rPr>
              <w:color w:val="000000"/>
            </w:rPr>
            <w:alias w:val="Prüfschritt erfüllt"/>
            <w:tag w:val="Prüfschritt erfüllt"/>
            <w:id w:val="-1863112994"/>
            <w:placeholder>
              <w:docPart w:val="3E92DBE83D38435CA169AC59CE2B6FA8"/>
            </w:placeholder>
            <w:docPartList>
              <w:docPartGallery w:val="Custom Quick Parts"/>
            </w:docPartList>
          </w:sdtPr>
          <w:sdtContent>
            <w:sdt>
              <w:sdtPr>
                <w:rPr>
                  <w:color w:val="000000"/>
                </w:rPr>
                <w:alias w:val="Prüfschritt erfüllt"/>
                <w:tag w:val="Prüfschritt erfüllt"/>
                <w:id w:val="-138889805"/>
                <w:placeholder>
                  <w:docPart w:val="59E04CEDFEB04240AE9C8D1B2F469C56"/>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sdt>
          <w:sdtPr>
            <w:rPr>
              <w:color w:val="000000"/>
            </w:rPr>
            <w:alias w:val="Prüfschritt erfüllt"/>
            <w:tag w:val="Prüfschritt erfüllt"/>
            <w:id w:val="-1583667856"/>
            <w:placeholder>
              <w:docPart w:val="F666834B3CAE46EB8AD1E35924BB1131"/>
            </w:placeholder>
            <w:docPartList>
              <w:docPartGallery w:val="Custom Quick Parts"/>
            </w:docPartList>
          </w:sdtPr>
          <w:sdtContent>
            <w:sdt>
              <w:sdtPr>
                <w:rPr>
                  <w:color w:val="000000"/>
                </w:rPr>
                <w:alias w:val="Prüfschritt erfüllt"/>
                <w:tag w:val="Prüfschritt erfüllt"/>
                <w:id w:val="-758437150"/>
                <w:placeholder>
                  <w:docPart w:val="E8FAF8A95CCA44C6A787CCBC81B265A4"/>
                </w:placeholder>
                <w:docPartList>
                  <w:docPartGallery w:val="Custom Quick Parts"/>
                </w:docPartList>
              </w:sdtPr>
              <w:sdtContent>
                <w:sdt>
                  <w:sdtPr>
                    <w:rPr>
                      <w:color w:val="000000"/>
                    </w:rPr>
                    <w:alias w:val="Prüfschritt erfüllt"/>
                    <w:tag w:val="Prüfschritt erfüllt"/>
                    <w:id w:val="-661622035"/>
                    <w:placeholder>
                      <w:docPart w:val="B1700CBEEE834FD7B74B828AA541B75D"/>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sdtContent>
        </w:sdt>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sdt>
          <w:sdtPr>
            <w:alias w:val="Prüfschritt erfüllt"/>
            <w:tag w:val="Prüfschritt erfüllt"/>
            <w:id w:val="-1589370350"/>
            <w:placeholder>
              <w:docPart w:val="28091CE72F7C42FFA93B5BFEB5514BB2"/>
            </w:placeholder>
            <w:docPartList>
              <w:docPartGallery w:val="Custom Quick Parts"/>
            </w:docPartList>
          </w:sdtPr>
          <w:sdtContent>
            <w:sdt>
              <w:sdtPr>
                <w:alias w:val="Prüfschritt erfüllt"/>
                <w:tag w:val="Prüfschritt erfüllt"/>
                <w:id w:val="-482929843"/>
                <w:placeholder>
                  <w:docPart w:val="BD925CFFEF4646E2AE2B23D237074BD0"/>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5" w:name="_Hlk185253051"/>
            <w:r w:rsidRPr="002B7A15">
              <w:t>10.1.4.3 Kontrast (Minimum)</w:t>
            </w:r>
            <w:bookmarkEnd w:id="135"/>
          </w:p>
        </w:tc>
        <w:sdt>
          <w:sdtPr>
            <w:rPr>
              <w:color w:val="000000"/>
            </w:rPr>
            <w:alias w:val="Prüfschritt erfüllt"/>
            <w:tag w:val="Prüfschritt erfüllt"/>
            <w:id w:val="89978541"/>
            <w:placeholder>
              <w:docPart w:val="C1BE69999D7540FABD3A8EC980A4EBFA"/>
            </w:placeholder>
            <w:docPartList>
              <w:docPartGallery w:val="Custom Quick Parts"/>
            </w:docPartList>
          </w:sdtPr>
          <w:sdtContent>
            <w:sdt>
              <w:sdtPr>
                <w:rPr>
                  <w:color w:val="000000"/>
                </w:rPr>
                <w:alias w:val="Prüfschritt erfüllt"/>
                <w:tag w:val="Prüfschritt erfüllt"/>
                <w:id w:val="-1009752964"/>
                <w:placeholder>
                  <w:docPart w:val="3DC5218CD18C490D81CFF46D4DA2DFB8"/>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sdt>
          <w:sdtPr>
            <w:alias w:val="Prüfschritt erfüllt"/>
            <w:tag w:val="Prüfschritt erfüllt"/>
            <w:id w:val="1171535923"/>
            <w:placeholder>
              <w:docPart w:val="4F1BF53760B240308553F9D071F886C6"/>
            </w:placeholder>
            <w:docPartList>
              <w:docPartGallery w:val="Custom Quick Parts"/>
            </w:docPartList>
          </w:sdtPr>
          <w:sdtContent>
            <w:sdt>
              <w:sdtPr>
                <w:alias w:val="Prüfschritt erfüllt"/>
                <w:tag w:val="Prüfschritt erfüllt"/>
                <w:id w:val="-700316040"/>
                <w:placeholder>
                  <w:docPart w:val="2AB1379F7515458D867BEDC84CFC663F"/>
                </w:placeholder>
                <w:docPartList>
                  <w:docPartGallery w:val="Custom Quick Parts"/>
                </w:docPartList>
              </w:sdtPr>
              <w:sdtEndPr>
                <w:rPr>
                  <w:color w:val="000000"/>
                </w:rPr>
              </w:sdtEndPr>
              <w:sdtContent>
                <w:sdt>
                  <w:sdtPr>
                    <w:alias w:val="Prüfschritt erfüllt"/>
                    <w:tag w:val="Prüfschritt erfüllt"/>
                    <w:id w:val="1103144357"/>
                    <w:placeholder>
                      <w:docPart w:val="AA5B8AF6CC814C728C98D2E8773E0D69"/>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sdtContent>
        </w:sdt>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rsidRPr="00FE7BFE">
              <w:rPr>
                <w:color w:val="000000"/>
              </w:rPr>
              <w:t>{rating_</w:t>
            </w:r>
            <w:r>
              <w:rPr>
                <w:color w:val="000000"/>
              </w:rPr>
              <w:t>99</w:t>
            </w:r>
            <w:r w:rsidRPr="00FE7BFE">
              <w:rPr>
                <w:color w:val="000000"/>
              </w:rPr>
              <w:t>_1_1}</w:t>
            </w:r>
            <w:r>
              <w:rPr>
                <w:color w:val="000000"/>
              </w:rPr>
              <w:t xml:space="preserve"> </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rsidRPr="004932E8">
              <w:rPr>
                <w:color w:val="000000"/>
              </w:rPr>
              <w:t>{%rating_icon_</w:t>
            </w:r>
            <w:r>
              <w:rPr>
                <w:color w:val="000000"/>
              </w:rPr>
              <w:t>99</w:t>
            </w:r>
            <w:r w:rsidRPr="004932E8">
              <w:rPr>
                <w:color w:val="000000"/>
              </w:rPr>
              <w:t>_</w:t>
            </w:r>
            <w:r>
              <w:rPr>
                <w:color w:val="000000"/>
              </w:rPr>
              <w:t>1</w:t>
            </w:r>
            <w:r w:rsidRPr="004932E8">
              <w:rPr>
                <w:color w:val="000000"/>
              </w:rPr>
              <w:t>_</w:t>
            </w:r>
            <w:r>
              <w:rPr>
                <w:color w:val="000000"/>
              </w:rPr>
              <w:t>1</w:t>
            </w:r>
            <w:r w:rsidRPr="004932E8">
              <w:rPr>
                <w:color w:val="000000"/>
              </w:rPr>
              <w:t>}</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rsidRPr="00FE7BFE">
              <w:rPr>
                <w:color w:val="000000"/>
              </w:rPr>
              <w:t>{rating_</w:t>
            </w:r>
            <w:r>
              <w:rPr>
                <w:color w:val="000000"/>
              </w:rPr>
              <w:t>99</w:t>
            </w:r>
            <w:r w:rsidRPr="00FE7BFE">
              <w:rPr>
                <w:color w:val="000000"/>
              </w:rPr>
              <w:t>_1_</w:t>
            </w:r>
            <w:r>
              <w:rPr>
                <w:color w:val="000000"/>
              </w:rPr>
              <w:t>2</w:t>
            </w:r>
            <w:r w:rsidRPr="00FE7BFE">
              <w:rPr>
                <w:color w:val="000000"/>
              </w:rPr>
              <w:t>}</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rsidRPr="004932E8">
              <w:rPr>
                <w:color w:val="000000"/>
              </w:rPr>
              <w:t>{%rating_icon_</w:t>
            </w:r>
            <w:r>
              <w:rPr>
                <w:color w:val="000000"/>
              </w:rPr>
              <w:t>99</w:t>
            </w:r>
            <w:r w:rsidRPr="004932E8">
              <w:rPr>
                <w:color w:val="000000"/>
              </w:rPr>
              <w:t>_</w:t>
            </w:r>
            <w:r>
              <w:rPr>
                <w:color w:val="000000"/>
              </w:rPr>
              <w:t>1</w:t>
            </w:r>
            <w:r w:rsidRPr="004932E8">
              <w:rPr>
                <w:color w:val="000000"/>
              </w:rPr>
              <w:t>_</w:t>
            </w:r>
            <w:r>
              <w:rPr>
                <w:color w:val="000000"/>
              </w:rPr>
              <w:t>2</w:t>
            </w:r>
            <w:r w:rsidRPr="004932E8">
              <w:rPr>
                <w:color w:val="000000"/>
              </w:rPr>
              <w:t>}</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36" w:name="_Ausführliche_Auswertung_der"/>
      <w:bookmarkStart w:id="137" w:name="_Toc216953277"/>
      <w:bookmarkEnd w:id="112"/>
      <w:bookmarkEnd w:id="113"/>
      <w:bookmarkEnd w:id="114"/>
      <w:bookmarkEnd w:id="129"/>
      <w:bookmarkEnd w:id="132"/>
      <w:bookmarkEnd w:id="136"/>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37"/>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38" w:name="_Erhaltung_von_Barrierefreiheitsinfo"/>
      <w:bookmarkStart w:id="139" w:name="_Möglichkeiten_der_Bedienung"/>
      <w:bookmarkStart w:id="140" w:name="_Taktiler_oder_auditorischer"/>
      <w:bookmarkStart w:id="141" w:name="_Tastenwiederholung"/>
      <w:bookmarkStart w:id="142" w:name="_Anzeige_von_RTT"/>
      <w:bookmarkStart w:id="143" w:name="_Visueller_Anzeiger_von"/>
      <w:bookmarkEnd w:id="138"/>
      <w:bookmarkEnd w:id="139"/>
      <w:bookmarkEnd w:id="140"/>
      <w:bookmarkEnd w:id="141"/>
      <w:bookmarkEnd w:id="142"/>
      <w:bookmarkEnd w:id="143"/>
      <w:r w:rsidRPr="002B7A15">
        <w:rPr>
          <w:b/>
          <w:bCs w:val="0"/>
          <w:color w:val="auto"/>
        </w:rPr>
        <w:br w:type="page"/>
      </w:r>
    </w:p>
    <w:p w14:paraId="4DFCB16C" w14:textId="77777777" w:rsidR="00C00986" w:rsidRPr="002B7A15" w:rsidRDefault="00C00986" w:rsidP="00564FC7">
      <w:pPr>
        <w:pStyle w:val="berschrift2"/>
        <w:pageBreakBefore/>
        <w:rPr>
          <w:noProof/>
        </w:rPr>
      </w:pPr>
      <w:bookmarkStart w:id="144" w:name="_Interoperabilität"/>
      <w:bookmarkStart w:id="145" w:name="_Bildfrequenz"/>
      <w:bookmarkStart w:id="146" w:name="_Eigenschaften_von_Untertiteln"/>
      <w:bookmarkStart w:id="147" w:name="_Synchronisation_der_Audiodeskriptio"/>
      <w:bookmarkStart w:id="148" w:name="_Toc216953278"/>
      <w:bookmarkEnd w:id="144"/>
      <w:bookmarkEnd w:id="145"/>
      <w:bookmarkEnd w:id="146"/>
      <w:bookmarkEnd w:id="147"/>
      <w:r w:rsidRPr="002B7A15">
        <w:rPr>
          <w:noProof/>
        </w:rPr>
        <w:lastRenderedPageBreak/>
        <w:t>Web</w:t>
      </w:r>
      <w:bookmarkEnd w:id="148"/>
    </w:p>
    <w:p w14:paraId="722F6176" w14:textId="77777777" w:rsidR="004A0439" w:rsidRPr="002B7A15" w:rsidRDefault="004A0439" w:rsidP="00C00986">
      <w:pPr>
        <w:pStyle w:val="berschrift3"/>
        <w:pageBreakBefore w:val="0"/>
        <w:rPr>
          <w:noProof/>
        </w:rPr>
      </w:pPr>
      <w:bookmarkStart w:id="149" w:name="_Toc504467926"/>
      <w:bookmarkStart w:id="150" w:name="_Toc34815515"/>
      <w:bookmarkStart w:id="151" w:name="_Toc216953279"/>
      <w:r w:rsidRPr="002B7A15">
        <w:rPr>
          <w:noProof/>
        </w:rPr>
        <w:t>Wahrnehmba</w:t>
      </w:r>
      <w:bookmarkEnd w:id="149"/>
      <w:bookmarkEnd w:id="150"/>
      <w:r w:rsidR="009E2772" w:rsidRPr="002B7A15">
        <w:rPr>
          <w:noProof/>
        </w:rPr>
        <w:t>r</w:t>
      </w:r>
      <w:bookmarkEnd w:id="151"/>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2" w:name="_Anforderung:_Alternativen_für"/>
      <w:bookmarkStart w:id="153" w:name="_Toc34815516"/>
      <w:bookmarkEnd w:id="152"/>
      <w:r w:rsidRPr="002B7A15">
        <w:rPr>
          <w:noProof/>
        </w:rPr>
        <w:t>Text</w:t>
      </w:r>
      <w:r w:rsidR="00352CB9" w:rsidRPr="002B7A15">
        <w:rPr>
          <w:noProof/>
        </w:rPr>
        <w:t>-A</w:t>
      </w:r>
      <w:r w:rsidRPr="002B7A15">
        <w:rPr>
          <w:noProof/>
        </w:rPr>
        <w:t>lternativen</w:t>
      </w:r>
      <w:bookmarkEnd w:id="153"/>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54" w:name="_Nicht-Text-Inhalt_(!)"/>
      <w:bookmarkStart w:id="155" w:name="_Nicht-Text-Inhalt"/>
      <w:bookmarkStart w:id="156" w:name="_Toc504467928"/>
      <w:bookmarkStart w:id="157" w:name="_Toc34815517"/>
      <w:bookmarkEnd w:id="154"/>
      <w:bookmarkEnd w:id="155"/>
      <w:r w:rsidRPr="002B7A15">
        <w:t>Nicht-Text-Inhalt</w:t>
      </w:r>
      <w:bookmarkEnd w:id="156"/>
      <w:bookmarkEnd w:id="157"/>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58" w:name="_Alternativtexte_für_Bedienelemente"/>
      <w:bookmarkStart w:id="159" w:name="_Sonstiges_1"/>
      <w:bookmarkStart w:id="160" w:name="_Sonstige_Auffälligkeiten"/>
      <w:bookmarkStart w:id="161" w:name="_Toc34815518"/>
      <w:bookmarkStart w:id="162" w:name="_Ref31357826"/>
      <w:bookmarkStart w:id="163" w:name="_Toc34815595"/>
      <w:bookmarkEnd w:id="158"/>
      <w:bookmarkEnd w:id="159"/>
      <w:bookmarkEnd w:id="160"/>
      <w:r w:rsidRPr="002B7A15">
        <w:t xml:space="preserve">Alternativtexte für </w:t>
      </w:r>
      <w:bookmarkEnd w:id="161"/>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pPr>
        <w:pStyle w:val="Bodytext"/>
      </w:pPr>
      <w:r>
        <w:rPr>
          <w:sz w:val="20"/>
        </w:rPr>
        <w:t>{#test_object_results_9_1_1_1a}</w:t>
      </w:r>
    </w:p>
    <w:p w14:paraId="0C1CA9BF" w14:textId="77777777" w:rsidR="003D294C" w:rsidRDefault="00000000">
      <w:pPr>
        <w:pStyle w:val="Bodytext"/>
      </w:pPr>
      <w:r>
        <w:rPr>
          <w:sz w:val="20"/>
        </w:rPr>
        <w:t>{#has_alias_label}</w:t>
      </w:r>
    </w:p>
    <w:p w14:paraId="42A8ABE0" w14:textId="77777777" w:rsidR="003D294C" w:rsidRDefault="00000000">
      <w:pPr>
        <w:pStyle w:val="Bodytext"/>
      </w:pPr>
      <w:r>
        <w:rPr>
          <w:sz w:val="20"/>
        </w:rPr>
        <w:t>{alias_label}</w:t>
      </w:r>
    </w:p>
    <w:p w14:paraId="5BD67FA6" w14:textId="77777777" w:rsidR="003D294C" w:rsidRDefault="00000000">
      <w:pPr>
        <w:pStyle w:val="Bodytext"/>
      </w:pPr>
      <w:r>
        <w:rPr>
          <w:sz w:val="20"/>
        </w:rPr>
        <w:t>{url}</w:t>
      </w:r>
    </w:p>
    <w:p w14:paraId="4EEBE3E3" w14:textId="77777777" w:rsidR="003D294C" w:rsidRDefault="00000000">
      <w:pPr>
        <w:pStyle w:val="Bodytext"/>
      </w:pPr>
      <w:r>
        <w:rPr>
          <w:sz w:val="20"/>
        </w:rPr>
        <w:t>Bewertung: {%rating_icon} {rating}</w:t>
      </w:r>
    </w:p>
    <w:p w14:paraId="4A925A79" w14:textId="77777777" w:rsidR="003D294C" w:rsidRDefault="00000000">
      <w:pPr>
        <w:pStyle w:val="Bodytext"/>
      </w:pPr>
      <w:r>
        <w:rPr>
          <w:sz w:val="20"/>
        </w:rPr>
        <w:t>{/has_alias_label}</w:t>
      </w:r>
    </w:p>
    <w:p w14:paraId="6BA5BA15" w14:textId="77777777" w:rsidR="003D294C" w:rsidRDefault="00000000">
      <w:pPr>
        <w:pStyle w:val="Bodytext"/>
      </w:pPr>
      <w:r>
        <w:rPr>
          <w:sz w:val="20"/>
        </w:rPr>
        <w:t>{#screenshots}</w:t>
      </w:r>
    </w:p>
    <w:p w14:paraId="4FE0A792" w14:textId="77777777" w:rsidR="003D294C" w:rsidRDefault="00000000">
      <w:pPr>
        <w:pStyle w:val="Bodytext"/>
      </w:pPr>
      <w:r>
        <w:rPr>
          <w:sz w:val="20"/>
        </w:rPr>
        <w:t>{%screenshot}</w:t>
      </w:r>
    </w:p>
    <w:p w14:paraId="78897443" w14:textId="77777777" w:rsidR="003D294C" w:rsidRDefault="00000000">
      <w:pPr>
        <w:pStyle w:val="Bodytext"/>
      </w:pPr>
      <w:r>
        <w:rPr>
          <w:sz w:val="20"/>
        </w:rPr>
        <w:t>Abbildung {element}, {page}</w:t>
      </w:r>
    </w:p>
    <w:p w14:paraId="4C3E2194" w14:textId="77777777" w:rsidR="003D294C" w:rsidRDefault="00000000">
      <w:pPr>
        <w:pStyle w:val="Bodytext"/>
      </w:pPr>
      <w:r>
        <w:rPr>
          <w:sz w:val="20"/>
        </w:rPr>
        <w:t>{/screenshots}</w:t>
      </w:r>
    </w:p>
    <w:p w14:paraId="069B12B2" w14:textId="77777777" w:rsidR="003D294C" w:rsidRDefault="00000000">
      <w:pPr>
        <w:pStyle w:val="Bodytext"/>
      </w:pPr>
      <w:r>
        <w:rPr>
          <w:sz w:val="20"/>
        </w:rPr>
        <w:t>{#has_introduction}</w:t>
      </w:r>
    </w:p>
    <w:p w14:paraId="0628E7AC" w14:textId="77777777" w:rsidR="003D294C" w:rsidRDefault="00000000">
      <w:pPr>
        <w:pStyle w:val="Bodytext"/>
      </w:pPr>
      <w:r>
        <w:rPr>
          <w:sz w:val="20"/>
        </w:rPr>
        <w:t>{~~introduction}</w:t>
      </w:r>
    </w:p>
    <w:p w14:paraId="6A4C5D04" w14:textId="77777777" w:rsidR="003D294C" w:rsidRDefault="00000000">
      <w:pPr>
        <w:pStyle w:val="Bodytext"/>
      </w:pPr>
      <w:r>
        <w:rPr>
          <w:sz w:val="20"/>
        </w:rPr>
        <w:t>{/has_introduction}</w:t>
      </w:r>
    </w:p>
    <w:p w14:paraId="0E9950C0" w14:textId="77777777" w:rsidR="003D294C" w:rsidRDefault="00000000">
      <w:pPr>
        <w:pStyle w:val="Bodytext"/>
      </w:pPr>
      <w:r>
        <w:rPr>
          <w:sz w:val="20"/>
        </w:rPr>
        <w:t>{#has_description}</w:t>
      </w:r>
    </w:p>
    <w:p w14:paraId="2ABB979D" w14:textId="77777777" w:rsidR="003D294C" w:rsidRDefault="00000000">
      <w:pPr>
        <w:pStyle w:val="Bodytext"/>
      </w:pPr>
      <w:r>
        <w:rPr>
          <w:sz w:val="20"/>
        </w:rPr>
        <w:t>Beschreibung</w:t>
      </w:r>
    </w:p>
    <w:p w14:paraId="79B42EE9" w14:textId="77777777" w:rsidR="003D294C" w:rsidRDefault="00000000">
      <w:pPr>
        <w:pStyle w:val="Bodytext"/>
      </w:pPr>
      <w:r>
        <w:rPr>
          <w:sz w:val="20"/>
        </w:rPr>
        <w:lastRenderedPageBreak/>
        <w:t>{~~description}</w:t>
      </w:r>
    </w:p>
    <w:p w14:paraId="1078886C" w14:textId="77777777" w:rsidR="003D294C" w:rsidRDefault="00000000">
      <w:pPr>
        <w:pStyle w:val="Bodytext"/>
      </w:pPr>
      <w:r>
        <w:rPr>
          <w:sz w:val="20"/>
        </w:rPr>
        <w:t>{/has_description}</w:t>
      </w:r>
    </w:p>
    <w:p w14:paraId="7B1660BC" w14:textId="77777777" w:rsidR="003D294C" w:rsidRDefault="00000000">
      <w:pPr>
        <w:pStyle w:val="Bodytext"/>
      </w:pPr>
      <w:r>
        <w:rPr>
          <w:sz w:val="20"/>
        </w:rPr>
        <w:t>{#has_recommendation}</w:t>
      </w:r>
    </w:p>
    <w:p w14:paraId="248A13C5" w14:textId="77777777" w:rsidR="003D294C" w:rsidRDefault="00000000">
      <w:pPr>
        <w:pStyle w:val="Bodytext"/>
      </w:pPr>
      <w:r>
        <w:rPr>
          <w:sz w:val="20"/>
        </w:rPr>
        <w:t>Empfehlung</w:t>
      </w:r>
    </w:p>
    <w:p w14:paraId="60252FA0" w14:textId="77777777" w:rsidR="003D294C" w:rsidRDefault="00000000">
      <w:pPr>
        <w:pStyle w:val="Bodytext"/>
      </w:pPr>
      <w:r>
        <w:rPr>
          <w:sz w:val="20"/>
        </w:rPr>
        <w:t>{~~recommendation}</w:t>
      </w:r>
    </w:p>
    <w:p w14:paraId="0DA0FCC6" w14:textId="77777777" w:rsidR="003D294C" w:rsidRDefault="00000000">
      <w:pPr>
        <w:pStyle w:val="Bodytext"/>
      </w:pPr>
      <w:r>
        <w:rPr>
          <w:sz w:val="20"/>
        </w:rPr>
        <w:t>{/has_recommendation}</w:t>
      </w:r>
    </w:p>
    <w:p w14:paraId="740DDDC4" w14:textId="77777777" w:rsidR="003D294C" w:rsidRDefault="00000000">
      <w:pPr>
        <w:pStyle w:val="Bodytext"/>
      </w:pPr>
      <w:r>
        <w:rPr>
          <w:sz w:val="20"/>
        </w:rPr>
        <w:t>Prüfschritt: {%rating_icon} {rating}</w:t>
      </w:r>
    </w:p>
    <w:p w14:paraId="53019DFD" w14:textId="77777777" w:rsidR="003D294C" w:rsidRDefault="00000000">
      <w:pPr>
        <w:pStyle w:val="Bodytext"/>
      </w:pPr>
      <w:r>
        <w:rPr>
          <w:sz w:val="20"/>
        </w:rPr>
        <w:t>{/test_object_results_9_1_1_1a}</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64" w:name="_Alternativtexte_für_Grafiken"/>
      <w:bookmarkStart w:id="165" w:name="_Toc34815519"/>
      <w:bookmarkEnd w:id="164"/>
      <w:r w:rsidRPr="002B7A15">
        <w:t xml:space="preserve">Alternativtexte für Grafiken und </w:t>
      </w:r>
      <w:bookmarkEnd w:id="165"/>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Pr>
          <w:sz w:val="20"/>
        </w:rPr>
        <w:t>{#test_object_results_9_1_1_1b}</w:t>
      </w:r>
    </w:p>
    <w:p w14:paraId="08D30FBB" w14:textId="77777777" w:rsidR="003D294C" w:rsidRDefault="00000000">
      <w:pPr>
        <w:pStyle w:val="Bodytext"/>
      </w:pPr>
      <w:r>
        <w:rPr>
          <w:sz w:val="20"/>
        </w:rPr>
        <w:t>{#has_alias_label}</w:t>
      </w:r>
    </w:p>
    <w:p w14:paraId="240F3973" w14:textId="77777777" w:rsidR="003D294C" w:rsidRDefault="00000000">
      <w:pPr>
        <w:pStyle w:val="Bodytext"/>
      </w:pPr>
      <w:r>
        <w:rPr>
          <w:sz w:val="20"/>
        </w:rPr>
        <w:t>{alias_label}</w:t>
      </w:r>
    </w:p>
    <w:p w14:paraId="771BC0F7" w14:textId="77777777" w:rsidR="003D294C" w:rsidRDefault="00000000">
      <w:pPr>
        <w:pStyle w:val="Bodytext"/>
      </w:pPr>
      <w:r>
        <w:rPr>
          <w:sz w:val="20"/>
        </w:rPr>
        <w:t>{url}</w:t>
      </w:r>
    </w:p>
    <w:p w14:paraId="7EC6C9B3" w14:textId="77777777" w:rsidR="003D294C" w:rsidRDefault="00000000">
      <w:pPr>
        <w:pStyle w:val="Bodytext"/>
      </w:pPr>
      <w:r>
        <w:rPr>
          <w:sz w:val="20"/>
        </w:rPr>
        <w:t>Bewertung: {%rating_icon} {rating}</w:t>
      </w:r>
    </w:p>
    <w:p w14:paraId="2B34CF8A" w14:textId="77777777" w:rsidR="003D294C" w:rsidRDefault="00000000">
      <w:pPr>
        <w:pStyle w:val="Bodytext"/>
      </w:pPr>
      <w:r>
        <w:rPr>
          <w:sz w:val="20"/>
        </w:rPr>
        <w:t>{/has_alias_label}</w:t>
      </w:r>
    </w:p>
    <w:p w14:paraId="240AB02F" w14:textId="77777777" w:rsidR="003D294C" w:rsidRDefault="00000000">
      <w:pPr>
        <w:pStyle w:val="Bodytext"/>
      </w:pPr>
      <w:r>
        <w:rPr>
          <w:sz w:val="20"/>
        </w:rPr>
        <w:t>{#screenshots}</w:t>
      </w:r>
    </w:p>
    <w:p w14:paraId="4915C6C0" w14:textId="77777777" w:rsidR="003D294C" w:rsidRDefault="00000000">
      <w:pPr>
        <w:pStyle w:val="Bodytext"/>
      </w:pPr>
      <w:r>
        <w:rPr>
          <w:sz w:val="20"/>
        </w:rPr>
        <w:t>{%screenshot}</w:t>
      </w:r>
    </w:p>
    <w:p w14:paraId="63769F1F" w14:textId="77777777" w:rsidR="003D294C" w:rsidRDefault="00000000">
      <w:pPr>
        <w:pStyle w:val="Bodytext"/>
      </w:pPr>
      <w:r>
        <w:rPr>
          <w:sz w:val="20"/>
        </w:rPr>
        <w:t>Abbildung {element}, {page}</w:t>
      </w:r>
    </w:p>
    <w:p w14:paraId="58C34D44" w14:textId="77777777" w:rsidR="003D294C" w:rsidRDefault="00000000">
      <w:pPr>
        <w:pStyle w:val="Bodytext"/>
      </w:pPr>
      <w:r>
        <w:rPr>
          <w:sz w:val="20"/>
        </w:rPr>
        <w:t>{/screenshots}</w:t>
      </w:r>
    </w:p>
    <w:p w14:paraId="5777FDD9" w14:textId="77777777" w:rsidR="003D294C" w:rsidRDefault="00000000">
      <w:pPr>
        <w:pStyle w:val="Bodytext"/>
      </w:pPr>
      <w:r>
        <w:rPr>
          <w:sz w:val="20"/>
        </w:rPr>
        <w:t>{#has_introduction}</w:t>
      </w:r>
    </w:p>
    <w:p w14:paraId="315246FF" w14:textId="77777777" w:rsidR="003D294C" w:rsidRDefault="00000000">
      <w:pPr>
        <w:pStyle w:val="Bodytext"/>
      </w:pPr>
      <w:r>
        <w:rPr>
          <w:sz w:val="20"/>
        </w:rPr>
        <w:t>{~~introduction}</w:t>
      </w:r>
    </w:p>
    <w:p w14:paraId="3C7A8452" w14:textId="77777777" w:rsidR="003D294C" w:rsidRDefault="00000000">
      <w:pPr>
        <w:pStyle w:val="Bodytext"/>
      </w:pPr>
      <w:r>
        <w:rPr>
          <w:sz w:val="20"/>
        </w:rPr>
        <w:t>{/has_introduction}</w:t>
      </w:r>
    </w:p>
    <w:p w14:paraId="433315E8" w14:textId="77777777" w:rsidR="003D294C" w:rsidRDefault="00000000">
      <w:pPr>
        <w:pStyle w:val="Bodytext"/>
      </w:pPr>
      <w:r>
        <w:rPr>
          <w:sz w:val="20"/>
        </w:rPr>
        <w:t>{#has_description}</w:t>
      </w:r>
    </w:p>
    <w:p w14:paraId="19DC3023" w14:textId="77777777" w:rsidR="003D294C" w:rsidRDefault="00000000">
      <w:pPr>
        <w:pStyle w:val="Bodytext"/>
      </w:pPr>
      <w:r>
        <w:rPr>
          <w:sz w:val="20"/>
        </w:rPr>
        <w:t>Beschreibung</w:t>
      </w:r>
    </w:p>
    <w:p w14:paraId="2F2F73CD" w14:textId="77777777" w:rsidR="003D294C" w:rsidRDefault="00000000">
      <w:pPr>
        <w:pStyle w:val="Bodytext"/>
      </w:pPr>
      <w:r>
        <w:rPr>
          <w:sz w:val="20"/>
        </w:rPr>
        <w:t>{~~description}</w:t>
      </w:r>
    </w:p>
    <w:p w14:paraId="4A7A4515" w14:textId="77777777" w:rsidR="003D294C" w:rsidRDefault="00000000">
      <w:pPr>
        <w:pStyle w:val="Bodytext"/>
      </w:pPr>
      <w:r>
        <w:rPr>
          <w:sz w:val="20"/>
        </w:rPr>
        <w:t>{/has_description}</w:t>
      </w:r>
    </w:p>
    <w:p w14:paraId="4FB906A7" w14:textId="77777777" w:rsidR="003D294C" w:rsidRDefault="00000000">
      <w:pPr>
        <w:pStyle w:val="Bodytext"/>
      </w:pPr>
      <w:r>
        <w:rPr>
          <w:sz w:val="20"/>
        </w:rPr>
        <w:t>{#has_recommendation}</w:t>
      </w:r>
    </w:p>
    <w:p w14:paraId="08410E36" w14:textId="77777777" w:rsidR="003D294C" w:rsidRDefault="00000000">
      <w:pPr>
        <w:pStyle w:val="Bodytext"/>
      </w:pPr>
      <w:r>
        <w:rPr>
          <w:sz w:val="20"/>
        </w:rPr>
        <w:t>Empfehlung</w:t>
      </w:r>
    </w:p>
    <w:p w14:paraId="42CAE36A" w14:textId="77777777" w:rsidR="003D294C" w:rsidRDefault="00000000">
      <w:pPr>
        <w:pStyle w:val="Bodytext"/>
      </w:pPr>
      <w:r>
        <w:rPr>
          <w:sz w:val="20"/>
        </w:rPr>
        <w:lastRenderedPageBreak/>
        <w:t>{~~recommendation}</w:t>
      </w:r>
    </w:p>
    <w:p w14:paraId="7C834361" w14:textId="77777777" w:rsidR="003D294C" w:rsidRDefault="00000000">
      <w:pPr>
        <w:pStyle w:val="Bodytext"/>
      </w:pPr>
      <w:r>
        <w:rPr>
          <w:sz w:val="20"/>
        </w:rPr>
        <w:t>{/has_recommendation}</w:t>
      </w:r>
    </w:p>
    <w:p w14:paraId="52BCD354" w14:textId="77777777" w:rsidR="003D294C" w:rsidRDefault="00000000">
      <w:pPr>
        <w:pStyle w:val="Bodytext"/>
      </w:pPr>
      <w:r>
        <w:rPr>
          <w:sz w:val="20"/>
        </w:rPr>
        <w:t>Prüfschritt: {%rating_icon} {rating}</w:t>
      </w:r>
    </w:p>
    <w:p w14:paraId="3104175B" w14:textId="77777777" w:rsidR="003D294C" w:rsidRDefault="00000000">
      <w:pPr>
        <w:pStyle w:val="Bodytext"/>
      </w:pPr>
      <w:r>
        <w:rPr>
          <w:sz w:val="20"/>
        </w:rPr>
        <w:t>{/test_object_results_9_1_1_1b}</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66" w:name="_Leere_alt-Attribute_für"/>
      <w:bookmarkStart w:id="167" w:name="_Toc34815522"/>
      <w:bookmarkStart w:id="168" w:name="_Toc41380460"/>
      <w:bookmarkStart w:id="169" w:name="_Toc41392891"/>
      <w:bookmarkStart w:id="170" w:name="_Toc46389409"/>
      <w:bookmarkEnd w:id="166"/>
      <w:r w:rsidRPr="002B7A15">
        <w:rPr>
          <w:noProof/>
        </w:rPr>
        <w:lastRenderedPageBreak/>
        <w:t>Zeitbasierte Medien</w:t>
      </w:r>
      <w:bookmarkEnd w:id="167"/>
      <w:bookmarkEnd w:id="168"/>
      <w:bookmarkEnd w:id="169"/>
      <w:bookmarkEnd w:id="170"/>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1" w:name="_Aufgezeichnete_Audio-_und"/>
      <w:bookmarkStart w:id="172" w:name="_Reines_Audio_und"/>
      <w:bookmarkStart w:id="173" w:name="_Erweiterte_Untertitel_(Captions)"/>
      <w:bookmarkStart w:id="174" w:name="_Untertitel_(aufgezeichnet)"/>
      <w:bookmarkStart w:id="175" w:name="_Untertitel_(aufgezeichnet)_(Prüfsch"/>
      <w:bookmarkStart w:id="176" w:name="_Toc34815524"/>
      <w:bookmarkStart w:id="177" w:name="_Toc41380462"/>
      <w:bookmarkStart w:id="178" w:name="_Toc41392893"/>
      <w:bookmarkStart w:id="179" w:name="_Toc46389411"/>
      <w:bookmarkEnd w:id="171"/>
      <w:bookmarkEnd w:id="172"/>
      <w:bookmarkEnd w:id="173"/>
      <w:bookmarkEnd w:id="174"/>
      <w:bookmarkEnd w:id="175"/>
      <w:r w:rsidRPr="002B7A15">
        <w:t>Untertitel (</w:t>
      </w:r>
      <w:bookmarkEnd w:id="176"/>
      <w:bookmarkEnd w:id="177"/>
      <w:bookmarkEnd w:id="178"/>
      <w:bookmarkEnd w:id="179"/>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Pr>
          <w:sz w:val="20"/>
        </w:rPr>
        <w:t>{#test_object_results_9_1_2_2}</w:t>
      </w:r>
    </w:p>
    <w:p w14:paraId="0B2E1254" w14:textId="77777777" w:rsidR="003D294C" w:rsidRDefault="00000000">
      <w:pPr>
        <w:pStyle w:val="Bodytext"/>
      </w:pPr>
      <w:r>
        <w:rPr>
          <w:sz w:val="20"/>
        </w:rPr>
        <w:t>{#has_alias_label}</w:t>
      </w:r>
    </w:p>
    <w:p w14:paraId="0181C862" w14:textId="77777777" w:rsidR="003D294C" w:rsidRDefault="00000000">
      <w:pPr>
        <w:pStyle w:val="Bodytext"/>
      </w:pPr>
      <w:r>
        <w:rPr>
          <w:sz w:val="20"/>
        </w:rPr>
        <w:t>{alias_label}</w:t>
      </w:r>
    </w:p>
    <w:p w14:paraId="6AF0FCFD" w14:textId="77777777" w:rsidR="003D294C" w:rsidRDefault="00000000">
      <w:pPr>
        <w:pStyle w:val="Bodytext"/>
      </w:pPr>
      <w:r>
        <w:rPr>
          <w:sz w:val="20"/>
        </w:rPr>
        <w:t>{url}</w:t>
      </w:r>
    </w:p>
    <w:p w14:paraId="3A266841" w14:textId="77777777" w:rsidR="003D294C" w:rsidRDefault="00000000">
      <w:pPr>
        <w:pStyle w:val="Bodytext"/>
      </w:pPr>
      <w:r>
        <w:rPr>
          <w:sz w:val="20"/>
        </w:rPr>
        <w:t>Bewertung: {%rating_icon} {rating}</w:t>
      </w:r>
    </w:p>
    <w:p w14:paraId="6E7A4BAB" w14:textId="77777777" w:rsidR="003D294C" w:rsidRDefault="00000000">
      <w:pPr>
        <w:pStyle w:val="Bodytext"/>
      </w:pPr>
      <w:r>
        <w:rPr>
          <w:sz w:val="20"/>
        </w:rPr>
        <w:t>{/has_alias_label}</w:t>
      </w:r>
    </w:p>
    <w:p w14:paraId="64B5D8F4" w14:textId="77777777" w:rsidR="003D294C" w:rsidRDefault="00000000">
      <w:pPr>
        <w:pStyle w:val="Bodytext"/>
      </w:pPr>
      <w:r>
        <w:rPr>
          <w:sz w:val="20"/>
        </w:rPr>
        <w:t>{#screenshots}</w:t>
      </w:r>
    </w:p>
    <w:p w14:paraId="2F50EFF8" w14:textId="77777777" w:rsidR="003D294C" w:rsidRDefault="00000000">
      <w:pPr>
        <w:pStyle w:val="Bodytext"/>
      </w:pPr>
      <w:r>
        <w:rPr>
          <w:sz w:val="20"/>
        </w:rPr>
        <w:t>{%screenshot}</w:t>
      </w:r>
    </w:p>
    <w:p w14:paraId="4F12C314" w14:textId="77777777" w:rsidR="003D294C" w:rsidRDefault="00000000">
      <w:pPr>
        <w:pStyle w:val="Bodytext"/>
      </w:pPr>
      <w:r>
        <w:rPr>
          <w:sz w:val="20"/>
        </w:rPr>
        <w:t>Abbildung {element}, {page}</w:t>
      </w:r>
    </w:p>
    <w:p w14:paraId="1DD2A2C5" w14:textId="77777777" w:rsidR="003D294C" w:rsidRDefault="00000000">
      <w:pPr>
        <w:pStyle w:val="Bodytext"/>
      </w:pPr>
      <w:r>
        <w:rPr>
          <w:sz w:val="20"/>
        </w:rPr>
        <w:t>{/screenshots}</w:t>
      </w:r>
    </w:p>
    <w:p w14:paraId="34BB2480" w14:textId="77777777" w:rsidR="003D294C" w:rsidRDefault="00000000">
      <w:pPr>
        <w:pStyle w:val="Bodytext"/>
      </w:pPr>
      <w:r>
        <w:rPr>
          <w:sz w:val="20"/>
        </w:rPr>
        <w:t>{#has_introduction}</w:t>
      </w:r>
    </w:p>
    <w:p w14:paraId="0A74208A" w14:textId="77777777" w:rsidR="003D294C" w:rsidRDefault="00000000">
      <w:pPr>
        <w:pStyle w:val="Bodytext"/>
      </w:pPr>
      <w:r>
        <w:rPr>
          <w:sz w:val="20"/>
        </w:rPr>
        <w:t>{~~introduction}</w:t>
      </w:r>
    </w:p>
    <w:p w14:paraId="24110009" w14:textId="77777777" w:rsidR="003D294C" w:rsidRDefault="00000000">
      <w:pPr>
        <w:pStyle w:val="Bodytext"/>
      </w:pPr>
      <w:r>
        <w:rPr>
          <w:sz w:val="20"/>
        </w:rPr>
        <w:t>{/has_introduction}</w:t>
      </w:r>
    </w:p>
    <w:p w14:paraId="3B3B320F" w14:textId="77777777" w:rsidR="003D294C" w:rsidRDefault="00000000">
      <w:pPr>
        <w:pStyle w:val="Bodytext"/>
      </w:pPr>
      <w:r>
        <w:rPr>
          <w:sz w:val="20"/>
        </w:rPr>
        <w:t>{#has_description}</w:t>
      </w:r>
    </w:p>
    <w:p w14:paraId="68FC4CA7" w14:textId="77777777" w:rsidR="003D294C" w:rsidRDefault="00000000">
      <w:pPr>
        <w:pStyle w:val="Bodytext"/>
      </w:pPr>
      <w:r>
        <w:rPr>
          <w:sz w:val="20"/>
        </w:rPr>
        <w:t>Beschreibung</w:t>
      </w:r>
    </w:p>
    <w:p w14:paraId="32158F64" w14:textId="77777777" w:rsidR="003D294C" w:rsidRDefault="00000000">
      <w:pPr>
        <w:pStyle w:val="Bodytext"/>
      </w:pPr>
      <w:r>
        <w:rPr>
          <w:sz w:val="20"/>
        </w:rPr>
        <w:t>{~~description}</w:t>
      </w:r>
    </w:p>
    <w:p w14:paraId="002AB850" w14:textId="77777777" w:rsidR="003D294C" w:rsidRDefault="00000000">
      <w:pPr>
        <w:pStyle w:val="Bodytext"/>
      </w:pPr>
      <w:r>
        <w:rPr>
          <w:sz w:val="20"/>
        </w:rPr>
        <w:t>{/has_description}</w:t>
      </w:r>
    </w:p>
    <w:p w14:paraId="01ED8565" w14:textId="77777777" w:rsidR="003D294C" w:rsidRDefault="00000000">
      <w:pPr>
        <w:pStyle w:val="Bodytext"/>
      </w:pPr>
      <w:r>
        <w:rPr>
          <w:sz w:val="20"/>
        </w:rPr>
        <w:t>{#has_recommendation}</w:t>
      </w:r>
    </w:p>
    <w:p w14:paraId="10232D3E" w14:textId="77777777" w:rsidR="003D294C" w:rsidRDefault="00000000">
      <w:pPr>
        <w:pStyle w:val="Bodytext"/>
      </w:pPr>
      <w:r>
        <w:rPr>
          <w:sz w:val="20"/>
        </w:rPr>
        <w:t>Empfehlung</w:t>
      </w:r>
    </w:p>
    <w:p w14:paraId="308B5231" w14:textId="77777777" w:rsidR="003D294C" w:rsidRDefault="00000000">
      <w:pPr>
        <w:pStyle w:val="Bodytext"/>
      </w:pPr>
      <w:r>
        <w:rPr>
          <w:sz w:val="20"/>
        </w:rPr>
        <w:t>{~~recommendation}</w:t>
      </w:r>
    </w:p>
    <w:p w14:paraId="6BDD01F8" w14:textId="77777777" w:rsidR="003D294C" w:rsidRDefault="00000000">
      <w:pPr>
        <w:pStyle w:val="Bodytext"/>
      </w:pPr>
      <w:r>
        <w:rPr>
          <w:sz w:val="20"/>
        </w:rPr>
        <w:t>{/has_recommendation}</w:t>
      </w:r>
    </w:p>
    <w:p w14:paraId="18A17953" w14:textId="77777777" w:rsidR="003D294C" w:rsidRDefault="00000000">
      <w:pPr>
        <w:pStyle w:val="Bodytext"/>
      </w:pPr>
      <w:r>
        <w:rPr>
          <w:sz w:val="20"/>
        </w:rPr>
        <w:t>Prüfschritt: {%rating_icon} {rating}</w:t>
      </w:r>
    </w:p>
    <w:p w14:paraId="05B82884" w14:textId="77777777" w:rsidR="003D294C" w:rsidRDefault="00000000">
      <w:pPr>
        <w:pStyle w:val="Bodytext"/>
      </w:pPr>
      <w:r>
        <w:rPr>
          <w:sz w:val="20"/>
        </w:rPr>
        <w:t>{/test_object_results_9_1_2_2}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80" w:name="_Audio-Deskription_oder_Volltext-Alt"/>
      <w:bookmarkStart w:id="181" w:name="_Audiodeskription_oder_Medienalterna"/>
      <w:bookmarkStart w:id="182" w:name="_Gestaltung_von_Inhalten"/>
      <w:bookmarkStart w:id="183" w:name="_Toc34815528"/>
      <w:bookmarkStart w:id="184" w:name="_Toc41380466"/>
      <w:bookmarkStart w:id="185" w:name="_Toc41392897"/>
      <w:bookmarkStart w:id="186" w:name="_Toc46389415"/>
      <w:bookmarkEnd w:id="180"/>
      <w:bookmarkEnd w:id="181"/>
      <w:bookmarkEnd w:id="182"/>
      <w:r w:rsidRPr="002B7A15">
        <w:rPr>
          <w:noProof/>
        </w:rPr>
        <w:lastRenderedPageBreak/>
        <w:t>Anpassbar</w:t>
      </w:r>
      <w:bookmarkEnd w:id="183"/>
      <w:bookmarkEnd w:id="184"/>
      <w:bookmarkEnd w:id="185"/>
      <w:bookmarkEnd w:id="186"/>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87" w:name="_Info_und_Beziehungen"/>
      <w:bookmarkStart w:id="188" w:name="_Toc504467936"/>
      <w:bookmarkStart w:id="189" w:name="_Toc34815529"/>
      <w:bookmarkStart w:id="190" w:name="_Toc41380467"/>
      <w:bookmarkStart w:id="191" w:name="_Toc41392898"/>
      <w:bookmarkStart w:id="192" w:name="_Toc46389416"/>
      <w:bookmarkEnd w:id="187"/>
      <w:r w:rsidRPr="002B7A15">
        <w:t>Info</w:t>
      </w:r>
      <w:bookmarkEnd w:id="188"/>
      <w:r w:rsidRPr="002B7A15">
        <w:t xml:space="preserve"> und Beziehungen</w:t>
      </w:r>
      <w:bookmarkEnd w:id="189"/>
      <w:bookmarkEnd w:id="190"/>
      <w:bookmarkEnd w:id="191"/>
      <w:bookmarkEnd w:id="192"/>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93" w:name="_HTML-Strukturelemente_für_Überschri"/>
      <w:bookmarkStart w:id="194" w:name="_Toc34815530"/>
      <w:bookmarkEnd w:id="193"/>
      <w:r w:rsidRPr="002B7A15">
        <w:t xml:space="preserve">HTML-Strukturelemente für </w:t>
      </w:r>
      <w:bookmarkEnd w:id="194"/>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Pr>
          <w:sz w:val="20"/>
        </w:rPr>
        <w:t>{#test_object_results_9_1_3_1a}</w:t>
      </w:r>
    </w:p>
    <w:p w14:paraId="14FD711C" w14:textId="77777777" w:rsidR="003D294C" w:rsidRDefault="00000000">
      <w:pPr>
        <w:pStyle w:val="Bodytext"/>
      </w:pPr>
      <w:r>
        <w:rPr>
          <w:sz w:val="20"/>
        </w:rPr>
        <w:t>{#has_alias_label}</w:t>
      </w:r>
    </w:p>
    <w:p w14:paraId="59E8E9BB" w14:textId="77777777" w:rsidR="003D294C" w:rsidRDefault="00000000">
      <w:pPr>
        <w:pStyle w:val="Bodytext"/>
      </w:pPr>
      <w:r>
        <w:rPr>
          <w:sz w:val="20"/>
        </w:rPr>
        <w:t>{alias_label}</w:t>
      </w:r>
    </w:p>
    <w:p w14:paraId="575B8B5D" w14:textId="77777777" w:rsidR="003D294C" w:rsidRDefault="00000000">
      <w:pPr>
        <w:pStyle w:val="Bodytext"/>
      </w:pPr>
      <w:r>
        <w:rPr>
          <w:sz w:val="20"/>
        </w:rPr>
        <w:t>{url}</w:t>
      </w:r>
    </w:p>
    <w:p w14:paraId="6DFE6638" w14:textId="77777777" w:rsidR="003D294C" w:rsidRDefault="00000000">
      <w:pPr>
        <w:pStyle w:val="Bodytext"/>
      </w:pPr>
      <w:r>
        <w:rPr>
          <w:sz w:val="20"/>
        </w:rPr>
        <w:t>Bewertung: {%rating_icon} {rating}</w:t>
      </w:r>
    </w:p>
    <w:p w14:paraId="53A460B6" w14:textId="77777777" w:rsidR="003D294C" w:rsidRDefault="00000000">
      <w:pPr>
        <w:pStyle w:val="Bodytext"/>
      </w:pPr>
      <w:r>
        <w:rPr>
          <w:sz w:val="20"/>
        </w:rPr>
        <w:t>{/has_alias_label}</w:t>
      </w:r>
    </w:p>
    <w:p w14:paraId="641F1562" w14:textId="77777777" w:rsidR="003D294C" w:rsidRDefault="00000000">
      <w:pPr>
        <w:pStyle w:val="Bodytext"/>
      </w:pPr>
      <w:r>
        <w:rPr>
          <w:sz w:val="20"/>
        </w:rPr>
        <w:t>{#screenshots}</w:t>
      </w:r>
    </w:p>
    <w:p w14:paraId="178446B1" w14:textId="77777777" w:rsidR="003D294C" w:rsidRDefault="00000000">
      <w:pPr>
        <w:pStyle w:val="Bodytext"/>
      </w:pPr>
      <w:r>
        <w:rPr>
          <w:sz w:val="20"/>
        </w:rPr>
        <w:t>{%screenshot}</w:t>
      </w:r>
    </w:p>
    <w:p w14:paraId="4898B1F7" w14:textId="77777777" w:rsidR="003D294C" w:rsidRDefault="00000000">
      <w:pPr>
        <w:pStyle w:val="Bodytext"/>
      </w:pPr>
      <w:r>
        <w:rPr>
          <w:sz w:val="20"/>
        </w:rPr>
        <w:t>Abbildung {element}, {page}</w:t>
      </w:r>
    </w:p>
    <w:p w14:paraId="24F03D61" w14:textId="77777777" w:rsidR="003D294C" w:rsidRDefault="00000000">
      <w:pPr>
        <w:pStyle w:val="Bodytext"/>
      </w:pPr>
      <w:r>
        <w:rPr>
          <w:sz w:val="20"/>
        </w:rPr>
        <w:t>{/screenshots}</w:t>
      </w:r>
    </w:p>
    <w:p w14:paraId="2F6F7440" w14:textId="77777777" w:rsidR="003D294C" w:rsidRDefault="00000000">
      <w:pPr>
        <w:pStyle w:val="Bodytext"/>
      </w:pPr>
      <w:r>
        <w:rPr>
          <w:sz w:val="20"/>
        </w:rPr>
        <w:t>{#has_introduction}</w:t>
      </w:r>
    </w:p>
    <w:p w14:paraId="61CB9610" w14:textId="77777777" w:rsidR="003D294C" w:rsidRDefault="00000000">
      <w:pPr>
        <w:pStyle w:val="Bodytext"/>
      </w:pPr>
      <w:r>
        <w:rPr>
          <w:sz w:val="20"/>
        </w:rPr>
        <w:t>{~~introduction}</w:t>
      </w:r>
    </w:p>
    <w:p w14:paraId="5A48C358" w14:textId="77777777" w:rsidR="003D294C" w:rsidRDefault="00000000">
      <w:pPr>
        <w:pStyle w:val="Bodytext"/>
      </w:pPr>
      <w:r>
        <w:rPr>
          <w:sz w:val="20"/>
        </w:rPr>
        <w:t>{/has_introduction}</w:t>
      </w:r>
    </w:p>
    <w:p w14:paraId="347AF783" w14:textId="77777777" w:rsidR="003D294C" w:rsidRDefault="00000000">
      <w:pPr>
        <w:pStyle w:val="Bodytext"/>
      </w:pPr>
      <w:r>
        <w:rPr>
          <w:sz w:val="20"/>
        </w:rPr>
        <w:t>{#has_description}</w:t>
      </w:r>
    </w:p>
    <w:p w14:paraId="6C762FAF" w14:textId="77777777" w:rsidR="003D294C" w:rsidRDefault="00000000">
      <w:pPr>
        <w:pStyle w:val="Bodytext"/>
      </w:pPr>
      <w:r>
        <w:rPr>
          <w:sz w:val="20"/>
        </w:rPr>
        <w:t>Beschreibung</w:t>
      </w:r>
    </w:p>
    <w:p w14:paraId="0D103747" w14:textId="77777777" w:rsidR="003D294C" w:rsidRDefault="00000000">
      <w:pPr>
        <w:pStyle w:val="Bodytext"/>
      </w:pPr>
      <w:r>
        <w:rPr>
          <w:sz w:val="20"/>
        </w:rPr>
        <w:t>{~~description}</w:t>
      </w:r>
    </w:p>
    <w:p w14:paraId="42254515" w14:textId="77777777" w:rsidR="003D294C" w:rsidRDefault="00000000">
      <w:pPr>
        <w:pStyle w:val="Bodytext"/>
      </w:pPr>
      <w:r>
        <w:rPr>
          <w:sz w:val="20"/>
        </w:rPr>
        <w:t>{/has_description}</w:t>
      </w:r>
    </w:p>
    <w:p w14:paraId="2AD80980" w14:textId="77777777" w:rsidR="003D294C" w:rsidRDefault="00000000">
      <w:pPr>
        <w:pStyle w:val="Bodytext"/>
      </w:pPr>
      <w:r>
        <w:rPr>
          <w:sz w:val="20"/>
        </w:rPr>
        <w:t>{#has_recommendation}</w:t>
      </w:r>
    </w:p>
    <w:p w14:paraId="3CF1494B" w14:textId="77777777" w:rsidR="003D294C" w:rsidRDefault="00000000">
      <w:pPr>
        <w:pStyle w:val="Bodytext"/>
      </w:pPr>
      <w:r>
        <w:rPr>
          <w:sz w:val="20"/>
        </w:rPr>
        <w:t>Empfehlung</w:t>
      </w:r>
    </w:p>
    <w:p w14:paraId="0F959B44" w14:textId="77777777" w:rsidR="003D294C" w:rsidRDefault="00000000">
      <w:pPr>
        <w:pStyle w:val="Bodytext"/>
      </w:pPr>
      <w:r>
        <w:rPr>
          <w:sz w:val="20"/>
        </w:rPr>
        <w:t>{~~recommendation}</w:t>
      </w:r>
    </w:p>
    <w:p w14:paraId="79722B15" w14:textId="77777777" w:rsidR="003D294C" w:rsidRDefault="00000000">
      <w:pPr>
        <w:pStyle w:val="Bodytext"/>
      </w:pPr>
      <w:r>
        <w:rPr>
          <w:sz w:val="20"/>
        </w:rPr>
        <w:t>{/has_recommendation}</w:t>
      </w:r>
    </w:p>
    <w:p w14:paraId="2BEBCB5A" w14:textId="77777777" w:rsidR="003D294C" w:rsidRDefault="00000000">
      <w:pPr>
        <w:pStyle w:val="Bodytext"/>
      </w:pPr>
      <w:r>
        <w:rPr>
          <w:sz w:val="20"/>
        </w:rPr>
        <w:lastRenderedPageBreak/>
        <w:t>Prüfschritt: {%rating_icon} {rating}</w:t>
      </w:r>
    </w:p>
    <w:p w14:paraId="0FE505F4" w14:textId="77777777" w:rsidR="003D294C" w:rsidRDefault="00000000">
      <w:pPr>
        <w:pStyle w:val="Bodytext"/>
      </w:pPr>
      <w:r>
        <w:rPr>
          <w:sz w:val="20"/>
        </w:rPr>
        <w:t>{/test_object_results_9_1_3_1a}</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195" w:name="_HTML-Strukturelemente_für_Listen"/>
      <w:bookmarkStart w:id="196" w:name="_Toc34815531"/>
      <w:bookmarkEnd w:id="195"/>
      <w:r w:rsidRPr="002B7A15">
        <w:t xml:space="preserve">HTML-Strukturelemente für </w:t>
      </w:r>
      <w:bookmarkEnd w:id="196"/>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Pr>
          <w:sz w:val="20"/>
        </w:rPr>
        <w:t>{#test_object_results_9_1_3_1b}</w:t>
      </w:r>
    </w:p>
    <w:p w14:paraId="1699912F" w14:textId="77777777" w:rsidR="003D294C" w:rsidRDefault="00000000">
      <w:pPr>
        <w:pStyle w:val="Bodytext"/>
      </w:pPr>
      <w:r>
        <w:rPr>
          <w:sz w:val="20"/>
        </w:rPr>
        <w:t>{#has_alias_label}</w:t>
      </w:r>
    </w:p>
    <w:p w14:paraId="1C63851A" w14:textId="77777777" w:rsidR="003D294C" w:rsidRDefault="00000000">
      <w:pPr>
        <w:pStyle w:val="Bodytext"/>
      </w:pPr>
      <w:r>
        <w:rPr>
          <w:sz w:val="20"/>
        </w:rPr>
        <w:t>{alias_label}</w:t>
      </w:r>
    </w:p>
    <w:p w14:paraId="30F605CC" w14:textId="77777777" w:rsidR="003D294C" w:rsidRDefault="00000000">
      <w:pPr>
        <w:pStyle w:val="Bodytext"/>
      </w:pPr>
      <w:r>
        <w:rPr>
          <w:sz w:val="20"/>
        </w:rPr>
        <w:t>{url}</w:t>
      </w:r>
    </w:p>
    <w:p w14:paraId="6949244B" w14:textId="77777777" w:rsidR="003D294C" w:rsidRDefault="00000000">
      <w:pPr>
        <w:pStyle w:val="Bodytext"/>
      </w:pPr>
      <w:r>
        <w:rPr>
          <w:sz w:val="20"/>
        </w:rPr>
        <w:t>Bewertung: {%rating_icon} {rating}</w:t>
      </w:r>
    </w:p>
    <w:p w14:paraId="36025280" w14:textId="77777777" w:rsidR="003D294C" w:rsidRDefault="00000000">
      <w:pPr>
        <w:pStyle w:val="Bodytext"/>
      </w:pPr>
      <w:r>
        <w:rPr>
          <w:sz w:val="20"/>
        </w:rPr>
        <w:t>{/has_alias_label}</w:t>
      </w:r>
    </w:p>
    <w:p w14:paraId="1223B8A4" w14:textId="77777777" w:rsidR="003D294C" w:rsidRDefault="00000000">
      <w:pPr>
        <w:pStyle w:val="Bodytext"/>
      </w:pPr>
      <w:r>
        <w:rPr>
          <w:sz w:val="20"/>
        </w:rPr>
        <w:t>{#screenshots}</w:t>
      </w:r>
    </w:p>
    <w:p w14:paraId="7F6F31A2" w14:textId="77777777" w:rsidR="003D294C" w:rsidRDefault="00000000">
      <w:pPr>
        <w:pStyle w:val="Bodytext"/>
      </w:pPr>
      <w:r>
        <w:rPr>
          <w:sz w:val="20"/>
        </w:rPr>
        <w:t>{%screenshot}</w:t>
      </w:r>
    </w:p>
    <w:p w14:paraId="67D00DAF" w14:textId="77777777" w:rsidR="003D294C" w:rsidRDefault="00000000">
      <w:pPr>
        <w:pStyle w:val="Bodytext"/>
      </w:pPr>
      <w:r>
        <w:rPr>
          <w:sz w:val="20"/>
        </w:rPr>
        <w:t>Abbildung {element}, {page}</w:t>
      </w:r>
    </w:p>
    <w:p w14:paraId="33A9D9E7" w14:textId="77777777" w:rsidR="003D294C" w:rsidRDefault="00000000">
      <w:pPr>
        <w:pStyle w:val="Bodytext"/>
      </w:pPr>
      <w:r>
        <w:rPr>
          <w:sz w:val="20"/>
        </w:rPr>
        <w:t>{/screenshots}</w:t>
      </w:r>
    </w:p>
    <w:p w14:paraId="161938E7" w14:textId="77777777" w:rsidR="003D294C" w:rsidRDefault="00000000">
      <w:pPr>
        <w:pStyle w:val="Bodytext"/>
      </w:pPr>
      <w:r>
        <w:rPr>
          <w:sz w:val="20"/>
        </w:rPr>
        <w:t>{#has_introduction}</w:t>
      </w:r>
    </w:p>
    <w:p w14:paraId="60A8C26B" w14:textId="77777777" w:rsidR="003D294C" w:rsidRDefault="00000000">
      <w:pPr>
        <w:pStyle w:val="Bodytext"/>
      </w:pPr>
      <w:r>
        <w:rPr>
          <w:sz w:val="20"/>
        </w:rPr>
        <w:t>{~~introduction}</w:t>
      </w:r>
    </w:p>
    <w:p w14:paraId="45376E2B" w14:textId="77777777" w:rsidR="003D294C" w:rsidRDefault="00000000">
      <w:pPr>
        <w:pStyle w:val="Bodytext"/>
      </w:pPr>
      <w:r>
        <w:rPr>
          <w:sz w:val="20"/>
        </w:rPr>
        <w:t>{/has_introduction}</w:t>
      </w:r>
    </w:p>
    <w:p w14:paraId="7A8A45A7" w14:textId="77777777" w:rsidR="003D294C" w:rsidRDefault="00000000">
      <w:pPr>
        <w:pStyle w:val="Bodytext"/>
      </w:pPr>
      <w:r>
        <w:rPr>
          <w:sz w:val="20"/>
        </w:rPr>
        <w:t>{#has_description}</w:t>
      </w:r>
    </w:p>
    <w:p w14:paraId="259F164C" w14:textId="77777777" w:rsidR="003D294C" w:rsidRDefault="00000000">
      <w:pPr>
        <w:pStyle w:val="Bodytext"/>
      </w:pPr>
      <w:r>
        <w:rPr>
          <w:sz w:val="20"/>
        </w:rPr>
        <w:t>Beschreibung</w:t>
      </w:r>
    </w:p>
    <w:p w14:paraId="63273A8C" w14:textId="77777777" w:rsidR="003D294C" w:rsidRDefault="00000000">
      <w:pPr>
        <w:pStyle w:val="Bodytext"/>
      </w:pPr>
      <w:r>
        <w:rPr>
          <w:sz w:val="20"/>
        </w:rPr>
        <w:t>{~~description}</w:t>
      </w:r>
    </w:p>
    <w:p w14:paraId="72FDFE00" w14:textId="77777777" w:rsidR="003D294C" w:rsidRDefault="00000000">
      <w:pPr>
        <w:pStyle w:val="Bodytext"/>
      </w:pPr>
      <w:r>
        <w:rPr>
          <w:sz w:val="20"/>
        </w:rPr>
        <w:t>{/has_description}</w:t>
      </w:r>
    </w:p>
    <w:p w14:paraId="15062A7B" w14:textId="77777777" w:rsidR="003D294C" w:rsidRDefault="00000000">
      <w:pPr>
        <w:pStyle w:val="Bodytext"/>
      </w:pPr>
      <w:r>
        <w:rPr>
          <w:sz w:val="20"/>
        </w:rPr>
        <w:t>{#has_recommendation}</w:t>
      </w:r>
    </w:p>
    <w:p w14:paraId="28987A7D" w14:textId="77777777" w:rsidR="003D294C" w:rsidRDefault="00000000">
      <w:pPr>
        <w:pStyle w:val="Bodytext"/>
      </w:pPr>
      <w:r>
        <w:rPr>
          <w:sz w:val="20"/>
        </w:rPr>
        <w:t>Empfehlung</w:t>
      </w:r>
    </w:p>
    <w:p w14:paraId="7C9FE406" w14:textId="77777777" w:rsidR="003D294C" w:rsidRDefault="00000000">
      <w:pPr>
        <w:pStyle w:val="Bodytext"/>
      </w:pPr>
      <w:r>
        <w:rPr>
          <w:sz w:val="20"/>
        </w:rPr>
        <w:t>{~~recommendation}</w:t>
      </w:r>
    </w:p>
    <w:p w14:paraId="1CFBB97C" w14:textId="77777777" w:rsidR="003D294C" w:rsidRDefault="00000000">
      <w:pPr>
        <w:pStyle w:val="Bodytext"/>
      </w:pPr>
      <w:r>
        <w:rPr>
          <w:sz w:val="20"/>
        </w:rPr>
        <w:t>{/has_recommendation}</w:t>
      </w:r>
    </w:p>
    <w:p w14:paraId="000794E8" w14:textId="77777777" w:rsidR="003D294C" w:rsidRDefault="00000000">
      <w:pPr>
        <w:pStyle w:val="Bodytext"/>
      </w:pPr>
      <w:r>
        <w:rPr>
          <w:sz w:val="20"/>
        </w:rPr>
        <w:t>Prüfschritt: {%rating_icon} {rating}</w:t>
      </w:r>
    </w:p>
    <w:p w14:paraId="3DE82701" w14:textId="77777777" w:rsidR="003D294C" w:rsidRDefault="00000000">
      <w:pPr>
        <w:pStyle w:val="Bodytext"/>
      </w:pPr>
      <w:r>
        <w:rPr>
          <w:sz w:val="20"/>
        </w:rPr>
        <w:t>{/test_object_results_9_1_3_1b}</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197" w:name="_Toc34815532"/>
      <w:r w:rsidRPr="002B7A15">
        <w:lastRenderedPageBreak/>
        <w:t xml:space="preserve">HTML-Strukturelemente für </w:t>
      </w:r>
      <w:bookmarkEnd w:id="197"/>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Pr>
          <w:sz w:val="20"/>
        </w:rPr>
        <w:t>{#test_object_results_9_1_3_1c}</w:t>
      </w:r>
    </w:p>
    <w:p w14:paraId="72D72C1D" w14:textId="77777777" w:rsidR="003D294C" w:rsidRDefault="00000000">
      <w:pPr>
        <w:pStyle w:val="Bodytext"/>
      </w:pPr>
      <w:r>
        <w:rPr>
          <w:sz w:val="20"/>
        </w:rPr>
        <w:t>{#has_alias_label}</w:t>
      </w:r>
    </w:p>
    <w:p w14:paraId="43C456B0" w14:textId="77777777" w:rsidR="003D294C" w:rsidRDefault="00000000">
      <w:pPr>
        <w:pStyle w:val="Bodytext"/>
      </w:pPr>
      <w:r>
        <w:rPr>
          <w:sz w:val="20"/>
        </w:rPr>
        <w:t>{alias_label}</w:t>
      </w:r>
    </w:p>
    <w:p w14:paraId="5E3E650B" w14:textId="77777777" w:rsidR="003D294C" w:rsidRDefault="00000000">
      <w:pPr>
        <w:pStyle w:val="Bodytext"/>
      </w:pPr>
      <w:r>
        <w:rPr>
          <w:sz w:val="20"/>
        </w:rPr>
        <w:t>{url}</w:t>
      </w:r>
    </w:p>
    <w:p w14:paraId="1AB73F4D" w14:textId="77777777" w:rsidR="003D294C" w:rsidRDefault="00000000">
      <w:pPr>
        <w:pStyle w:val="Bodytext"/>
      </w:pPr>
      <w:r>
        <w:rPr>
          <w:sz w:val="20"/>
        </w:rPr>
        <w:t>Bewertung: {%rating_icon} {rating}</w:t>
      </w:r>
    </w:p>
    <w:p w14:paraId="03041A75" w14:textId="77777777" w:rsidR="003D294C" w:rsidRDefault="00000000">
      <w:pPr>
        <w:pStyle w:val="Bodytext"/>
      </w:pPr>
      <w:r>
        <w:rPr>
          <w:sz w:val="20"/>
        </w:rPr>
        <w:t>{/has_alias_label}</w:t>
      </w:r>
    </w:p>
    <w:p w14:paraId="4F77B7CB" w14:textId="77777777" w:rsidR="003D294C" w:rsidRDefault="00000000">
      <w:pPr>
        <w:pStyle w:val="Bodytext"/>
      </w:pPr>
      <w:r>
        <w:rPr>
          <w:sz w:val="20"/>
        </w:rPr>
        <w:t>{#screenshots}</w:t>
      </w:r>
    </w:p>
    <w:p w14:paraId="3ED2D6EB" w14:textId="77777777" w:rsidR="003D294C" w:rsidRDefault="00000000">
      <w:pPr>
        <w:pStyle w:val="Bodytext"/>
      </w:pPr>
      <w:r>
        <w:rPr>
          <w:sz w:val="20"/>
        </w:rPr>
        <w:t>{%screenshot}</w:t>
      </w:r>
    </w:p>
    <w:p w14:paraId="398BBCA1" w14:textId="77777777" w:rsidR="003D294C" w:rsidRDefault="00000000">
      <w:pPr>
        <w:pStyle w:val="Bodytext"/>
      </w:pPr>
      <w:r>
        <w:rPr>
          <w:sz w:val="20"/>
        </w:rPr>
        <w:t>Abbildung {element}, {page}</w:t>
      </w:r>
    </w:p>
    <w:p w14:paraId="40D03C5D" w14:textId="77777777" w:rsidR="003D294C" w:rsidRDefault="00000000">
      <w:pPr>
        <w:pStyle w:val="Bodytext"/>
      </w:pPr>
      <w:r>
        <w:rPr>
          <w:sz w:val="20"/>
        </w:rPr>
        <w:t>{/screenshots}</w:t>
      </w:r>
    </w:p>
    <w:p w14:paraId="0FA88764" w14:textId="77777777" w:rsidR="003D294C" w:rsidRDefault="00000000">
      <w:pPr>
        <w:pStyle w:val="Bodytext"/>
      </w:pPr>
      <w:r>
        <w:rPr>
          <w:sz w:val="20"/>
        </w:rPr>
        <w:t>{#has_introduction}</w:t>
      </w:r>
    </w:p>
    <w:p w14:paraId="4F5EC55E" w14:textId="77777777" w:rsidR="003D294C" w:rsidRDefault="00000000">
      <w:pPr>
        <w:pStyle w:val="Bodytext"/>
      </w:pPr>
      <w:r>
        <w:rPr>
          <w:sz w:val="20"/>
        </w:rPr>
        <w:t>{~~introduction}</w:t>
      </w:r>
    </w:p>
    <w:p w14:paraId="01C69047" w14:textId="77777777" w:rsidR="003D294C" w:rsidRDefault="00000000">
      <w:pPr>
        <w:pStyle w:val="Bodytext"/>
      </w:pPr>
      <w:r>
        <w:rPr>
          <w:sz w:val="20"/>
        </w:rPr>
        <w:t>{/has_introduction}</w:t>
      </w:r>
    </w:p>
    <w:p w14:paraId="3999A133" w14:textId="77777777" w:rsidR="003D294C" w:rsidRDefault="00000000">
      <w:pPr>
        <w:pStyle w:val="Bodytext"/>
      </w:pPr>
      <w:r>
        <w:rPr>
          <w:sz w:val="20"/>
        </w:rPr>
        <w:t>{#has_description}</w:t>
      </w:r>
    </w:p>
    <w:p w14:paraId="55C9FE37" w14:textId="77777777" w:rsidR="003D294C" w:rsidRDefault="00000000">
      <w:pPr>
        <w:pStyle w:val="Bodytext"/>
      </w:pPr>
      <w:r>
        <w:rPr>
          <w:sz w:val="20"/>
        </w:rPr>
        <w:t>Beschreibung</w:t>
      </w:r>
    </w:p>
    <w:p w14:paraId="412A68E9" w14:textId="77777777" w:rsidR="003D294C" w:rsidRDefault="00000000">
      <w:pPr>
        <w:pStyle w:val="Bodytext"/>
      </w:pPr>
      <w:r>
        <w:rPr>
          <w:sz w:val="20"/>
        </w:rPr>
        <w:t>{~~description}</w:t>
      </w:r>
    </w:p>
    <w:p w14:paraId="13077FD3" w14:textId="77777777" w:rsidR="003D294C" w:rsidRDefault="00000000">
      <w:pPr>
        <w:pStyle w:val="Bodytext"/>
      </w:pPr>
      <w:r>
        <w:rPr>
          <w:sz w:val="20"/>
        </w:rPr>
        <w:t>{/has_description}</w:t>
      </w:r>
    </w:p>
    <w:p w14:paraId="21BF7894" w14:textId="77777777" w:rsidR="003D294C" w:rsidRDefault="00000000">
      <w:pPr>
        <w:pStyle w:val="Bodytext"/>
      </w:pPr>
      <w:r>
        <w:rPr>
          <w:sz w:val="20"/>
        </w:rPr>
        <w:t>{#has_recommendation}</w:t>
      </w:r>
    </w:p>
    <w:p w14:paraId="49817EB6" w14:textId="77777777" w:rsidR="003D294C" w:rsidRDefault="00000000">
      <w:pPr>
        <w:pStyle w:val="Bodytext"/>
      </w:pPr>
      <w:r>
        <w:rPr>
          <w:sz w:val="20"/>
        </w:rPr>
        <w:t>Empfehlung</w:t>
      </w:r>
    </w:p>
    <w:p w14:paraId="07E6E7C2" w14:textId="77777777" w:rsidR="003D294C" w:rsidRDefault="00000000">
      <w:pPr>
        <w:pStyle w:val="Bodytext"/>
      </w:pPr>
      <w:r>
        <w:rPr>
          <w:sz w:val="20"/>
        </w:rPr>
        <w:t>{~~recommendation}</w:t>
      </w:r>
    </w:p>
    <w:p w14:paraId="4055B692" w14:textId="77777777" w:rsidR="003D294C" w:rsidRDefault="00000000">
      <w:pPr>
        <w:pStyle w:val="Bodytext"/>
      </w:pPr>
      <w:r>
        <w:rPr>
          <w:sz w:val="20"/>
        </w:rPr>
        <w:t>{/has_recommendation}</w:t>
      </w:r>
    </w:p>
    <w:p w14:paraId="3349E89D" w14:textId="77777777" w:rsidR="003D294C" w:rsidRDefault="00000000">
      <w:pPr>
        <w:pStyle w:val="Bodytext"/>
      </w:pPr>
      <w:r>
        <w:rPr>
          <w:sz w:val="20"/>
        </w:rPr>
        <w:t>Prüfschritt: {%rating_icon} {rating}</w:t>
      </w:r>
    </w:p>
    <w:p w14:paraId="356DA641" w14:textId="77777777" w:rsidR="003D294C" w:rsidRDefault="00000000">
      <w:pPr>
        <w:pStyle w:val="Bodytext"/>
      </w:pPr>
      <w:r>
        <w:rPr>
          <w:sz w:val="20"/>
        </w:rPr>
        <w:t>{/test_object_results_9_1_3_1c}</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198" w:name="_Inhalte_gegliedert_-&gt;"/>
      <w:bookmarkStart w:id="199" w:name="_Toc34815533"/>
      <w:bookmarkEnd w:id="198"/>
      <w:r w:rsidRPr="002B7A15">
        <w:t xml:space="preserve">Inhalte </w:t>
      </w:r>
      <w:bookmarkEnd w:id="199"/>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Pr>
          <w:sz w:val="20"/>
        </w:rPr>
        <w:t>{#test_object_results_9_1_3_1d}</w:t>
      </w:r>
    </w:p>
    <w:p w14:paraId="0A1B0A94" w14:textId="77777777" w:rsidR="003D294C" w:rsidRDefault="00000000">
      <w:pPr>
        <w:pStyle w:val="Bodytext"/>
      </w:pPr>
      <w:r>
        <w:rPr>
          <w:sz w:val="20"/>
        </w:rPr>
        <w:lastRenderedPageBreak/>
        <w:t>{#has_alias_label}</w:t>
      </w:r>
    </w:p>
    <w:p w14:paraId="4A7190E1" w14:textId="77777777" w:rsidR="003D294C" w:rsidRDefault="00000000">
      <w:pPr>
        <w:pStyle w:val="Bodytext"/>
      </w:pPr>
      <w:r>
        <w:rPr>
          <w:sz w:val="20"/>
        </w:rPr>
        <w:t>{alias_label}</w:t>
      </w:r>
    </w:p>
    <w:p w14:paraId="01CFDBA9" w14:textId="77777777" w:rsidR="003D294C" w:rsidRDefault="00000000">
      <w:pPr>
        <w:pStyle w:val="Bodytext"/>
      </w:pPr>
      <w:r>
        <w:rPr>
          <w:sz w:val="20"/>
        </w:rPr>
        <w:t>{url}</w:t>
      </w:r>
    </w:p>
    <w:p w14:paraId="1E2AA6A8" w14:textId="77777777" w:rsidR="003D294C" w:rsidRDefault="00000000">
      <w:pPr>
        <w:pStyle w:val="Bodytext"/>
      </w:pPr>
      <w:r>
        <w:rPr>
          <w:sz w:val="20"/>
        </w:rPr>
        <w:t>Bewertung: {%rating_icon} {rating}</w:t>
      </w:r>
    </w:p>
    <w:p w14:paraId="654840B7" w14:textId="77777777" w:rsidR="003D294C" w:rsidRDefault="00000000">
      <w:pPr>
        <w:pStyle w:val="Bodytext"/>
      </w:pPr>
      <w:r>
        <w:rPr>
          <w:sz w:val="20"/>
        </w:rPr>
        <w:t>{/has_alias_label}</w:t>
      </w:r>
    </w:p>
    <w:p w14:paraId="1FE79A7A" w14:textId="77777777" w:rsidR="003D294C" w:rsidRDefault="00000000">
      <w:pPr>
        <w:pStyle w:val="Bodytext"/>
      </w:pPr>
      <w:r>
        <w:rPr>
          <w:sz w:val="20"/>
        </w:rPr>
        <w:t>{#screenshots}</w:t>
      </w:r>
    </w:p>
    <w:p w14:paraId="131E06AD" w14:textId="77777777" w:rsidR="003D294C" w:rsidRDefault="00000000">
      <w:pPr>
        <w:pStyle w:val="Bodytext"/>
      </w:pPr>
      <w:r>
        <w:rPr>
          <w:sz w:val="20"/>
        </w:rPr>
        <w:t>{%screenshot}</w:t>
      </w:r>
    </w:p>
    <w:p w14:paraId="01F2D1D9" w14:textId="77777777" w:rsidR="003D294C" w:rsidRDefault="00000000">
      <w:pPr>
        <w:pStyle w:val="Bodytext"/>
      </w:pPr>
      <w:r>
        <w:rPr>
          <w:sz w:val="20"/>
        </w:rPr>
        <w:t>Abbildung {element}, {page}</w:t>
      </w:r>
    </w:p>
    <w:p w14:paraId="5B6931BF" w14:textId="77777777" w:rsidR="003D294C" w:rsidRDefault="00000000">
      <w:pPr>
        <w:pStyle w:val="Bodytext"/>
      </w:pPr>
      <w:r>
        <w:rPr>
          <w:sz w:val="20"/>
        </w:rPr>
        <w:t>{/screenshots}</w:t>
      </w:r>
    </w:p>
    <w:p w14:paraId="6DA643E7" w14:textId="77777777" w:rsidR="003D294C" w:rsidRDefault="00000000">
      <w:pPr>
        <w:pStyle w:val="Bodytext"/>
      </w:pPr>
      <w:r>
        <w:rPr>
          <w:sz w:val="20"/>
        </w:rPr>
        <w:t>{#has_introduction}</w:t>
      </w:r>
    </w:p>
    <w:p w14:paraId="1E87EBC2" w14:textId="77777777" w:rsidR="003D294C" w:rsidRDefault="00000000">
      <w:pPr>
        <w:pStyle w:val="Bodytext"/>
      </w:pPr>
      <w:r>
        <w:rPr>
          <w:sz w:val="20"/>
        </w:rPr>
        <w:t>{~~introduction}</w:t>
      </w:r>
    </w:p>
    <w:p w14:paraId="5F6C283F" w14:textId="77777777" w:rsidR="003D294C" w:rsidRDefault="00000000">
      <w:pPr>
        <w:pStyle w:val="Bodytext"/>
      </w:pPr>
      <w:r>
        <w:rPr>
          <w:sz w:val="20"/>
        </w:rPr>
        <w:t>{/has_introduction}</w:t>
      </w:r>
    </w:p>
    <w:p w14:paraId="5350F09F" w14:textId="77777777" w:rsidR="003D294C" w:rsidRDefault="00000000">
      <w:pPr>
        <w:pStyle w:val="Bodytext"/>
      </w:pPr>
      <w:r>
        <w:rPr>
          <w:sz w:val="20"/>
        </w:rPr>
        <w:t>{#has_description}</w:t>
      </w:r>
    </w:p>
    <w:p w14:paraId="632BE7A4" w14:textId="77777777" w:rsidR="003D294C" w:rsidRDefault="00000000">
      <w:pPr>
        <w:pStyle w:val="Bodytext"/>
      </w:pPr>
      <w:r>
        <w:rPr>
          <w:sz w:val="20"/>
        </w:rPr>
        <w:t>Beschreibung</w:t>
      </w:r>
    </w:p>
    <w:p w14:paraId="26625D4A" w14:textId="77777777" w:rsidR="003D294C" w:rsidRDefault="00000000">
      <w:pPr>
        <w:pStyle w:val="Bodytext"/>
      </w:pPr>
      <w:r>
        <w:rPr>
          <w:sz w:val="20"/>
        </w:rPr>
        <w:t>{~~description}</w:t>
      </w:r>
    </w:p>
    <w:p w14:paraId="26A1AA23" w14:textId="77777777" w:rsidR="003D294C" w:rsidRDefault="00000000">
      <w:pPr>
        <w:pStyle w:val="Bodytext"/>
      </w:pPr>
      <w:r>
        <w:rPr>
          <w:sz w:val="20"/>
        </w:rPr>
        <w:t>{/has_description}</w:t>
      </w:r>
    </w:p>
    <w:p w14:paraId="2308DAC8" w14:textId="77777777" w:rsidR="003D294C" w:rsidRDefault="00000000">
      <w:pPr>
        <w:pStyle w:val="Bodytext"/>
      </w:pPr>
      <w:r>
        <w:rPr>
          <w:sz w:val="20"/>
        </w:rPr>
        <w:t>{#has_recommendation}</w:t>
      </w:r>
    </w:p>
    <w:p w14:paraId="25BDEADF" w14:textId="77777777" w:rsidR="003D294C" w:rsidRDefault="00000000">
      <w:pPr>
        <w:pStyle w:val="Bodytext"/>
      </w:pPr>
      <w:r>
        <w:rPr>
          <w:sz w:val="20"/>
        </w:rPr>
        <w:t>Empfehlung</w:t>
      </w:r>
    </w:p>
    <w:p w14:paraId="01E83A0B" w14:textId="77777777" w:rsidR="003D294C" w:rsidRDefault="00000000">
      <w:pPr>
        <w:pStyle w:val="Bodytext"/>
      </w:pPr>
      <w:r>
        <w:rPr>
          <w:sz w:val="20"/>
        </w:rPr>
        <w:t>{~~recommendation}</w:t>
      </w:r>
    </w:p>
    <w:p w14:paraId="450760FB" w14:textId="77777777" w:rsidR="003D294C" w:rsidRDefault="00000000">
      <w:pPr>
        <w:pStyle w:val="Bodytext"/>
      </w:pPr>
      <w:r>
        <w:rPr>
          <w:sz w:val="20"/>
        </w:rPr>
        <w:t>{/has_recommendation}</w:t>
      </w:r>
    </w:p>
    <w:p w14:paraId="472064BD" w14:textId="77777777" w:rsidR="003D294C" w:rsidRDefault="00000000">
      <w:pPr>
        <w:pStyle w:val="Bodytext"/>
      </w:pPr>
      <w:r>
        <w:rPr>
          <w:sz w:val="20"/>
        </w:rPr>
        <w:t>Prüfschritt: {%rating_icon} {rating}</w:t>
      </w:r>
    </w:p>
    <w:p w14:paraId="40C57230" w14:textId="77777777" w:rsidR="003D294C" w:rsidRDefault="00000000">
      <w:pPr>
        <w:pStyle w:val="Bodytext"/>
      </w:pPr>
      <w:r>
        <w:rPr>
          <w:sz w:val="20"/>
        </w:rPr>
        <w:t>{/test_object_results_9_1_3_1d}</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200" w:name="_Datentabellen_richtig_aufgebaut"/>
      <w:bookmarkStart w:id="201" w:name="_Toc34815534"/>
      <w:bookmarkEnd w:id="200"/>
      <w:r w:rsidRPr="002B7A15">
        <w:t xml:space="preserve">Datentabellen richtig </w:t>
      </w:r>
      <w:bookmarkEnd w:id="201"/>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Pr>
          <w:sz w:val="20"/>
        </w:rPr>
        <w:t>{#test_object_results_9_1_3_1e}</w:t>
      </w:r>
    </w:p>
    <w:p w14:paraId="19BBF043" w14:textId="77777777" w:rsidR="003D294C" w:rsidRDefault="00000000">
      <w:pPr>
        <w:pStyle w:val="Bodytext"/>
      </w:pPr>
      <w:r>
        <w:rPr>
          <w:sz w:val="20"/>
        </w:rPr>
        <w:t>{#has_alias_label}</w:t>
      </w:r>
    </w:p>
    <w:p w14:paraId="59FCE785" w14:textId="77777777" w:rsidR="003D294C" w:rsidRDefault="00000000">
      <w:pPr>
        <w:pStyle w:val="Bodytext"/>
      </w:pPr>
      <w:r>
        <w:rPr>
          <w:sz w:val="20"/>
        </w:rPr>
        <w:t>{alias_label}</w:t>
      </w:r>
    </w:p>
    <w:p w14:paraId="564AC776" w14:textId="77777777" w:rsidR="003D294C" w:rsidRDefault="00000000">
      <w:pPr>
        <w:pStyle w:val="Bodytext"/>
      </w:pPr>
      <w:r>
        <w:rPr>
          <w:sz w:val="20"/>
        </w:rPr>
        <w:t>{url}</w:t>
      </w:r>
    </w:p>
    <w:p w14:paraId="0DD2D429" w14:textId="77777777" w:rsidR="003D294C" w:rsidRDefault="00000000">
      <w:pPr>
        <w:pStyle w:val="Bodytext"/>
      </w:pPr>
      <w:r>
        <w:rPr>
          <w:sz w:val="20"/>
        </w:rPr>
        <w:t>Bewertung: {%rating_icon} {rating}</w:t>
      </w:r>
    </w:p>
    <w:p w14:paraId="6C21D7A6" w14:textId="77777777" w:rsidR="003D294C" w:rsidRDefault="00000000">
      <w:pPr>
        <w:pStyle w:val="Bodytext"/>
      </w:pPr>
      <w:r>
        <w:rPr>
          <w:sz w:val="20"/>
        </w:rPr>
        <w:t>{/has_alias_label}</w:t>
      </w:r>
    </w:p>
    <w:p w14:paraId="695AE254" w14:textId="77777777" w:rsidR="003D294C" w:rsidRDefault="00000000">
      <w:pPr>
        <w:pStyle w:val="Bodytext"/>
      </w:pPr>
      <w:r>
        <w:rPr>
          <w:sz w:val="20"/>
        </w:rPr>
        <w:t>{#screenshots}</w:t>
      </w:r>
    </w:p>
    <w:p w14:paraId="5EA9A76D" w14:textId="77777777" w:rsidR="003D294C" w:rsidRDefault="00000000">
      <w:pPr>
        <w:pStyle w:val="Bodytext"/>
      </w:pPr>
      <w:r>
        <w:rPr>
          <w:sz w:val="20"/>
        </w:rPr>
        <w:lastRenderedPageBreak/>
        <w:t>{%screenshot}</w:t>
      </w:r>
    </w:p>
    <w:p w14:paraId="2D88E48E" w14:textId="77777777" w:rsidR="003D294C" w:rsidRDefault="00000000">
      <w:pPr>
        <w:pStyle w:val="Bodytext"/>
      </w:pPr>
      <w:r>
        <w:rPr>
          <w:sz w:val="20"/>
        </w:rPr>
        <w:t>Abbildung {element}, {page}</w:t>
      </w:r>
    </w:p>
    <w:p w14:paraId="77B4DAE6" w14:textId="77777777" w:rsidR="003D294C" w:rsidRDefault="00000000">
      <w:pPr>
        <w:pStyle w:val="Bodytext"/>
      </w:pPr>
      <w:r>
        <w:rPr>
          <w:sz w:val="20"/>
        </w:rPr>
        <w:t>{/screenshots}</w:t>
      </w:r>
    </w:p>
    <w:p w14:paraId="703E960C" w14:textId="77777777" w:rsidR="003D294C" w:rsidRDefault="00000000">
      <w:pPr>
        <w:pStyle w:val="Bodytext"/>
      </w:pPr>
      <w:r>
        <w:rPr>
          <w:sz w:val="20"/>
        </w:rPr>
        <w:t>{#has_introduction}</w:t>
      </w:r>
    </w:p>
    <w:p w14:paraId="2C0F4B2A" w14:textId="77777777" w:rsidR="003D294C" w:rsidRDefault="00000000">
      <w:pPr>
        <w:pStyle w:val="Bodytext"/>
      </w:pPr>
      <w:r>
        <w:rPr>
          <w:sz w:val="20"/>
        </w:rPr>
        <w:t>{~~introduction}</w:t>
      </w:r>
    </w:p>
    <w:p w14:paraId="61C34706" w14:textId="77777777" w:rsidR="003D294C" w:rsidRDefault="00000000">
      <w:pPr>
        <w:pStyle w:val="Bodytext"/>
      </w:pPr>
      <w:r>
        <w:rPr>
          <w:sz w:val="20"/>
        </w:rPr>
        <w:t>{/has_introduction}</w:t>
      </w:r>
    </w:p>
    <w:p w14:paraId="1B8896EF" w14:textId="77777777" w:rsidR="003D294C" w:rsidRDefault="00000000">
      <w:pPr>
        <w:pStyle w:val="Bodytext"/>
      </w:pPr>
      <w:r>
        <w:rPr>
          <w:sz w:val="20"/>
        </w:rPr>
        <w:t>{#has_description}</w:t>
      </w:r>
    </w:p>
    <w:p w14:paraId="62131BEC" w14:textId="77777777" w:rsidR="003D294C" w:rsidRDefault="00000000">
      <w:pPr>
        <w:pStyle w:val="Bodytext"/>
      </w:pPr>
      <w:r>
        <w:rPr>
          <w:sz w:val="20"/>
        </w:rPr>
        <w:t>Beschreibung</w:t>
      </w:r>
    </w:p>
    <w:p w14:paraId="1223296B" w14:textId="77777777" w:rsidR="003D294C" w:rsidRDefault="00000000">
      <w:pPr>
        <w:pStyle w:val="Bodytext"/>
      </w:pPr>
      <w:r>
        <w:rPr>
          <w:sz w:val="20"/>
        </w:rPr>
        <w:t>{~~description}</w:t>
      </w:r>
    </w:p>
    <w:p w14:paraId="69F8AAEF" w14:textId="77777777" w:rsidR="003D294C" w:rsidRDefault="00000000">
      <w:pPr>
        <w:pStyle w:val="Bodytext"/>
      </w:pPr>
      <w:r>
        <w:rPr>
          <w:sz w:val="20"/>
        </w:rPr>
        <w:t>{/has_description}</w:t>
      </w:r>
    </w:p>
    <w:p w14:paraId="03C29474" w14:textId="77777777" w:rsidR="003D294C" w:rsidRDefault="00000000">
      <w:pPr>
        <w:pStyle w:val="Bodytext"/>
      </w:pPr>
      <w:r>
        <w:rPr>
          <w:sz w:val="20"/>
        </w:rPr>
        <w:t>{#has_recommendation}</w:t>
      </w:r>
    </w:p>
    <w:p w14:paraId="5AC5E2C2" w14:textId="77777777" w:rsidR="003D294C" w:rsidRDefault="00000000">
      <w:pPr>
        <w:pStyle w:val="Bodytext"/>
      </w:pPr>
      <w:r>
        <w:rPr>
          <w:sz w:val="20"/>
        </w:rPr>
        <w:t>Empfehlung</w:t>
      </w:r>
    </w:p>
    <w:p w14:paraId="7499044A" w14:textId="77777777" w:rsidR="003D294C" w:rsidRDefault="00000000">
      <w:pPr>
        <w:pStyle w:val="Bodytext"/>
      </w:pPr>
      <w:r>
        <w:rPr>
          <w:sz w:val="20"/>
        </w:rPr>
        <w:t>{~~recommendation}</w:t>
      </w:r>
    </w:p>
    <w:p w14:paraId="2D468697" w14:textId="77777777" w:rsidR="003D294C" w:rsidRDefault="00000000">
      <w:pPr>
        <w:pStyle w:val="Bodytext"/>
      </w:pPr>
      <w:r>
        <w:rPr>
          <w:sz w:val="20"/>
        </w:rPr>
        <w:t>{/has_recommendation}</w:t>
      </w:r>
    </w:p>
    <w:p w14:paraId="05A62481" w14:textId="77777777" w:rsidR="003D294C" w:rsidRDefault="00000000">
      <w:pPr>
        <w:pStyle w:val="Bodytext"/>
      </w:pPr>
      <w:r>
        <w:rPr>
          <w:sz w:val="20"/>
        </w:rPr>
        <w:t>Prüfschritt: {%rating_icon} {rating}</w:t>
      </w:r>
    </w:p>
    <w:p w14:paraId="51D30D94" w14:textId="77777777" w:rsidR="003D294C" w:rsidRDefault="00000000">
      <w:pPr>
        <w:pStyle w:val="Bodytext"/>
      </w:pPr>
      <w:r>
        <w:rPr>
          <w:sz w:val="20"/>
        </w:rPr>
        <w:t>{/test_object_results_9_1_3_1e}</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2" w:name="_Toc34815535"/>
      <w:r w:rsidRPr="002B7A15">
        <w:t xml:space="preserve">Zuordnung von </w:t>
      </w:r>
      <w:bookmarkEnd w:id="202"/>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Pr>
          <w:sz w:val="20"/>
        </w:rPr>
        <w:t>{#test_object_results_9_1_3_1f}</w:t>
      </w:r>
    </w:p>
    <w:p w14:paraId="6C3B8BB8" w14:textId="77777777" w:rsidR="003D294C" w:rsidRDefault="00000000">
      <w:pPr>
        <w:pStyle w:val="Bodytext"/>
      </w:pPr>
      <w:r>
        <w:rPr>
          <w:sz w:val="20"/>
        </w:rPr>
        <w:t>{#has_alias_label}</w:t>
      </w:r>
    </w:p>
    <w:p w14:paraId="436C095B" w14:textId="77777777" w:rsidR="003D294C" w:rsidRDefault="00000000">
      <w:pPr>
        <w:pStyle w:val="Bodytext"/>
      </w:pPr>
      <w:r>
        <w:rPr>
          <w:sz w:val="20"/>
        </w:rPr>
        <w:t>{alias_label}</w:t>
      </w:r>
    </w:p>
    <w:p w14:paraId="22AFB71C" w14:textId="77777777" w:rsidR="003D294C" w:rsidRDefault="00000000">
      <w:pPr>
        <w:pStyle w:val="Bodytext"/>
      </w:pPr>
      <w:r>
        <w:rPr>
          <w:sz w:val="20"/>
        </w:rPr>
        <w:t>{url}</w:t>
      </w:r>
    </w:p>
    <w:p w14:paraId="4A1078D9" w14:textId="77777777" w:rsidR="003D294C" w:rsidRDefault="00000000">
      <w:pPr>
        <w:pStyle w:val="Bodytext"/>
      </w:pPr>
      <w:r>
        <w:rPr>
          <w:sz w:val="20"/>
        </w:rPr>
        <w:t>Bewertung: {%rating_icon} {rating}</w:t>
      </w:r>
    </w:p>
    <w:p w14:paraId="74F90834" w14:textId="77777777" w:rsidR="003D294C" w:rsidRDefault="00000000">
      <w:pPr>
        <w:pStyle w:val="Bodytext"/>
      </w:pPr>
      <w:r>
        <w:rPr>
          <w:sz w:val="20"/>
        </w:rPr>
        <w:t>{/has_alias_label}</w:t>
      </w:r>
    </w:p>
    <w:p w14:paraId="10BC97E6" w14:textId="77777777" w:rsidR="003D294C" w:rsidRDefault="00000000">
      <w:pPr>
        <w:pStyle w:val="Bodytext"/>
      </w:pPr>
      <w:r>
        <w:rPr>
          <w:sz w:val="20"/>
        </w:rPr>
        <w:t>{#screenshots}</w:t>
      </w:r>
    </w:p>
    <w:p w14:paraId="2E1C0056" w14:textId="77777777" w:rsidR="003D294C" w:rsidRDefault="00000000">
      <w:pPr>
        <w:pStyle w:val="Bodytext"/>
      </w:pPr>
      <w:r>
        <w:rPr>
          <w:sz w:val="20"/>
        </w:rPr>
        <w:t>{%screenshot}</w:t>
      </w:r>
    </w:p>
    <w:p w14:paraId="0345BC69" w14:textId="77777777" w:rsidR="003D294C" w:rsidRDefault="00000000">
      <w:pPr>
        <w:pStyle w:val="Bodytext"/>
      </w:pPr>
      <w:r>
        <w:rPr>
          <w:sz w:val="20"/>
        </w:rPr>
        <w:t>Abbildung {element}, {page}</w:t>
      </w:r>
    </w:p>
    <w:p w14:paraId="2559C177" w14:textId="77777777" w:rsidR="003D294C" w:rsidRDefault="00000000">
      <w:pPr>
        <w:pStyle w:val="Bodytext"/>
      </w:pPr>
      <w:r>
        <w:rPr>
          <w:sz w:val="20"/>
        </w:rPr>
        <w:t>{/screenshots}</w:t>
      </w:r>
    </w:p>
    <w:p w14:paraId="7F5FCA58" w14:textId="77777777" w:rsidR="003D294C" w:rsidRDefault="00000000">
      <w:pPr>
        <w:pStyle w:val="Bodytext"/>
      </w:pPr>
      <w:r>
        <w:rPr>
          <w:sz w:val="20"/>
        </w:rPr>
        <w:t>{#has_introduction}</w:t>
      </w:r>
    </w:p>
    <w:p w14:paraId="18E29A31" w14:textId="77777777" w:rsidR="003D294C" w:rsidRDefault="00000000">
      <w:pPr>
        <w:pStyle w:val="Bodytext"/>
      </w:pPr>
      <w:r>
        <w:rPr>
          <w:sz w:val="20"/>
        </w:rPr>
        <w:lastRenderedPageBreak/>
        <w:t>{~~introduction}</w:t>
      </w:r>
    </w:p>
    <w:p w14:paraId="484205F8" w14:textId="77777777" w:rsidR="003D294C" w:rsidRDefault="00000000">
      <w:pPr>
        <w:pStyle w:val="Bodytext"/>
      </w:pPr>
      <w:r>
        <w:rPr>
          <w:sz w:val="20"/>
        </w:rPr>
        <w:t>{/has_introduction}</w:t>
      </w:r>
    </w:p>
    <w:p w14:paraId="27EBCF77" w14:textId="77777777" w:rsidR="003D294C" w:rsidRDefault="00000000">
      <w:pPr>
        <w:pStyle w:val="Bodytext"/>
      </w:pPr>
      <w:r>
        <w:rPr>
          <w:sz w:val="20"/>
        </w:rPr>
        <w:t>{#has_description}</w:t>
      </w:r>
    </w:p>
    <w:p w14:paraId="1C82CFF0" w14:textId="77777777" w:rsidR="003D294C" w:rsidRDefault="00000000">
      <w:pPr>
        <w:pStyle w:val="Bodytext"/>
      </w:pPr>
      <w:r>
        <w:rPr>
          <w:sz w:val="20"/>
        </w:rPr>
        <w:t>Beschreibung</w:t>
      </w:r>
    </w:p>
    <w:p w14:paraId="616FFD82" w14:textId="77777777" w:rsidR="003D294C" w:rsidRDefault="00000000">
      <w:pPr>
        <w:pStyle w:val="Bodytext"/>
      </w:pPr>
      <w:r>
        <w:rPr>
          <w:sz w:val="20"/>
        </w:rPr>
        <w:t>{~~description}</w:t>
      </w:r>
    </w:p>
    <w:p w14:paraId="205D3D78" w14:textId="77777777" w:rsidR="003D294C" w:rsidRDefault="00000000">
      <w:pPr>
        <w:pStyle w:val="Bodytext"/>
      </w:pPr>
      <w:r>
        <w:rPr>
          <w:sz w:val="20"/>
        </w:rPr>
        <w:t>{/has_description}</w:t>
      </w:r>
    </w:p>
    <w:p w14:paraId="340BE4E2" w14:textId="77777777" w:rsidR="003D294C" w:rsidRDefault="00000000">
      <w:pPr>
        <w:pStyle w:val="Bodytext"/>
      </w:pPr>
      <w:r>
        <w:rPr>
          <w:sz w:val="20"/>
        </w:rPr>
        <w:t>{#has_recommendation}</w:t>
      </w:r>
    </w:p>
    <w:p w14:paraId="47588619" w14:textId="77777777" w:rsidR="003D294C" w:rsidRDefault="00000000">
      <w:pPr>
        <w:pStyle w:val="Bodytext"/>
      </w:pPr>
      <w:r>
        <w:rPr>
          <w:sz w:val="20"/>
        </w:rPr>
        <w:t>Empfehlung</w:t>
      </w:r>
    </w:p>
    <w:p w14:paraId="2A1D3850" w14:textId="77777777" w:rsidR="003D294C" w:rsidRDefault="00000000">
      <w:pPr>
        <w:pStyle w:val="Bodytext"/>
      </w:pPr>
      <w:r>
        <w:rPr>
          <w:sz w:val="20"/>
        </w:rPr>
        <w:t>{~~recommendation}</w:t>
      </w:r>
    </w:p>
    <w:p w14:paraId="3E0616A0" w14:textId="77777777" w:rsidR="003D294C" w:rsidRDefault="00000000">
      <w:pPr>
        <w:pStyle w:val="Bodytext"/>
      </w:pPr>
      <w:r>
        <w:rPr>
          <w:sz w:val="20"/>
        </w:rPr>
        <w:t>{/has_recommendation}</w:t>
      </w:r>
    </w:p>
    <w:p w14:paraId="0A9ECF7F" w14:textId="77777777" w:rsidR="003D294C" w:rsidRDefault="00000000">
      <w:pPr>
        <w:pStyle w:val="Bodytext"/>
      </w:pPr>
      <w:r>
        <w:rPr>
          <w:sz w:val="20"/>
        </w:rPr>
        <w:t>Prüfschritt: {%rating_icon} {rating}</w:t>
      </w:r>
    </w:p>
    <w:p w14:paraId="098AE6AC" w14:textId="77777777" w:rsidR="003D294C" w:rsidRDefault="00000000">
      <w:pPr>
        <w:pStyle w:val="Bodytext"/>
      </w:pPr>
      <w:r>
        <w:rPr>
          <w:sz w:val="20"/>
        </w:rPr>
        <w:t>{/test_object_results_9_1_3_1f}</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3" w:name="_Kein_Strukturmarkup_für"/>
      <w:bookmarkStart w:id="204" w:name="_Toc34815536"/>
      <w:bookmarkEnd w:id="203"/>
      <w:r w:rsidRPr="002B7A15">
        <w:t xml:space="preserve">Kein Strukturmarkup für </w:t>
      </w:r>
      <w:bookmarkEnd w:id="204"/>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Pr>
          <w:sz w:val="20"/>
        </w:rPr>
        <w:t>{#test_object_results_9_1_3_1g}</w:t>
      </w:r>
    </w:p>
    <w:p w14:paraId="550EF6BB" w14:textId="77777777" w:rsidR="003D294C" w:rsidRDefault="00000000">
      <w:pPr>
        <w:pStyle w:val="Bodytext"/>
      </w:pPr>
      <w:r>
        <w:rPr>
          <w:sz w:val="20"/>
        </w:rPr>
        <w:t>{#has_alias_label}</w:t>
      </w:r>
    </w:p>
    <w:p w14:paraId="3A1C572D" w14:textId="77777777" w:rsidR="003D294C" w:rsidRDefault="00000000">
      <w:pPr>
        <w:pStyle w:val="Bodytext"/>
      </w:pPr>
      <w:r>
        <w:rPr>
          <w:sz w:val="20"/>
        </w:rPr>
        <w:t>{alias_label}</w:t>
      </w:r>
    </w:p>
    <w:p w14:paraId="6C491AC2" w14:textId="77777777" w:rsidR="003D294C" w:rsidRDefault="00000000">
      <w:pPr>
        <w:pStyle w:val="Bodytext"/>
      </w:pPr>
      <w:r>
        <w:rPr>
          <w:sz w:val="20"/>
        </w:rPr>
        <w:t>{url}</w:t>
      </w:r>
    </w:p>
    <w:p w14:paraId="4B947445" w14:textId="77777777" w:rsidR="003D294C" w:rsidRDefault="00000000">
      <w:pPr>
        <w:pStyle w:val="Bodytext"/>
      </w:pPr>
      <w:r>
        <w:rPr>
          <w:sz w:val="20"/>
        </w:rPr>
        <w:t>Bewertung: {%rating_icon} {rating}</w:t>
      </w:r>
    </w:p>
    <w:p w14:paraId="193D5535" w14:textId="77777777" w:rsidR="003D294C" w:rsidRDefault="00000000">
      <w:pPr>
        <w:pStyle w:val="Bodytext"/>
      </w:pPr>
      <w:r>
        <w:rPr>
          <w:sz w:val="20"/>
        </w:rPr>
        <w:t>{/has_alias_label}</w:t>
      </w:r>
    </w:p>
    <w:p w14:paraId="60FA996F" w14:textId="77777777" w:rsidR="003D294C" w:rsidRDefault="00000000">
      <w:pPr>
        <w:pStyle w:val="Bodytext"/>
      </w:pPr>
      <w:r>
        <w:rPr>
          <w:sz w:val="20"/>
        </w:rPr>
        <w:t>{#screenshots}</w:t>
      </w:r>
    </w:p>
    <w:p w14:paraId="08DD2699" w14:textId="77777777" w:rsidR="003D294C" w:rsidRDefault="00000000">
      <w:pPr>
        <w:pStyle w:val="Bodytext"/>
      </w:pPr>
      <w:r>
        <w:rPr>
          <w:sz w:val="20"/>
        </w:rPr>
        <w:t>{%screenshot}</w:t>
      </w:r>
    </w:p>
    <w:p w14:paraId="271E64F2" w14:textId="77777777" w:rsidR="003D294C" w:rsidRDefault="00000000">
      <w:pPr>
        <w:pStyle w:val="Bodytext"/>
      </w:pPr>
      <w:r>
        <w:rPr>
          <w:sz w:val="20"/>
        </w:rPr>
        <w:t>Abbildung {element}, {page}</w:t>
      </w:r>
    </w:p>
    <w:p w14:paraId="54135594" w14:textId="77777777" w:rsidR="003D294C" w:rsidRDefault="00000000">
      <w:pPr>
        <w:pStyle w:val="Bodytext"/>
      </w:pPr>
      <w:r>
        <w:rPr>
          <w:sz w:val="20"/>
        </w:rPr>
        <w:t>{/screenshots}</w:t>
      </w:r>
    </w:p>
    <w:p w14:paraId="04C6FB6A" w14:textId="77777777" w:rsidR="003D294C" w:rsidRDefault="00000000">
      <w:pPr>
        <w:pStyle w:val="Bodytext"/>
      </w:pPr>
      <w:r>
        <w:rPr>
          <w:sz w:val="20"/>
        </w:rPr>
        <w:t>{#has_introduction}</w:t>
      </w:r>
    </w:p>
    <w:p w14:paraId="60A7D385" w14:textId="77777777" w:rsidR="003D294C" w:rsidRDefault="00000000">
      <w:pPr>
        <w:pStyle w:val="Bodytext"/>
      </w:pPr>
      <w:r>
        <w:rPr>
          <w:sz w:val="20"/>
        </w:rPr>
        <w:t>{~~introduction}</w:t>
      </w:r>
    </w:p>
    <w:p w14:paraId="216A7022" w14:textId="77777777" w:rsidR="003D294C" w:rsidRDefault="00000000">
      <w:pPr>
        <w:pStyle w:val="Bodytext"/>
      </w:pPr>
      <w:r>
        <w:rPr>
          <w:sz w:val="20"/>
        </w:rPr>
        <w:t>{/has_introduction}</w:t>
      </w:r>
    </w:p>
    <w:p w14:paraId="0B5C8187" w14:textId="77777777" w:rsidR="003D294C" w:rsidRDefault="00000000">
      <w:pPr>
        <w:pStyle w:val="Bodytext"/>
      </w:pPr>
      <w:r>
        <w:rPr>
          <w:sz w:val="20"/>
        </w:rPr>
        <w:t>{#has_description}</w:t>
      </w:r>
    </w:p>
    <w:p w14:paraId="76E1BBDB" w14:textId="77777777" w:rsidR="003D294C" w:rsidRDefault="00000000">
      <w:pPr>
        <w:pStyle w:val="Bodytext"/>
      </w:pPr>
      <w:r>
        <w:rPr>
          <w:sz w:val="20"/>
        </w:rPr>
        <w:t>Beschreibung</w:t>
      </w:r>
    </w:p>
    <w:p w14:paraId="4CF0BA04" w14:textId="77777777" w:rsidR="003D294C" w:rsidRDefault="00000000">
      <w:pPr>
        <w:pStyle w:val="Bodytext"/>
      </w:pPr>
      <w:r>
        <w:rPr>
          <w:sz w:val="20"/>
        </w:rPr>
        <w:t>{~~description}</w:t>
      </w:r>
    </w:p>
    <w:p w14:paraId="4A1D163A" w14:textId="77777777" w:rsidR="003D294C" w:rsidRDefault="00000000">
      <w:pPr>
        <w:pStyle w:val="Bodytext"/>
      </w:pPr>
      <w:r>
        <w:rPr>
          <w:sz w:val="20"/>
        </w:rPr>
        <w:lastRenderedPageBreak/>
        <w:t>{/has_description}</w:t>
      </w:r>
    </w:p>
    <w:p w14:paraId="58EA82B0" w14:textId="77777777" w:rsidR="003D294C" w:rsidRDefault="00000000">
      <w:pPr>
        <w:pStyle w:val="Bodytext"/>
      </w:pPr>
      <w:r>
        <w:rPr>
          <w:sz w:val="20"/>
        </w:rPr>
        <w:t>{#has_recommendation}</w:t>
      </w:r>
    </w:p>
    <w:p w14:paraId="37A48F0D" w14:textId="77777777" w:rsidR="003D294C" w:rsidRDefault="00000000">
      <w:pPr>
        <w:pStyle w:val="Bodytext"/>
      </w:pPr>
      <w:r>
        <w:rPr>
          <w:sz w:val="20"/>
        </w:rPr>
        <w:t>Empfehlung</w:t>
      </w:r>
    </w:p>
    <w:p w14:paraId="3F10BBE4" w14:textId="77777777" w:rsidR="003D294C" w:rsidRDefault="00000000">
      <w:pPr>
        <w:pStyle w:val="Bodytext"/>
      </w:pPr>
      <w:r>
        <w:rPr>
          <w:sz w:val="20"/>
        </w:rPr>
        <w:t>{~~recommendation}</w:t>
      </w:r>
    </w:p>
    <w:p w14:paraId="0004EF53" w14:textId="77777777" w:rsidR="003D294C" w:rsidRDefault="00000000">
      <w:pPr>
        <w:pStyle w:val="Bodytext"/>
      </w:pPr>
      <w:r>
        <w:rPr>
          <w:sz w:val="20"/>
        </w:rPr>
        <w:t>{/has_recommendation}</w:t>
      </w:r>
    </w:p>
    <w:p w14:paraId="585E004B" w14:textId="77777777" w:rsidR="003D294C" w:rsidRDefault="00000000">
      <w:pPr>
        <w:pStyle w:val="Bodytext"/>
      </w:pPr>
      <w:r>
        <w:rPr>
          <w:sz w:val="20"/>
        </w:rPr>
        <w:t>Prüfschritt: {%rating_icon} {rating}</w:t>
      </w:r>
    </w:p>
    <w:p w14:paraId="293E1F7B" w14:textId="77777777" w:rsidR="003D294C" w:rsidRDefault="00000000">
      <w:pPr>
        <w:pStyle w:val="Bodytext"/>
      </w:pPr>
      <w:r>
        <w:rPr>
          <w:sz w:val="20"/>
        </w:rPr>
        <w:t>{/test_object_results_9_1_3_1g}</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05" w:name="_Toc34815537"/>
      <w:r w:rsidRPr="002B7A15">
        <w:t xml:space="preserve">Beschriftung von Formularelementen programmatisch </w:t>
      </w:r>
      <w:bookmarkEnd w:id="205"/>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Pr>
          <w:sz w:val="20"/>
        </w:rPr>
        <w:t>{#test_object_results_9_1_3_1h}</w:t>
      </w:r>
    </w:p>
    <w:p w14:paraId="76EC06F9" w14:textId="77777777" w:rsidR="003D294C" w:rsidRDefault="00000000">
      <w:pPr>
        <w:pStyle w:val="Bodytext"/>
      </w:pPr>
      <w:r>
        <w:rPr>
          <w:sz w:val="20"/>
        </w:rPr>
        <w:t>{#has_alias_label}</w:t>
      </w:r>
    </w:p>
    <w:p w14:paraId="57D47B83" w14:textId="77777777" w:rsidR="003D294C" w:rsidRDefault="00000000">
      <w:pPr>
        <w:pStyle w:val="Bodytext"/>
      </w:pPr>
      <w:r>
        <w:rPr>
          <w:sz w:val="20"/>
        </w:rPr>
        <w:t>{alias_label}</w:t>
      </w:r>
    </w:p>
    <w:p w14:paraId="0D933094" w14:textId="77777777" w:rsidR="003D294C" w:rsidRDefault="00000000">
      <w:pPr>
        <w:pStyle w:val="Bodytext"/>
      </w:pPr>
      <w:r>
        <w:rPr>
          <w:sz w:val="20"/>
        </w:rPr>
        <w:t>{url}</w:t>
      </w:r>
    </w:p>
    <w:p w14:paraId="62BB4507" w14:textId="77777777" w:rsidR="003D294C" w:rsidRDefault="00000000">
      <w:pPr>
        <w:pStyle w:val="Bodytext"/>
      </w:pPr>
      <w:r>
        <w:rPr>
          <w:sz w:val="20"/>
        </w:rPr>
        <w:t>Bewertung: {%rating_icon} {rating}</w:t>
      </w:r>
    </w:p>
    <w:p w14:paraId="4553FE47" w14:textId="77777777" w:rsidR="003D294C" w:rsidRDefault="00000000">
      <w:pPr>
        <w:pStyle w:val="Bodytext"/>
      </w:pPr>
      <w:r>
        <w:rPr>
          <w:sz w:val="20"/>
        </w:rPr>
        <w:t>{/has_alias_label}</w:t>
      </w:r>
    </w:p>
    <w:p w14:paraId="424EB060" w14:textId="77777777" w:rsidR="003D294C" w:rsidRDefault="00000000">
      <w:pPr>
        <w:pStyle w:val="Bodytext"/>
      </w:pPr>
      <w:r>
        <w:rPr>
          <w:sz w:val="20"/>
        </w:rPr>
        <w:t>{#screenshots}</w:t>
      </w:r>
    </w:p>
    <w:p w14:paraId="5FD130C2" w14:textId="77777777" w:rsidR="003D294C" w:rsidRDefault="00000000">
      <w:pPr>
        <w:pStyle w:val="Bodytext"/>
      </w:pPr>
      <w:r>
        <w:rPr>
          <w:sz w:val="20"/>
        </w:rPr>
        <w:t>{%screenshot}</w:t>
      </w:r>
    </w:p>
    <w:p w14:paraId="7748732A" w14:textId="77777777" w:rsidR="003D294C" w:rsidRDefault="00000000">
      <w:pPr>
        <w:pStyle w:val="Bodytext"/>
      </w:pPr>
      <w:r>
        <w:rPr>
          <w:sz w:val="20"/>
        </w:rPr>
        <w:t>Abbildung {element}, {page}</w:t>
      </w:r>
    </w:p>
    <w:p w14:paraId="317719A8" w14:textId="77777777" w:rsidR="003D294C" w:rsidRDefault="00000000">
      <w:pPr>
        <w:pStyle w:val="Bodytext"/>
      </w:pPr>
      <w:r>
        <w:rPr>
          <w:sz w:val="20"/>
        </w:rPr>
        <w:t>{/screenshots}</w:t>
      </w:r>
    </w:p>
    <w:p w14:paraId="411FFE33" w14:textId="77777777" w:rsidR="003D294C" w:rsidRDefault="00000000">
      <w:pPr>
        <w:pStyle w:val="Bodytext"/>
      </w:pPr>
      <w:r>
        <w:rPr>
          <w:sz w:val="20"/>
        </w:rPr>
        <w:t>{#has_introduction}</w:t>
      </w:r>
    </w:p>
    <w:p w14:paraId="0367BEE7" w14:textId="77777777" w:rsidR="003D294C" w:rsidRDefault="00000000">
      <w:pPr>
        <w:pStyle w:val="Bodytext"/>
      </w:pPr>
      <w:r>
        <w:rPr>
          <w:sz w:val="20"/>
        </w:rPr>
        <w:t>{~~introduction}</w:t>
      </w:r>
    </w:p>
    <w:p w14:paraId="3E134543" w14:textId="77777777" w:rsidR="003D294C" w:rsidRDefault="00000000">
      <w:pPr>
        <w:pStyle w:val="Bodytext"/>
      </w:pPr>
      <w:r>
        <w:rPr>
          <w:sz w:val="20"/>
        </w:rPr>
        <w:t>{/has_introduction}</w:t>
      </w:r>
    </w:p>
    <w:p w14:paraId="0454EEAA" w14:textId="77777777" w:rsidR="003D294C" w:rsidRDefault="00000000">
      <w:pPr>
        <w:pStyle w:val="Bodytext"/>
      </w:pPr>
      <w:r>
        <w:rPr>
          <w:sz w:val="20"/>
        </w:rPr>
        <w:t>{#has_description}</w:t>
      </w:r>
    </w:p>
    <w:p w14:paraId="4954A2A2" w14:textId="77777777" w:rsidR="003D294C" w:rsidRDefault="00000000">
      <w:pPr>
        <w:pStyle w:val="Bodytext"/>
      </w:pPr>
      <w:r>
        <w:rPr>
          <w:sz w:val="20"/>
        </w:rPr>
        <w:t>Beschreibung</w:t>
      </w:r>
    </w:p>
    <w:p w14:paraId="4EF00781" w14:textId="77777777" w:rsidR="003D294C" w:rsidRDefault="00000000">
      <w:pPr>
        <w:pStyle w:val="Bodytext"/>
      </w:pPr>
      <w:r>
        <w:rPr>
          <w:sz w:val="20"/>
        </w:rPr>
        <w:t>{~~description}</w:t>
      </w:r>
    </w:p>
    <w:p w14:paraId="695CB3DB" w14:textId="77777777" w:rsidR="003D294C" w:rsidRDefault="00000000">
      <w:pPr>
        <w:pStyle w:val="Bodytext"/>
      </w:pPr>
      <w:r>
        <w:rPr>
          <w:sz w:val="20"/>
        </w:rPr>
        <w:t>{/has_description}</w:t>
      </w:r>
    </w:p>
    <w:p w14:paraId="246CCA27" w14:textId="77777777" w:rsidR="003D294C" w:rsidRDefault="00000000">
      <w:pPr>
        <w:pStyle w:val="Bodytext"/>
      </w:pPr>
      <w:r>
        <w:rPr>
          <w:sz w:val="20"/>
        </w:rPr>
        <w:t>{#has_recommendation}</w:t>
      </w:r>
    </w:p>
    <w:p w14:paraId="7C93FBBA" w14:textId="77777777" w:rsidR="003D294C" w:rsidRDefault="00000000">
      <w:pPr>
        <w:pStyle w:val="Bodytext"/>
      </w:pPr>
      <w:r>
        <w:rPr>
          <w:sz w:val="20"/>
        </w:rPr>
        <w:t>Empfehlung</w:t>
      </w:r>
    </w:p>
    <w:p w14:paraId="542D0C4D" w14:textId="77777777" w:rsidR="003D294C" w:rsidRDefault="00000000">
      <w:pPr>
        <w:pStyle w:val="Bodytext"/>
      </w:pPr>
      <w:r>
        <w:rPr>
          <w:sz w:val="20"/>
        </w:rPr>
        <w:t>{~~recommendation}</w:t>
      </w:r>
    </w:p>
    <w:p w14:paraId="5F3DB804" w14:textId="77777777" w:rsidR="003D294C" w:rsidRDefault="00000000">
      <w:pPr>
        <w:pStyle w:val="Bodytext"/>
      </w:pPr>
      <w:r>
        <w:rPr>
          <w:sz w:val="20"/>
        </w:rPr>
        <w:t>{/has_recommendation}</w:t>
      </w:r>
    </w:p>
    <w:p w14:paraId="5DC96DAF" w14:textId="77777777" w:rsidR="003D294C" w:rsidRDefault="00000000">
      <w:pPr>
        <w:pStyle w:val="Bodytext"/>
      </w:pPr>
      <w:r>
        <w:rPr>
          <w:sz w:val="20"/>
        </w:rPr>
        <w:lastRenderedPageBreak/>
        <w:t>Prüfschritt: {%rating_icon} {rating}</w:t>
      </w:r>
    </w:p>
    <w:p w14:paraId="1381B28F" w14:textId="77777777" w:rsidR="003D294C" w:rsidRDefault="00000000">
      <w:pPr>
        <w:pStyle w:val="Bodytext"/>
      </w:pPr>
      <w:r>
        <w:rPr>
          <w:sz w:val="20"/>
        </w:rPr>
        <w:t>{/test_object_results_9_1_3_1h}</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06" w:name="_Aussagekräftige_Reihenfolge_(!)"/>
      <w:bookmarkStart w:id="207" w:name="_Bedeutungsvolle_Reihenfolge_(!)"/>
      <w:bookmarkStart w:id="208" w:name="_Zweck_von_Eingaben"/>
      <w:bookmarkStart w:id="209" w:name="_Eingabezweck_bestimmen_(!)"/>
      <w:bookmarkStart w:id="210" w:name="_Wahrnehmung_des_Inhalts"/>
      <w:bookmarkStart w:id="211" w:name="_Toc34815542"/>
      <w:bookmarkStart w:id="212" w:name="_Toc41380472"/>
      <w:bookmarkStart w:id="213" w:name="_Toc41392903"/>
      <w:bookmarkStart w:id="214" w:name="_Toc46389421"/>
      <w:bookmarkEnd w:id="206"/>
      <w:bookmarkEnd w:id="207"/>
      <w:bookmarkEnd w:id="208"/>
      <w:bookmarkEnd w:id="209"/>
      <w:bookmarkEnd w:id="210"/>
      <w:r w:rsidRPr="002B7A15">
        <w:rPr>
          <w:noProof/>
        </w:rPr>
        <w:lastRenderedPageBreak/>
        <w:t>Unterscheidbar</w:t>
      </w:r>
      <w:bookmarkEnd w:id="211"/>
      <w:bookmarkEnd w:id="212"/>
      <w:bookmarkEnd w:id="213"/>
      <w:bookmarkEnd w:id="214"/>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15" w:name="_Farbe"/>
      <w:bookmarkStart w:id="216" w:name="_Benutzung_von_Farbe"/>
      <w:bookmarkStart w:id="217" w:name="_Toc504467940"/>
      <w:bookmarkStart w:id="218" w:name="_Toc34815543"/>
      <w:bookmarkStart w:id="219" w:name="_Toc41380473"/>
      <w:bookmarkStart w:id="220" w:name="_Toc41392904"/>
      <w:bookmarkStart w:id="221" w:name="_Toc46389422"/>
      <w:bookmarkEnd w:id="215"/>
      <w:bookmarkEnd w:id="216"/>
      <w:r w:rsidRPr="002B7A15">
        <w:t xml:space="preserve">Benutzung von </w:t>
      </w:r>
      <w:bookmarkEnd w:id="217"/>
      <w:bookmarkEnd w:id="218"/>
      <w:bookmarkEnd w:id="219"/>
      <w:bookmarkEnd w:id="220"/>
      <w:bookmarkEnd w:id="221"/>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Pr>
          <w:sz w:val="20"/>
        </w:rPr>
        <w:t>{#test_object_results_9_1_4_1}</w:t>
      </w:r>
    </w:p>
    <w:p w14:paraId="6A931922" w14:textId="77777777" w:rsidR="003D294C" w:rsidRDefault="00000000">
      <w:pPr>
        <w:pStyle w:val="Bodytext"/>
      </w:pPr>
      <w:r>
        <w:rPr>
          <w:sz w:val="20"/>
        </w:rPr>
        <w:t>{#has_alias_label}</w:t>
      </w:r>
    </w:p>
    <w:p w14:paraId="28381A60" w14:textId="77777777" w:rsidR="003D294C" w:rsidRDefault="00000000">
      <w:pPr>
        <w:pStyle w:val="Bodytext"/>
      </w:pPr>
      <w:r>
        <w:rPr>
          <w:sz w:val="20"/>
        </w:rPr>
        <w:t>{alias_label}</w:t>
      </w:r>
    </w:p>
    <w:p w14:paraId="0B58935E" w14:textId="77777777" w:rsidR="003D294C" w:rsidRDefault="00000000">
      <w:pPr>
        <w:pStyle w:val="Bodytext"/>
      </w:pPr>
      <w:r>
        <w:rPr>
          <w:sz w:val="20"/>
        </w:rPr>
        <w:t>{url}</w:t>
      </w:r>
    </w:p>
    <w:p w14:paraId="601A435B" w14:textId="77777777" w:rsidR="003D294C" w:rsidRDefault="00000000">
      <w:pPr>
        <w:pStyle w:val="Bodytext"/>
      </w:pPr>
      <w:r>
        <w:rPr>
          <w:sz w:val="20"/>
        </w:rPr>
        <w:t>Bewertung: {%rating_icon} {rating}</w:t>
      </w:r>
    </w:p>
    <w:p w14:paraId="6A96DB77" w14:textId="77777777" w:rsidR="003D294C" w:rsidRDefault="00000000">
      <w:pPr>
        <w:pStyle w:val="Bodytext"/>
      </w:pPr>
      <w:r>
        <w:rPr>
          <w:sz w:val="20"/>
        </w:rPr>
        <w:t>{/has_alias_label}</w:t>
      </w:r>
    </w:p>
    <w:p w14:paraId="386E432A" w14:textId="77777777" w:rsidR="003D294C" w:rsidRDefault="00000000">
      <w:pPr>
        <w:pStyle w:val="Bodytext"/>
      </w:pPr>
      <w:r>
        <w:rPr>
          <w:sz w:val="20"/>
        </w:rPr>
        <w:t>{#screenshots}</w:t>
      </w:r>
    </w:p>
    <w:p w14:paraId="7913816A" w14:textId="77777777" w:rsidR="003D294C" w:rsidRDefault="00000000">
      <w:pPr>
        <w:pStyle w:val="Bodytext"/>
      </w:pPr>
      <w:r>
        <w:rPr>
          <w:sz w:val="20"/>
        </w:rPr>
        <w:t>{%screenshot}</w:t>
      </w:r>
    </w:p>
    <w:p w14:paraId="7C58B392" w14:textId="77777777" w:rsidR="003D294C" w:rsidRDefault="00000000">
      <w:pPr>
        <w:pStyle w:val="Bodytext"/>
      </w:pPr>
      <w:r>
        <w:rPr>
          <w:sz w:val="20"/>
        </w:rPr>
        <w:t>Abbildung {element}, {page}</w:t>
      </w:r>
    </w:p>
    <w:p w14:paraId="71EDCFD0" w14:textId="77777777" w:rsidR="003D294C" w:rsidRDefault="00000000">
      <w:pPr>
        <w:pStyle w:val="Bodytext"/>
      </w:pPr>
      <w:r>
        <w:rPr>
          <w:sz w:val="20"/>
        </w:rPr>
        <w:t>{/screenshots}</w:t>
      </w:r>
    </w:p>
    <w:p w14:paraId="4B4A4E6E" w14:textId="77777777" w:rsidR="003D294C" w:rsidRDefault="00000000">
      <w:pPr>
        <w:pStyle w:val="Bodytext"/>
      </w:pPr>
      <w:r>
        <w:rPr>
          <w:sz w:val="20"/>
        </w:rPr>
        <w:t>{#has_introduction}</w:t>
      </w:r>
    </w:p>
    <w:p w14:paraId="7CAFB324" w14:textId="77777777" w:rsidR="003D294C" w:rsidRDefault="00000000">
      <w:pPr>
        <w:pStyle w:val="Bodytext"/>
      </w:pPr>
      <w:r>
        <w:rPr>
          <w:sz w:val="20"/>
        </w:rPr>
        <w:t>{~~introduction}</w:t>
      </w:r>
    </w:p>
    <w:p w14:paraId="7B785C78" w14:textId="77777777" w:rsidR="003D294C" w:rsidRDefault="00000000">
      <w:pPr>
        <w:pStyle w:val="Bodytext"/>
      </w:pPr>
      <w:r>
        <w:rPr>
          <w:sz w:val="20"/>
        </w:rPr>
        <w:t>{/has_introduction}</w:t>
      </w:r>
    </w:p>
    <w:p w14:paraId="5380531D" w14:textId="77777777" w:rsidR="003D294C" w:rsidRDefault="00000000">
      <w:pPr>
        <w:pStyle w:val="Bodytext"/>
      </w:pPr>
      <w:r>
        <w:rPr>
          <w:sz w:val="20"/>
        </w:rPr>
        <w:t>{#has_description}</w:t>
      </w:r>
    </w:p>
    <w:p w14:paraId="7D01728C" w14:textId="77777777" w:rsidR="003D294C" w:rsidRDefault="00000000">
      <w:pPr>
        <w:pStyle w:val="Bodytext"/>
      </w:pPr>
      <w:r>
        <w:rPr>
          <w:sz w:val="20"/>
        </w:rPr>
        <w:t>Beschreibung</w:t>
      </w:r>
    </w:p>
    <w:p w14:paraId="3B945E18" w14:textId="77777777" w:rsidR="003D294C" w:rsidRDefault="00000000">
      <w:pPr>
        <w:pStyle w:val="Bodytext"/>
      </w:pPr>
      <w:r>
        <w:rPr>
          <w:sz w:val="20"/>
        </w:rPr>
        <w:t>{~~description}</w:t>
      </w:r>
    </w:p>
    <w:p w14:paraId="45EA94A9" w14:textId="77777777" w:rsidR="003D294C" w:rsidRDefault="00000000">
      <w:pPr>
        <w:pStyle w:val="Bodytext"/>
      </w:pPr>
      <w:r>
        <w:rPr>
          <w:sz w:val="20"/>
        </w:rPr>
        <w:t>{/has_description}</w:t>
      </w:r>
    </w:p>
    <w:p w14:paraId="5355FE58" w14:textId="77777777" w:rsidR="003D294C" w:rsidRDefault="00000000">
      <w:pPr>
        <w:pStyle w:val="Bodytext"/>
      </w:pPr>
      <w:r>
        <w:rPr>
          <w:sz w:val="20"/>
        </w:rPr>
        <w:t>{#has_recommendation}</w:t>
      </w:r>
    </w:p>
    <w:p w14:paraId="250B65D7" w14:textId="77777777" w:rsidR="003D294C" w:rsidRDefault="00000000">
      <w:pPr>
        <w:pStyle w:val="Bodytext"/>
      </w:pPr>
      <w:r>
        <w:rPr>
          <w:sz w:val="20"/>
        </w:rPr>
        <w:t>Empfehlung</w:t>
      </w:r>
    </w:p>
    <w:p w14:paraId="414EA3D9" w14:textId="77777777" w:rsidR="003D294C" w:rsidRDefault="00000000">
      <w:pPr>
        <w:pStyle w:val="Bodytext"/>
      </w:pPr>
      <w:r>
        <w:rPr>
          <w:sz w:val="20"/>
        </w:rPr>
        <w:t>{~~recommendation}</w:t>
      </w:r>
    </w:p>
    <w:p w14:paraId="00F0A543" w14:textId="77777777" w:rsidR="003D294C" w:rsidRDefault="00000000">
      <w:pPr>
        <w:pStyle w:val="Bodytext"/>
      </w:pPr>
      <w:r>
        <w:rPr>
          <w:sz w:val="20"/>
        </w:rPr>
        <w:t>{/has_recommendation}</w:t>
      </w:r>
    </w:p>
    <w:p w14:paraId="2B009E42" w14:textId="77777777" w:rsidR="003D294C" w:rsidRDefault="00000000">
      <w:pPr>
        <w:pStyle w:val="Bodytext"/>
      </w:pPr>
      <w:r>
        <w:rPr>
          <w:sz w:val="20"/>
        </w:rPr>
        <w:t>Prüfschritt: {%rating_icon} {rating}</w:t>
      </w:r>
    </w:p>
    <w:p w14:paraId="51C4162E" w14:textId="77777777" w:rsidR="003D294C" w:rsidRDefault="00000000">
      <w:pPr>
        <w:pStyle w:val="Bodytext"/>
      </w:pPr>
      <w:r>
        <w:rPr>
          <w:sz w:val="20"/>
        </w:rPr>
        <w:t>{/test_object_results_9_1_4_1}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2" w:name="_Audio-Kontrolle"/>
      <w:bookmarkStart w:id="223" w:name="_Audio-Steuerelement"/>
      <w:bookmarkStart w:id="224" w:name="_Kontrast_(!)"/>
      <w:bookmarkStart w:id="225" w:name="_Kontrast_(Minimum)_(!)"/>
      <w:bookmarkStart w:id="226" w:name="_Kontrast_(Minimum)_(Prüfschritt"/>
      <w:bookmarkStart w:id="227" w:name="_Toc504467942"/>
      <w:bookmarkStart w:id="228" w:name="_Toc34815545"/>
      <w:bookmarkStart w:id="229" w:name="_Toc41380475"/>
      <w:bookmarkStart w:id="230" w:name="_Toc41392906"/>
      <w:bookmarkStart w:id="231" w:name="_Toc46389424"/>
      <w:bookmarkEnd w:id="222"/>
      <w:bookmarkEnd w:id="223"/>
      <w:bookmarkEnd w:id="224"/>
      <w:bookmarkEnd w:id="225"/>
      <w:bookmarkEnd w:id="226"/>
      <w:r w:rsidRPr="002B7A15">
        <w:lastRenderedPageBreak/>
        <w:t>Kontrast</w:t>
      </w:r>
      <w:bookmarkEnd w:id="227"/>
      <w:r w:rsidRPr="002B7A15">
        <w:t xml:space="preserve"> (</w:t>
      </w:r>
      <w:bookmarkEnd w:id="228"/>
      <w:bookmarkEnd w:id="229"/>
      <w:bookmarkEnd w:id="230"/>
      <w:bookmarkEnd w:id="231"/>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6A93BDA2" w14:textId="77777777" w:rsidR="003D294C" w:rsidRDefault="00000000">
      <w:pPr>
        <w:pStyle w:val="Bodytext"/>
      </w:pPr>
      <w:r>
        <w:rPr>
          <w:sz w:val="20"/>
        </w:rPr>
        <w:t>{#test_object_results_9_1_4_3}</w:t>
      </w:r>
    </w:p>
    <w:p w14:paraId="40DEECFB" w14:textId="77777777" w:rsidR="003D294C" w:rsidRDefault="00000000">
      <w:pPr>
        <w:pStyle w:val="Bodytext"/>
      </w:pPr>
      <w:r>
        <w:rPr>
          <w:sz w:val="20"/>
        </w:rPr>
        <w:t>{#has_alias_label}</w:t>
      </w:r>
    </w:p>
    <w:p w14:paraId="4336400F" w14:textId="77777777" w:rsidR="003D294C" w:rsidRDefault="00000000">
      <w:pPr>
        <w:pStyle w:val="Bodytext"/>
      </w:pPr>
      <w:r>
        <w:rPr>
          <w:sz w:val="20"/>
        </w:rPr>
        <w:t>{alias_label}</w:t>
      </w:r>
    </w:p>
    <w:p w14:paraId="1344685A" w14:textId="77777777" w:rsidR="003D294C" w:rsidRDefault="00000000">
      <w:pPr>
        <w:pStyle w:val="Bodytext"/>
      </w:pPr>
      <w:r>
        <w:rPr>
          <w:sz w:val="20"/>
        </w:rPr>
        <w:t>{url}</w:t>
      </w:r>
    </w:p>
    <w:p w14:paraId="4264038F" w14:textId="77777777" w:rsidR="003D294C" w:rsidRDefault="00000000">
      <w:pPr>
        <w:pStyle w:val="Bodytext"/>
      </w:pPr>
      <w:r>
        <w:rPr>
          <w:sz w:val="20"/>
        </w:rPr>
        <w:t>Bewertung: {%rating_icon} {rating}</w:t>
      </w:r>
    </w:p>
    <w:p w14:paraId="11E96E00" w14:textId="77777777" w:rsidR="003D294C" w:rsidRDefault="00000000">
      <w:pPr>
        <w:pStyle w:val="Bodytext"/>
      </w:pPr>
      <w:r>
        <w:rPr>
          <w:sz w:val="20"/>
        </w:rPr>
        <w:t>{/has_alias_label}</w:t>
      </w:r>
    </w:p>
    <w:p w14:paraId="432DC2CD" w14:textId="77777777" w:rsidR="003D294C" w:rsidRDefault="00000000">
      <w:pPr>
        <w:pStyle w:val="Bodytext"/>
      </w:pPr>
      <w:r>
        <w:rPr>
          <w:sz w:val="20"/>
        </w:rPr>
        <w:t>{#screenshots}</w:t>
      </w:r>
    </w:p>
    <w:p w14:paraId="4D971348" w14:textId="77777777" w:rsidR="003D294C" w:rsidRDefault="00000000">
      <w:pPr>
        <w:pStyle w:val="Bodytext"/>
      </w:pPr>
      <w:r>
        <w:rPr>
          <w:sz w:val="20"/>
        </w:rPr>
        <w:t>{%screenshot}</w:t>
      </w:r>
    </w:p>
    <w:p w14:paraId="37CB7EB5" w14:textId="77777777" w:rsidR="003D294C" w:rsidRDefault="00000000">
      <w:pPr>
        <w:pStyle w:val="Bodytext"/>
      </w:pPr>
      <w:r>
        <w:rPr>
          <w:sz w:val="20"/>
        </w:rPr>
        <w:t>Abbildung {element}, {page}</w:t>
      </w:r>
    </w:p>
    <w:p w14:paraId="14C8BF85" w14:textId="77777777" w:rsidR="003D294C" w:rsidRDefault="00000000">
      <w:pPr>
        <w:pStyle w:val="Bodytext"/>
      </w:pPr>
      <w:r>
        <w:rPr>
          <w:sz w:val="20"/>
        </w:rPr>
        <w:t>{/screenshots}</w:t>
      </w:r>
    </w:p>
    <w:p w14:paraId="74681C04" w14:textId="77777777" w:rsidR="003D294C" w:rsidRDefault="00000000">
      <w:pPr>
        <w:pStyle w:val="Bodytext"/>
      </w:pPr>
      <w:r>
        <w:rPr>
          <w:sz w:val="20"/>
        </w:rPr>
        <w:t>{#has_introduction}</w:t>
      </w:r>
    </w:p>
    <w:p w14:paraId="5907C953" w14:textId="77777777" w:rsidR="003D294C" w:rsidRDefault="00000000">
      <w:pPr>
        <w:pStyle w:val="Bodytext"/>
      </w:pPr>
      <w:r>
        <w:rPr>
          <w:sz w:val="20"/>
        </w:rPr>
        <w:t>{~~introduction}</w:t>
      </w:r>
    </w:p>
    <w:p w14:paraId="1AC3695E" w14:textId="77777777" w:rsidR="003D294C" w:rsidRDefault="00000000">
      <w:pPr>
        <w:pStyle w:val="Bodytext"/>
      </w:pPr>
      <w:r>
        <w:rPr>
          <w:sz w:val="20"/>
        </w:rPr>
        <w:t>{/has_introduction}</w:t>
      </w:r>
    </w:p>
    <w:p w14:paraId="55AE0A6C" w14:textId="77777777" w:rsidR="003D294C" w:rsidRDefault="00000000">
      <w:pPr>
        <w:pStyle w:val="Bodytext"/>
      </w:pPr>
      <w:r>
        <w:rPr>
          <w:sz w:val="20"/>
        </w:rPr>
        <w:t>{#has_description}</w:t>
      </w:r>
    </w:p>
    <w:p w14:paraId="10D2B1D2" w14:textId="77777777" w:rsidR="003D294C" w:rsidRDefault="00000000">
      <w:pPr>
        <w:pStyle w:val="Bodytext"/>
      </w:pPr>
      <w:r>
        <w:rPr>
          <w:sz w:val="20"/>
        </w:rPr>
        <w:t>Beschreibung</w:t>
      </w:r>
    </w:p>
    <w:p w14:paraId="7DFC7DEE" w14:textId="77777777" w:rsidR="003D294C" w:rsidRDefault="00000000">
      <w:pPr>
        <w:pStyle w:val="Bodytext"/>
      </w:pPr>
      <w:r>
        <w:rPr>
          <w:sz w:val="20"/>
        </w:rPr>
        <w:t>{~~description}</w:t>
      </w:r>
    </w:p>
    <w:p w14:paraId="5A781FF3" w14:textId="77777777" w:rsidR="003D294C" w:rsidRDefault="00000000">
      <w:pPr>
        <w:pStyle w:val="Bodytext"/>
      </w:pPr>
      <w:r>
        <w:rPr>
          <w:sz w:val="20"/>
        </w:rPr>
        <w:t>{/has_description}</w:t>
      </w:r>
    </w:p>
    <w:p w14:paraId="4D6E9D4B" w14:textId="77777777" w:rsidR="003D294C" w:rsidRDefault="00000000">
      <w:pPr>
        <w:pStyle w:val="Bodytext"/>
      </w:pPr>
      <w:r>
        <w:rPr>
          <w:sz w:val="20"/>
        </w:rPr>
        <w:t>{#has_recommendation}</w:t>
      </w:r>
    </w:p>
    <w:p w14:paraId="2795354B" w14:textId="77777777" w:rsidR="003D294C" w:rsidRDefault="00000000">
      <w:pPr>
        <w:pStyle w:val="Bodytext"/>
      </w:pPr>
      <w:r>
        <w:rPr>
          <w:sz w:val="20"/>
        </w:rPr>
        <w:t>Empfehlung</w:t>
      </w:r>
    </w:p>
    <w:p w14:paraId="222A3911" w14:textId="77777777" w:rsidR="003D294C" w:rsidRDefault="00000000">
      <w:pPr>
        <w:pStyle w:val="Bodytext"/>
      </w:pPr>
      <w:r>
        <w:rPr>
          <w:sz w:val="20"/>
        </w:rPr>
        <w:t>{~~recommendation}</w:t>
      </w:r>
    </w:p>
    <w:p w14:paraId="48DC0B34" w14:textId="77777777" w:rsidR="003D294C" w:rsidRDefault="00000000">
      <w:pPr>
        <w:pStyle w:val="Bodytext"/>
      </w:pPr>
      <w:r>
        <w:rPr>
          <w:sz w:val="20"/>
        </w:rPr>
        <w:t>{/has_recommendation}</w:t>
      </w:r>
    </w:p>
    <w:p w14:paraId="3CA6B56A" w14:textId="77777777" w:rsidR="003D294C" w:rsidRDefault="00000000">
      <w:pPr>
        <w:pStyle w:val="Bodytext"/>
      </w:pPr>
      <w:r>
        <w:rPr>
          <w:sz w:val="20"/>
        </w:rPr>
        <w:t>Prüfschritt: {%rating_icon} {rating}</w:t>
      </w:r>
    </w:p>
    <w:p w14:paraId="628A7015" w14:textId="77777777" w:rsidR="003D294C" w:rsidRDefault="00000000">
      <w:pPr>
        <w:pStyle w:val="Bodytext"/>
      </w:pPr>
      <w:r>
        <w:rPr>
          <w:sz w:val="20"/>
        </w:rPr>
        <w:t>{/test_object_results_9_1_4_3}</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 xml:space="preserve">Wortbildmarken: Text, der Teil eines Logos oder eines Markennamens ist, hat </w:t>
      </w:r>
      <w:r w:rsidRPr="002B7A15">
        <w:rPr>
          <w:i/>
        </w:rPr>
        <w:lastRenderedPageBreak/>
        <w:t>keine Kontrastanforderungen.“</w:t>
      </w:r>
    </w:p>
    <w:p w14:paraId="59652C2E" w14:textId="77777777" w:rsidR="000548D5" w:rsidRPr="002B7A15" w:rsidRDefault="000548D5" w:rsidP="00B11C64">
      <w:pPr>
        <w:pStyle w:val="Bodytext"/>
        <w:keepLines/>
      </w:pPr>
      <w:bookmarkStart w:id="232" w:name="_Toc34815546"/>
      <w:bookmarkStart w:id="233" w:name="_Toc41380476"/>
      <w:bookmarkStart w:id="234" w:name="_Toc41392907"/>
      <w:bookmarkStart w:id="235" w:name="_Toc46389425"/>
    </w:p>
    <w:p w14:paraId="195CD1B5" w14:textId="77777777" w:rsidR="00F57AA1" w:rsidRPr="002B7A15" w:rsidRDefault="00F57AA1" w:rsidP="00B11C64">
      <w:pPr>
        <w:pStyle w:val="berschrift5"/>
        <w:keepLines/>
      </w:pPr>
      <w:bookmarkStart w:id="236" w:name="_Textgröße_ändern"/>
      <w:bookmarkStart w:id="237" w:name="_Textgröße_ändern_(Prüfschritt"/>
      <w:bookmarkEnd w:id="236"/>
      <w:bookmarkEnd w:id="237"/>
      <w:r w:rsidRPr="002B7A15">
        <w:t xml:space="preserve">Textgröße </w:t>
      </w:r>
      <w:bookmarkEnd w:id="232"/>
      <w:bookmarkEnd w:id="233"/>
      <w:bookmarkEnd w:id="234"/>
      <w:bookmarkEnd w:id="235"/>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Pr>
          <w:sz w:val="20"/>
        </w:rPr>
        <w:t>{#test_object_results_9_1_4_4}</w:t>
      </w:r>
    </w:p>
    <w:p w14:paraId="76D3761A" w14:textId="77777777" w:rsidR="003D294C" w:rsidRDefault="00000000">
      <w:pPr>
        <w:pStyle w:val="Bodytext"/>
      </w:pPr>
      <w:r>
        <w:rPr>
          <w:sz w:val="20"/>
        </w:rPr>
        <w:t>{#has_alias_label}</w:t>
      </w:r>
    </w:p>
    <w:p w14:paraId="2966C273" w14:textId="77777777" w:rsidR="003D294C" w:rsidRDefault="00000000">
      <w:pPr>
        <w:pStyle w:val="Bodytext"/>
      </w:pPr>
      <w:r>
        <w:rPr>
          <w:sz w:val="20"/>
        </w:rPr>
        <w:t>{alias_label}</w:t>
      </w:r>
    </w:p>
    <w:p w14:paraId="663E8B1E" w14:textId="77777777" w:rsidR="003D294C" w:rsidRDefault="00000000">
      <w:pPr>
        <w:pStyle w:val="Bodytext"/>
      </w:pPr>
      <w:r>
        <w:rPr>
          <w:sz w:val="20"/>
        </w:rPr>
        <w:t>{url}</w:t>
      </w:r>
    </w:p>
    <w:p w14:paraId="086BF9D5" w14:textId="77777777" w:rsidR="003D294C" w:rsidRDefault="00000000">
      <w:pPr>
        <w:pStyle w:val="Bodytext"/>
      </w:pPr>
      <w:r>
        <w:rPr>
          <w:sz w:val="20"/>
        </w:rPr>
        <w:t>Bewertung: {%rating_icon} {rating}</w:t>
      </w:r>
    </w:p>
    <w:p w14:paraId="315C247D" w14:textId="77777777" w:rsidR="003D294C" w:rsidRDefault="00000000">
      <w:pPr>
        <w:pStyle w:val="Bodytext"/>
      </w:pPr>
      <w:r>
        <w:rPr>
          <w:sz w:val="20"/>
        </w:rPr>
        <w:t>{/has_alias_label}</w:t>
      </w:r>
    </w:p>
    <w:p w14:paraId="36F0AD85" w14:textId="77777777" w:rsidR="003D294C" w:rsidRDefault="00000000">
      <w:pPr>
        <w:pStyle w:val="Bodytext"/>
      </w:pPr>
      <w:r>
        <w:rPr>
          <w:sz w:val="20"/>
        </w:rPr>
        <w:t>{#screenshots}</w:t>
      </w:r>
    </w:p>
    <w:p w14:paraId="4A3DA68D" w14:textId="77777777" w:rsidR="003D294C" w:rsidRDefault="00000000">
      <w:pPr>
        <w:pStyle w:val="Bodytext"/>
      </w:pPr>
      <w:r>
        <w:rPr>
          <w:sz w:val="20"/>
        </w:rPr>
        <w:t>{%screenshot}</w:t>
      </w:r>
    </w:p>
    <w:p w14:paraId="3A2B43E4" w14:textId="77777777" w:rsidR="003D294C" w:rsidRDefault="00000000">
      <w:pPr>
        <w:pStyle w:val="Bodytext"/>
      </w:pPr>
      <w:r>
        <w:rPr>
          <w:sz w:val="20"/>
        </w:rPr>
        <w:t>Abbildung {element}, {page}</w:t>
      </w:r>
    </w:p>
    <w:p w14:paraId="28D86569" w14:textId="77777777" w:rsidR="003D294C" w:rsidRDefault="00000000">
      <w:pPr>
        <w:pStyle w:val="Bodytext"/>
      </w:pPr>
      <w:r>
        <w:rPr>
          <w:sz w:val="20"/>
        </w:rPr>
        <w:t>{/screenshots}</w:t>
      </w:r>
    </w:p>
    <w:p w14:paraId="10B72FFC" w14:textId="77777777" w:rsidR="003D294C" w:rsidRDefault="00000000">
      <w:pPr>
        <w:pStyle w:val="Bodytext"/>
      </w:pPr>
      <w:r>
        <w:rPr>
          <w:sz w:val="20"/>
        </w:rPr>
        <w:t>{#has_introduction}</w:t>
      </w:r>
    </w:p>
    <w:p w14:paraId="5EB88AEC" w14:textId="77777777" w:rsidR="003D294C" w:rsidRDefault="00000000">
      <w:pPr>
        <w:pStyle w:val="Bodytext"/>
      </w:pPr>
      <w:r>
        <w:rPr>
          <w:sz w:val="20"/>
        </w:rPr>
        <w:t>{~~introduction}</w:t>
      </w:r>
    </w:p>
    <w:p w14:paraId="68B6584C" w14:textId="77777777" w:rsidR="003D294C" w:rsidRDefault="00000000">
      <w:pPr>
        <w:pStyle w:val="Bodytext"/>
      </w:pPr>
      <w:r>
        <w:rPr>
          <w:sz w:val="20"/>
        </w:rPr>
        <w:t>{/has_introduction}</w:t>
      </w:r>
    </w:p>
    <w:p w14:paraId="36665046" w14:textId="77777777" w:rsidR="003D294C" w:rsidRDefault="00000000">
      <w:pPr>
        <w:pStyle w:val="Bodytext"/>
      </w:pPr>
      <w:r>
        <w:rPr>
          <w:sz w:val="20"/>
        </w:rPr>
        <w:t>{#has_description}</w:t>
      </w:r>
    </w:p>
    <w:p w14:paraId="0E226027" w14:textId="77777777" w:rsidR="003D294C" w:rsidRDefault="00000000">
      <w:pPr>
        <w:pStyle w:val="Bodytext"/>
      </w:pPr>
      <w:r>
        <w:rPr>
          <w:sz w:val="20"/>
        </w:rPr>
        <w:t>Beschreibung</w:t>
      </w:r>
    </w:p>
    <w:p w14:paraId="57CF8006" w14:textId="77777777" w:rsidR="003D294C" w:rsidRDefault="00000000">
      <w:pPr>
        <w:pStyle w:val="Bodytext"/>
      </w:pPr>
      <w:r>
        <w:rPr>
          <w:sz w:val="20"/>
        </w:rPr>
        <w:t>{~~description}</w:t>
      </w:r>
    </w:p>
    <w:p w14:paraId="4E6F4770" w14:textId="77777777" w:rsidR="003D294C" w:rsidRDefault="00000000">
      <w:pPr>
        <w:pStyle w:val="Bodytext"/>
      </w:pPr>
      <w:r>
        <w:rPr>
          <w:sz w:val="20"/>
        </w:rPr>
        <w:t>{/has_description}</w:t>
      </w:r>
    </w:p>
    <w:p w14:paraId="1E1464B0" w14:textId="77777777" w:rsidR="003D294C" w:rsidRDefault="00000000">
      <w:pPr>
        <w:pStyle w:val="Bodytext"/>
      </w:pPr>
      <w:r>
        <w:rPr>
          <w:sz w:val="20"/>
        </w:rPr>
        <w:t>{#has_recommendation}</w:t>
      </w:r>
    </w:p>
    <w:p w14:paraId="0F6774FB" w14:textId="77777777" w:rsidR="003D294C" w:rsidRDefault="00000000">
      <w:pPr>
        <w:pStyle w:val="Bodytext"/>
      </w:pPr>
      <w:r>
        <w:rPr>
          <w:sz w:val="20"/>
        </w:rPr>
        <w:t>Empfehlung</w:t>
      </w:r>
    </w:p>
    <w:p w14:paraId="0EFF67C6" w14:textId="77777777" w:rsidR="003D294C" w:rsidRDefault="00000000">
      <w:pPr>
        <w:pStyle w:val="Bodytext"/>
      </w:pPr>
      <w:r>
        <w:rPr>
          <w:sz w:val="20"/>
        </w:rPr>
        <w:t>{~~recommendation}</w:t>
      </w:r>
    </w:p>
    <w:p w14:paraId="773CDF4F" w14:textId="77777777" w:rsidR="003D294C" w:rsidRDefault="00000000">
      <w:pPr>
        <w:pStyle w:val="Bodytext"/>
      </w:pPr>
      <w:r>
        <w:rPr>
          <w:sz w:val="20"/>
        </w:rPr>
        <w:t>{/has_recommendation}</w:t>
      </w:r>
    </w:p>
    <w:p w14:paraId="754FC55E" w14:textId="77777777" w:rsidR="003D294C" w:rsidRDefault="00000000">
      <w:pPr>
        <w:pStyle w:val="Bodytext"/>
      </w:pPr>
      <w:r>
        <w:rPr>
          <w:sz w:val="20"/>
        </w:rPr>
        <w:t>Prüfschritt: {%rating_icon} {rating}</w:t>
      </w:r>
    </w:p>
    <w:p w14:paraId="1053A81A" w14:textId="77777777" w:rsidR="003D294C" w:rsidRDefault="00000000">
      <w:pPr>
        <w:pStyle w:val="Bodytext"/>
      </w:pPr>
      <w:r>
        <w:rPr>
          <w:sz w:val="20"/>
        </w:rPr>
        <w:t>{/test_object_results_9_1_4_4}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38" w:name="_Schriftgrafiken_(!)"/>
      <w:bookmarkStart w:id="239" w:name="_Bilder_von_Text"/>
      <w:bookmarkStart w:id="240" w:name="_Automatischer_Umbruch_(Reflow)"/>
      <w:bookmarkEnd w:id="238"/>
      <w:bookmarkEnd w:id="239"/>
      <w:bookmarkEnd w:id="240"/>
      <w:r w:rsidRPr="002B7A15">
        <w:lastRenderedPageBreak/>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1" w:name="_Hlk90476866"/>
      <w:r w:rsidR="00BE62D4" w:rsidRPr="002B7A15">
        <w:rPr>
          <w:i/>
          <w:color w:val="000000"/>
        </w:rPr>
        <w:t>„</w:t>
      </w:r>
      <w:bookmarkEnd w:id="241"/>
      <w:r w:rsidR="000E2EF4" w:rsidRPr="002B7A15">
        <w:rPr>
          <w:i/>
          <w:color w:val="000000"/>
        </w:rPr>
        <w:t>Inhalte können ohne Informations- oder Funktionsverlust dargestellt werden, ohne dass dafür ein Scrollen in zwei Dimensionen erforderlich ist für:</w:t>
      </w:r>
    </w:p>
    <w:p w14:paraId="7464B825" w14:textId="77777777" w:rsidR="003D294C" w:rsidRDefault="00000000">
      <w:pPr>
        <w:pStyle w:val="Bodytext"/>
      </w:pPr>
      <w:r>
        <w:rPr>
          <w:sz w:val="20"/>
        </w:rPr>
        <w:t>{#test_object_results_9_1_4_10}</w:t>
      </w:r>
    </w:p>
    <w:p w14:paraId="56F96750" w14:textId="77777777" w:rsidR="003D294C" w:rsidRDefault="00000000">
      <w:pPr>
        <w:pStyle w:val="Bodytext"/>
      </w:pPr>
      <w:r>
        <w:rPr>
          <w:sz w:val="20"/>
        </w:rPr>
        <w:t>{#has_alias_label}</w:t>
      </w:r>
    </w:p>
    <w:p w14:paraId="38FD5C47" w14:textId="77777777" w:rsidR="003D294C" w:rsidRDefault="00000000">
      <w:pPr>
        <w:pStyle w:val="Bodytext"/>
      </w:pPr>
      <w:r>
        <w:rPr>
          <w:sz w:val="20"/>
        </w:rPr>
        <w:t>{alias_label}</w:t>
      </w:r>
    </w:p>
    <w:p w14:paraId="6AC9DF11" w14:textId="77777777" w:rsidR="003D294C" w:rsidRDefault="00000000">
      <w:pPr>
        <w:pStyle w:val="Bodytext"/>
      </w:pPr>
      <w:r>
        <w:rPr>
          <w:sz w:val="20"/>
        </w:rPr>
        <w:t>{url}</w:t>
      </w:r>
    </w:p>
    <w:p w14:paraId="5D7F6FC2" w14:textId="77777777" w:rsidR="003D294C" w:rsidRDefault="00000000">
      <w:pPr>
        <w:pStyle w:val="Bodytext"/>
      </w:pPr>
      <w:r>
        <w:rPr>
          <w:sz w:val="20"/>
        </w:rPr>
        <w:t>Bewertung: {%rating_icon} {rating}</w:t>
      </w:r>
    </w:p>
    <w:p w14:paraId="7CEF448F" w14:textId="77777777" w:rsidR="003D294C" w:rsidRDefault="00000000">
      <w:pPr>
        <w:pStyle w:val="Bodytext"/>
      </w:pPr>
      <w:r>
        <w:rPr>
          <w:sz w:val="20"/>
        </w:rPr>
        <w:t>{/has_alias_label}</w:t>
      </w:r>
    </w:p>
    <w:p w14:paraId="02260F0D" w14:textId="77777777" w:rsidR="003D294C" w:rsidRDefault="00000000">
      <w:pPr>
        <w:pStyle w:val="Bodytext"/>
      </w:pPr>
      <w:r>
        <w:rPr>
          <w:sz w:val="20"/>
        </w:rPr>
        <w:t>{#screenshots}</w:t>
      </w:r>
    </w:p>
    <w:p w14:paraId="091C04D2" w14:textId="77777777" w:rsidR="003D294C" w:rsidRDefault="00000000">
      <w:pPr>
        <w:pStyle w:val="Bodytext"/>
      </w:pPr>
      <w:r>
        <w:rPr>
          <w:sz w:val="20"/>
        </w:rPr>
        <w:t>{%screenshot}</w:t>
      </w:r>
    </w:p>
    <w:p w14:paraId="12F1AE62" w14:textId="77777777" w:rsidR="003D294C" w:rsidRDefault="00000000">
      <w:pPr>
        <w:pStyle w:val="Bodytext"/>
      </w:pPr>
      <w:r>
        <w:rPr>
          <w:sz w:val="20"/>
        </w:rPr>
        <w:t>Abbildung {element}, {page}</w:t>
      </w:r>
    </w:p>
    <w:p w14:paraId="5CBB91A6" w14:textId="77777777" w:rsidR="003D294C" w:rsidRDefault="00000000">
      <w:pPr>
        <w:pStyle w:val="Bodytext"/>
      </w:pPr>
      <w:r>
        <w:rPr>
          <w:sz w:val="20"/>
        </w:rPr>
        <w:t>{/screenshots}</w:t>
      </w:r>
    </w:p>
    <w:p w14:paraId="22CF76C5" w14:textId="77777777" w:rsidR="003D294C" w:rsidRDefault="00000000">
      <w:pPr>
        <w:pStyle w:val="Bodytext"/>
      </w:pPr>
      <w:r>
        <w:rPr>
          <w:sz w:val="20"/>
        </w:rPr>
        <w:t>{#has_introduction}</w:t>
      </w:r>
    </w:p>
    <w:p w14:paraId="0C0C1D1D" w14:textId="77777777" w:rsidR="003D294C" w:rsidRDefault="00000000">
      <w:pPr>
        <w:pStyle w:val="Bodytext"/>
      </w:pPr>
      <w:r>
        <w:rPr>
          <w:sz w:val="20"/>
        </w:rPr>
        <w:t>{~~introduction}</w:t>
      </w:r>
    </w:p>
    <w:p w14:paraId="47C5A831" w14:textId="77777777" w:rsidR="003D294C" w:rsidRDefault="00000000">
      <w:pPr>
        <w:pStyle w:val="Bodytext"/>
      </w:pPr>
      <w:r>
        <w:rPr>
          <w:sz w:val="20"/>
        </w:rPr>
        <w:t>{/has_introduction}</w:t>
      </w:r>
    </w:p>
    <w:p w14:paraId="04D244A8" w14:textId="77777777" w:rsidR="003D294C" w:rsidRDefault="00000000">
      <w:pPr>
        <w:pStyle w:val="Bodytext"/>
      </w:pPr>
      <w:r>
        <w:rPr>
          <w:sz w:val="20"/>
        </w:rPr>
        <w:t>{#has_description}</w:t>
      </w:r>
    </w:p>
    <w:p w14:paraId="11A0A73E" w14:textId="77777777" w:rsidR="003D294C" w:rsidRDefault="00000000">
      <w:pPr>
        <w:pStyle w:val="Bodytext"/>
      </w:pPr>
      <w:r>
        <w:rPr>
          <w:sz w:val="20"/>
        </w:rPr>
        <w:t>Beschreibung</w:t>
      </w:r>
    </w:p>
    <w:p w14:paraId="5B3CB091" w14:textId="77777777" w:rsidR="003D294C" w:rsidRDefault="00000000">
      <w:pPr>
        <w:pStyle w:val="Bodytext"/>
      </w:pPr>
      <w:r>
        <w:rPr>
          <w:sz w:val="20"/>
        </w:rPr>
        <w:t>{~~description}</w:t>
      </w:r>
    </w:p>
    <w:p w14:paraId="424E899C" w14:textId="77777777" w:rsidR="003D294C" w:rsidRDefault="00000000">
      <w:pPr>
        <w:pStyle w:val="Bodytext"/>
      </w:pPr>
      <w:r>
        <w:rPr>
          <w:sz w:val="20"/>
        </w:rPr>
        <w:t>{/has_description}</w:t>
      </w:r>
    </w:p>
    <w:p w14:paraId="5A0204D4" w14:textId="77777777" w:rsidR="003D294C" w:rsidRDefault="00000000">
      <w:pPr>
        <w:pStyle w:val="Bodytext"/>
      </w:pPr>
      <w:r>
        <w:rPr>
          <w:sz w:val="20"/>
        </w:rPr>
        <w:t>{#has_recommendation}</w:t>
      </w:r>
    </w:p>
    <w:p w14:paraId="1A802D15" w14:textId="77777777" w:rsidR="003D294C" w:rsidRDefault="00000000">
      <w:pPr>
        <w:pStyle w:val="Bodytext"/>
      </w:pPr>
      <w:r>
        <w:rPr>
          <w:sz w:val="20"/>
        </w:rPr>
        <w:t>Empfehlung</w:t>
      </w:r>
    </w:p>
    <w:p w14:paraId="424E3FF7" w14:textId="77777777" w:rsidR="003D294C" w:rsidRDefault="00000000">
      <w:pPr>
        <w:pStyle w:val="Bodytext"/>
      </w:pPr>
      <w:r>
        <w:rPr>
          <w:sz w:val="20"/>
        </w:rPr>
        <w:t>{~~recommendation}</w:t>
      </w:r>
    </w:p>
    <w:p w14:paraId="4EF8CF8E" w14:textId="77777777" w:rsidR="003D294C" w:rsidRDefault="00000000">
      <w:pPr>
        <w:pStyle w:val="Bodytext"/>
      </w:pPr>
      <w:r>
        <w:rPr>
          <w:sz w:val="20"/>
        </w:rPr>
        <w:t>{/has_recommendation}</w:t>
      </w:r>
    </w:p>
    <w:p w14:paraId="3A3F58D9" w14:textId="77777777" w:rsidR="003D294C" w:rsidRDefault="00000000">
      <w:pPr>
        <w:pStyle w:val="Bodytext"/>
      </w:pPr>
      <w:r>
        <w:rPr>
          <w:sz w:val="20"/>
        </w:rPr>
        <w:t>Prüfschritt: {%rating_icon} {rating}</w:t>
      </w:r>
    </w:p>
    <w:p w14:paraId="2B4043A4" w14:textId="77777777" w:rsidR="003D294C" w:rsidRDefault="00000000">
      <w:pPr>
        <w:pStyle w:val="Bodytext"/>
      </w:pPr>
      <w:r>
        <w:rPr>
          <w:sz w:val="20"/>
        </w:rPr>
        <w:t>{/test_object_results_9_1_4_10}</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2" w:name="_Nicht-Text_Kontrast"/>
      <w:bookmarkStart w:id="243" w:name="_Nicht-Text-Kontrast_(!)"/>
      <w:bookmarkStart w:id="244" w:name="_Nicht-Text-Kontrast_(Prüfschritt_9."/>
      <w:bookmarkStart w:id="245" w:name="_Toc34815549"/>
      <w:bookmarkStart w:id="246" w:name="_Toc41380479"/>
      <w:bookmarkStart w:id="247" w:name="_Toc41392910"/>
      <w:bookmarkStart w:id="248" w:name="_Toc46389428"/>
      <w:bookmarkEnd w:id="242"/>
      <w:bookmarkEnd w:id="243"/>
      <w:bookmarkEnd w:id="244"/>
      <w:r w:rsidRPr="002B7A15">
        <w:lastRenderedPageBreak/>
        <w:t>Nicht-Text-</w:t>
      </w:r>
      <w:bookmarkEnd w:id="245"/>
      <w:bookmarkEnd w:id="246"/>
      <w:bookmarkEnd w:id="247"/>
      <w:bookmarkEnd w:id="248"/>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14:paraId="5B6FB701" w14:textId="77777777" w:rsidR="003D294C" w:rsidRDefault="00000000">
      <w:pPr>
        <w:pStyle w:val="Bodytext"/>
      </w:pPr>
      <w:r>
        <w:rPr>
          <w:sz w:val="20"/>
        </w:rPr>
        <w:t>{#test_object_results_9_1_4_11}</w:t>
      </w:r>
    </w:p>
    <w:p w14:paraId="67CC85B1" w14:textId="77777777" w:rsidR="003D294C" w:rsidRDefault="00000000">
      <w:pPr>
        <w:pStyle w:val="Bodytext"/>
      </w:pPr>
      <w:r>
        <w:rPr>
          <w:sz w:val="20"/>
        </w:rPr>
        <w:t>{#has_alias_label}</w:t>
      </w:r>
    </w:p>
    <w:p w14:paraId="2C31B975" w14:textId="77777777" w:rsidR="003D294C" w:rsidRDefault="00000000">
      <w:pPr>
        <w:pStyle w:val="Bodytext"/>
      </w:pPr>
      <w:r>
        <w:rPr>
          <w:sz w:val="20"/>
        </w:rPr>
        <w:t>{alias_label}</w:t>
      </w:r>
    </w:p>
    <w:p w14:paraId="0AA49566" w14:textId="77777777" w:rsidR="003D294C" w:rsidRDefault="00000000">
      <w:pPr>
        <w:pStyle w:val="Bodytext"/>
      </w:pPr>
      <w:r>
        <w:rPr>
          <w:sz w:val="20"/>
        </w:rPr>
        <w:t>{url}</w:t>
      </w:r>
    </w:p>
    <w:p w14:paraId="67042000" w14:textId="77777777" w:rsidR="003D294C" w:rsidRDefault="00000000">
      <w:pPr>
        <w:pStyle w:val="Bodytext"/>
      </w:pPr>
      <w:r>
        <w:rPr>
          <w:sz w:val="20"/>
        </w:rPr>
        <w:t>Bewertung: {%rating_icon} {rating}</w:t>
      </w:r>
    </w:p>
    <w:p w14:paraId="244C97D0" w14:textId="77777777" w:rsidR="003D294C" w:rsidRDefault="00000000">
      <w:pPr>
        <w:pStyle w:val="Bodytext"/>
      </w:pPr>
      <w:r>
        <w:rPr>
          <w:sz w:val="20"/>
        </w:rPr>
        <w:t>{/has_alias_label}</w:t>
      </w:r>
    </w:p>
    <w:p w14:paraId="2968CB0C" w14:textId="77777777" w:rsidR="003D294C" w:rsidRDefault="00000000">
      <w:pPr>
        <w:pStyle w:val="Bodytext"/>
      </w:pPr>
      <w:r>
        <w:rPr>
          <w:sz w:val="20"/>
        </w:rPr>
        <w:t>{#screenshots}</w:t>
      </w:r>
    </w:p>
    <w:p w14:paraId="344265F3" w14:textId="77777777" w:rsidR="003D294C" w:rsidRDefault="00000000">
      <w:pPr>
        <w:pStyle w:val="Bodytext"/>
      </w:pPr>
      <w:r>
        <w:rPr>
          <w:sz w:val="20"/>
        </w:rPr>
        <w:t>{%screenshot}</w:t>
      </w:r>
    </w:p>
    <w:p w14:paraId="724DE5E7" w14:textId="77777777" w:rsidR="003D294C" w:rsidRDefault="00000000">
      <w:pPr>
        <w:pStyle w:val="Bodytext"/>
      </w:pPr>
      <w:r>
        <w:rPr>
          <w:sz w:val="20"/>
        </w:rPr>
        <w:t>Abbildung {element}, {page}</w:t>
      </w:r>
    </w:p>
    <w:p w14:paraId="3179CBD3" w14:textId="77777777" w:rsidR="003D294C" w:rsidRDefault="00000000">
      <w:pPr>
        <w:pStyle w:val="Bodytext"/>
      </w:pPr>
      <w:r>
        <w:rPr>
          <w:sz w:val="20"/>
        </w:rPr>
        <w:t>{/screenshots}</w:t>
      </w:r>
    </w:p>
    <w:p w14:paraId="288D2FB3" w14:textId="77777777" w:rsidR="003D294C" w:rsidRDefault="00000000">
      <w:pPr>
        <w:pStyle w:val="Bodytext"/>
      </w:pPr>
      <w:r>
        <w:rPr>
          <w:sz w:val="20"/>
        </w:rPr>
        <w:t>{#has_introduction}</w:t>
      </w:r>
    </w:p>
    <w:p w14:paraId="4B6BBBE5" w14:textId="77777777" w:rsidR="003D294C" w:rsidRDefault="00000000">
      <w:pPr>
        <w:pStyle w:val="Bodytext"/>
      </w:pPr>
      <w:r>
        <w:rPr>
          <w:sz w:val="20"/>
        </w:rPr>
        <w:t>{~~introduction}</w:t>
      </w:r>
    </w:p>
    <w:p w14:paraId="7F14202C" w14:textId="77777777" w:rsidR="003D294C" w:rsidRDefault="00000000">
      <w:pPr>
        <w:pStyle w:val="Bodytext"/>
      </w:pPr>
      <w:r>
        <w:rPr>
          <w:sz w:val="20"/>
        </w:rPr>
        <w:t>{/has_introduction}</w:t>
      </w:r>
    </w:p>
    <w:p w14:paraId="42232BF9" w14:textId="77777777" w:rsidR="003D294C" w:rsidRDefault="00000000">
      <w:pPr>
        <w:pStyle w:val="Bodytext"/>
      </w:pPr>
      <w:r>
        <w:rPr>
          <w:sz w:val="20"/>
        </w:rPr>
        <w:t>{#has_description}</w:t>
      </w:r>
    </w:p>
    <w:p w14:paraId="5A5AD030" w14:textId="77777777" w:rsidR="003D294C" w:rsidRDefault="00000000">
      <w:pPr>
        <w:pStyle w:val="Bodytext"/>
      </w:pPr>
      <w:r>
        <w:rPr>
          <w:sz w:val="20"/>
        </w:rPr>
        <w:t>Beschreibung</w:t>
      </w:r>
    </w:p>
    <w:p w14:paraId="68F1AE62" w14:textId="77777777" w:rsidR="003D294C" w:rsidRDefault="00000000">
      <w:pPr>
        <w:pStyle w:val="Bodytext"/>
      </w:pPr>
      <w:r>
        <w:rPr>
          <w:sz w:val="20"/>
        </w:rPr>
        <w:t>{~~description}</w:t>
      </w:r>
    </w:p>
    <w:p w14:paraId="1ABBC37D" w14:textId="77777777" w:rsidR="003D294C" w:rsidRDefault="00000000">
      <w:pPr>
        <w:pStyle w:val="Bodytext"/>
      </w:pPr>
      <w:r>
        <w:rPr>
          <w:sz w:val="20"/>
        </w:rPr>
        <w:t>{/has_description}</w:t>
      </w:r>
    </w:p>
    <w:p w14:paraId="30475CBE" w14:textId="77777777" w:rsidR="003D294C" w:rsidRDefault="00000000">
      <w:pPr>
        <w:pStyle w:val="Bodytext"/>
      </w:pPr>
      <w:r>
        <w:rPr>
          <w:sz w:val="20"/>
        </w:rPr>
        <w:t>{#has_recommendation}</w:t>
      </w:r>
    </w:p>
    <w:p w14:paraId="3CBD9FB1" w14:textId="77777777" w:rsidR="003D294C" w:rsidRDefault="00000000">
      <w:pPr>
        <w:pStyle w:val="Bodytext"/>
      </w:pPr>
      <w:r>
        <w:rPr>
          <w:sz w:val="20"/>
        </w:rPr>
        <w:t>Empfehlung</w:t>
      </w:r>
    </w:p>
    <w:p w14:paraId="51A42BC1" w14:textId="77777777" w:rsidR="003D294C" w:rsidRDefault="00000000">
      <w:pPr>
        <w:pStyle w:val="Bodytext"/>
      </w:pPr>
      <w:r>
        <w:rPr>
          <w:sz w:val="20"/>
        </w:rPr>
        <w:t>{~~recommendation}</w:t>
      </w:r>
    </w:p>
    <w:p w14:paraId="222F7EE1" w14:textId="77777777" w:rsidR="003D294C" w:rsidRDefault="00000000">
      <w:pPr>
        <w:pStyle w:val="Bodytext"/>
      </w:pPr>
      <w:r>
        <w:rPr>
          <w:sz w:val="20"/>
        </w:rPr>
        <w:t>{/has_recommendation}</w:t>
      </w:r>
    </w:p>
    <w:p w14:paraId="13234992" w14:textId="77777777" w:rsidR="003D294C" w:rsidRDefault="00000000">
      <w:pPr>
        <w:pStyle w:val="Bodytext"/>
      </w:pPr>
      <w:r>
        <w:rPr>
          <w:sz w:val="20"/>
        </w:rPr>
        <w:t>Prüfschritt: {%rating_icon} {rating}</w:t>
      </w:r>
    </w:p>
    <w:p w14:paraId="4BCA129F" w14:textId="77777777" w:rsidR="003D294C" w:rsidRDefault="00000000">
      <w:pPr>
        <w:pStyle w:val="Bodytext"/>
      </w:pPr>
      <w:r>
        <w:rPr>
          <w:sz w:val="20"/>
        </w:rPr>
        <w:t>{/test_object_results_9_1_4_11}</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 xml:space="preserve">Grafische Objekte: Teile von Grafiken, die zum Verständnis des Inhalts erforderlich sind, es sei denn, eine bestimmte Präsentation von Grafiken ist </w:t>
      </w:r>
      <w:r w:rsidRPr="002B7A15">
        <w:rPr>
          <w:i/>
          <w:color w:val="000000"/>
        </w:rPr>
        <w:lastRenderedPageBreak/>
        <w:t>unentbehrlich für die zu vermittelnde Information.“</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49" w:name="_Textabstände"/>
      <w:bookmarkStart w:id="250" w:name="_Textabstand_(!)"/>
      <w:bookmarkStart w:id="251" w:name="_Textabstand_(Prüfschritt_9.1.4.12)"/>
      <w:bookmarkStart w:id="252" w:name="_Toc34815550"/>
      <w:bookmarkStart w:id="253" w:name="_Toc41380480"/>
      <w:bookmarkStart w:id="254" w:name="_Toc41392911"/>
      <w:bookmarkStart w:id="255" w:name="_Toc46389429"/>
      <w:bookmarkEnd w:id="249"/>
      <w:bookmarkEnd w:id="250"/>
      <w:bookmarkEnd w:id="251"/>
      <w:r w:rsidRPr="002B7A15">
        <w:t>Textabst</w:t>
      </w:r>
      <w:bookmarkEnd w:id="252"/>
      <w:r w:rsidRPr="002B7A15">
        <w:t>and</w:t>
      </w:r>
      <w:bookmarkEnd w:id="253"/>
      <w:bookmarkEnd w:id="254"/>
      <w:bookmarkEnd w:id="255"/>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22393A86" w14:textId="77777777" w:rsidR="003D294C" w:rsidRDefault="00000000">
      <w:pPr>
        <w:pStyle w:val="Bodytext"/>
      </w:pPr>
      <w:r>
        <w:rPr>
          <w:sz w:val="20"/>
        </w:rPr>
        <w:t>{#test_object_results_9_1_4_12}</w:t>
      </w:r>
    </w:p>
    <w:p w14:paraId="0886FB94" w14:textId="77777777" w:rsidR="003D294C" w:rsidRDefault="00000000">
      <w:pPr>
        <w:pStyle w:val="Bodytext"/>
      </w:pPr>
      <w:r>
        <w:rPr>
          <w:sz w:val="20"/>
        </w:rPr>
        <w:t>{#has_alias_label}</w:t>
      </w:r>
    </w:p>
    <w:p w14:paraId="3D6E0886" w14:textId="77777777" w:rsidR="003D294C" w:rsidRDefault="00000000">
      <w:pPr>
        <w:pStyle w:val="Bodytext"/>
      </w:pPr>
      <w:r>
        <w:rPr>
          <w:sz w:val="20"/>
        </w:rPr>
        <w:t>{alias_label}</w:t>
      </w:r>
    </w:p>
    <w:p w14:paraId="4149D984" w14:textId="77777777" w:rsidR="003D294C" w:rsidRDefault="00000000">
      <w:pPr>
        <w:pStyle w:val="Bodytext"/>
      </w:pPr>
      <w:r>
        <w:rPr>
          <w:sz w:val="20"/>
        </w:rPr>
        <w:t>{url}</w:t>
      </w:r>
    </w:p>
    <w:p w14:paraId="492A78D1" w14:textId="77777777" w:rsidR="003D294C" w:rsidRDefault="00000000">
      <w:pPr>
        <w:pStyle w:val="Bodytext"/>
      </w:pPr>
      <w:r>
        <w:rPr>
          <w:sz w:val="20"/>
        </w:rPr>
        <w:t>Bewertung: {%rating_icon} {rating}</w:t>
      </w:r>
    </w:p>
    <w:p w14:paraId="7D69B7EC" w14:textId="77777777" w:rsidR="003D294C" w:rsidRDefault="00000000">
      <w:pPr>
        <w:pStyle w:val="Bodytext"/>
      </w:pPr>
      <w:r>
        <w:rPr>
          <w:sz w:val="20"/>
        </w:rPr>
        <w:t>{/has_alias_label}</w:t>
      </w:r>
    </w:p>
    <w:p w14:paraId="5BC1DC4F" w14:textId="77777777" w:rsidR="003D294C" w:rsidRDefault="00000000">
      <w:pPr>
        <w:pStyle w:val="Bodytext"/>
      </w:pPr>
      <w:r>
        <w:rPr>
          <w:sz w:val="20"/>
        </w:rPr>
        <w:t>{#screenshots}</w:t>
      </w:r>
    </w:p>
    <w:p w14:paraId="372D9B0A" w14:textId="77777777" w:rsidR="003D294C" w:rsidRDefault="00000000">
      <w:pPr>
        <w:pStyle w:val="Bodytext"/>
      </w:pPr>
      <w:r>
        <w:rPr>
          <w:sz w:val="20"/>
        </w:rPr>
        <w:t>{%screenshot}</w:t>
      </w:r>
    </w:p>
    <w:p w14:paraId="6BA1AE64" w14:textId="77777777" w:rsidR="003D294C" w:rsidRDefault="00000000">
      <w:pPr>
        <w:pStyle w:val="Bodytext"/>
      </w:pPr>
      <w:r>
        <w:rPr>
          <w:sz w:val="20"/>
        </w:rPr>
        <w:t>Abbildung {element}, {page}</w:t>
      </w:r>
    </w:p>
    <w:p w14:paraId="34AC116A" w14:textId="77777777" w:rsidR="003D294C" w:rsidRDefault="00000000">
      <w:pPr>
        <w:pStyle w:val="Bodytext"/>
      </w:pPr>
      <w:r>
        <w:rPr>
          <w:sz w:val="20"/>
        </w:rPr>
        <w:t>{/screenshots}</w:t>
      </w:r>
    </w:p>
    <w:p w14:paraId="4824D651" w14:textId="77777777" w:rsidR="003D294C" w:rsidRDefault="00000000">
      <w:pPr>
        <w:pStyle w:val="Bodytext"/>
      </w:pPr>
      <w:r>
        <w:rPr>
          <w:sz w:val="20"/>
        </w:rPr>
        <w:t>{#has_introduction}</w:t>
      </w:r>
    </w:p>
    <w:p w14:paraId="483EADDA" w14:textId="77777777" w:rsidR="003D294C" w:rsidRDefault="00000000">
      <w:pPr>
        <w:pStyle w:val="Bodytext"/>
      </w:pPr>
      <w:r>
        <w:rPr>
          <w:sz w:val="20"/>
        </w:rPr>
        <w:t>{~~introduction}</w:t>
      </w:r>
    </w:p>
    <w:p w14:paraId="27A06887" w14:textId="77777777" w:rsidR="003D294C" w:rsidRDefault="00000000">
      <w:pPr>
        <w:pStyle w:val="Bodytext"/>
      </w:pPr>
      <w:r>
        <w:rPr>
          <w:sz w:val="20"/>
        </w:rPr>
        <w:t>{/has_introduction}</w:t>
      </w:r>
    </w:p>
    <w:p w14:paraId="4FD6BED6" w14:textId="77777777" w:rsidR="003D294C" w:rsidRDefault="00000000">
      <w:pPr>
        <w:pStyle w:val="Bodytext"/>
      </w:pPr>
      <w:r>
        <w:rPr>
          <w:sz w:val="20"/>
        </w:rPr>
        <w:t>{#has_description}</w:t>
      </w:r>
    </w:p>
    <w:p w14:paraId="7C63EFA1" w14:textId="77777777" w:rsidR="003D294C" w:rsidRDefault="00000000">
      <w:pPr>
        <w:pStyle w:val="Bodytext"/>
      </w:pPr>
      <w:r>
        <w:rPr>
          <w:sz w:val="20"/>
        </w:rPr>
        <w:t>Beschreibung</w:t>
      </w:r>
    </w:p>
    <w:p w14:paraId="20ECF62A" w14:textId="77777777" w:rsidR="003D294C" w:rsidRDefault="00000000">
      <w:pPr>
        <w:pStyle w:val="Bodytext"/>
      </w:pPr>
      <w:r>
        <w:rPr>
          <w:sz w:val="20"/>
        </w:rPr>
        <w:t>{~~description}</w:t>
      </w:r>
    </w:p>
    <w:p w14:paraId="3DAC7AB5" w14:textId="77777777" w:rsidR="003D294C" w:rsidRDefault="00000000">
      <w:pPr>
        <w:pStyle w:val="Bodytext"/>
      </w:pPr>
      <w:r>
        <w:rPr>
          <w:sz w:val="20"/>
        </w:rPr>
        <w:t>{/has_description}</w:t>
      </w:r>
    </w:p>
    <w:p w14:paraId="1CEC363E" w14:textId="77777777" w:rsidR="003D294C" w:rsidRDefault="00000000">
      <w:pPr>
        <w:pStyle w:val="Bodytext"/>
      </w:pPr>
      <w:r>
        <w:rPr>
          <w:sz w:val="20"/>
        </w:rPr>
        <w:t>{#has_recommendation}</w:t>
      </w:r>
    </w:p>
    <w:p w14:paraId="2CE99CC0" w14:textId="77777777" w:rsidR="003D294C" w:rsidRDefault="00000000">
      <w:pPr>
        <w:pStyle w:val="Bodytext"/>
      </w:pPr>
      <w:r>
        <w:rPr>
          <w:sz w:val="20"/>
        </w:rPr>
        <w:t>Empfehlung</w:t>
      </w:r>
    </w:p>
    <w:p w14:paraId="192F3C62" w14:textId="77777777" w:rsidR="003D294C" w:rsidRDefault="00000000">
      <w:pPr>
        <w:pStyle w:val="Bodytext"/>
      </w:pPr>
      <w:r>
        <w:rPr>
          <w:sz w:val="20"/>
        </w:rPr>
        <w:t>{~~recommendation}</w:t>
      </w:r>
    </w:p>
    <w:p w14:paraId="442C2BC8" w14:textId="77777777" w:rsidR="003D294C" w:rsidRDefault="00000000">
      <w:pPr>
        <w:pStyle w:val="Bodytext"/>
      </w:pPr>
      <w:r>
        <w:rPr>
          <w:sz w:val="20"/>
        </w:rPr>
        <w:t>{/has_recommendation}</w:t>
      </w:r>
    </w:p>
    <w:p w14:paraId="6D9869A0" w14:textId="77777777" w:rsidR="003D294C" w:rsidRDefault="00000000">
      <w:pPr>
        <w:pStyle w:val="Bodytext"/>
      </w:pPr>
      <w:r>
        <w:rPr>
          <w:sz w:val="20"/>
        </w:rPr>
        <w:t>Prüfschritt: {%rating_icon} {rating}</w:t>
      </w:r>
    </w:p>
    <w:p w14:paraId="0B191464" w14:textId="77777777" w:rsidR="003D294C" w:rsidRDefault="00000000">
      <w:pPr>
        <w:pStyle w:val="Bodytext"/>
      </w:pPr>
      <w:r>
        <w:rPr>
          <w:sz w:val="20"/>
        </w:rPr>
        <w:t>{/test_object_results_9_1_4_12}</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lastRenderedPageBreak/>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56" w:name="_Eingeblendete_Inhalte"/>
      <w:bookmarkStart w:id="257" w:name="_Eingeblendeter_Inhalt_bei"/>
      <w:bookmarkEnd w:id="256"/>
      <w:bookmarkEnd w:id="257"/>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C2FFE24" w14:textId="77777777" w:rsidR="003D294C" w:rsidRDefault="00000000">
      <w:pPr>
        <w:pStyle w:val="Bodytext"/>
      </w:pPr>
      <w:r>
        <w:rPr>
          <w:sz w:val="20"/>
        </w:rPr>
        <w:t>{#test_object_results_9_1_4_13}</w:t>
      </w:r>
    </w:p>
    <w:p w14:paraId="3835A5A9" w14:textId="77777777" w:rsidR="003D294C" w:rsidRDefault="00000000">
      <w:pPr>
        <w:pStyle w:val="Bodytext"/>
      </w:pPr>
      <w:r>
        <w:rPr>
          <w:sz w:val="20"/>
        </w:rPr>
        <w:t>{#has_alias_label}</w:t>
      </w:r>
    </w:p>
    <w:p w14:paraId="7D212486" w14:textId="77777777" w:rsidR="003D294C" w:rsidRDefault="00000000">
      <w:pPr>
        <w:pStyle w:val="Bodytext"/>
      </w:pPr>
      <w:r>
        <w:rPr>
          <w:sz w:val="20"/>
        </w:rPr>
        <w:t>{alias_label}</w:t>
      </w:r>
    </w:p>
    <w:p w14:paraId="7B832A9A" w14:textId="77777777" w:rsidR="003D294C" w:rsidRDefault="00000000">
      <w:pPr>
        <w:pStyle w:val="Bodytext"/>
      </w:pPr>
      <w:r>
        <w:rPr>
          <w:sz w:val="20"/>
        </w:rPr>
        <w:t>{url}</w:t>
      </w:r>
    </w:p>
    <w:p w14:paraId="720654F2" w14:textId="77777777" w:rsidR="003D294C" w:rsidRDefault="00000000">
      <w:pPr>
        <w:pStyle w:val="Bodytext"/>
      </w:pPr>
      <w:r>
        <w:rPr>
          <w:sz w:val="20"/>
        </w:rPr>
        <w:t>Bewertung: {%rating_icon} {rating}</w:t>
      </w:r>
    </w:p>
    <w:p w14:paraId="77F5C39E" w14:textId="77777777" w:rsidR="003D294C" w:rsidRDefault="00000000">
      <w:pPr>
        <w:pStyle w:val="Bodytext"/>
      </w:pPr>
      <w:r>
        <w:rPr>
          <w:sz w:val="20"/>
        </w:rPr>
        <w:t>{/has_alias_label}</w:t>
      </w:r>
    </w:p>
    <w:p w14:paraId="2A5E8068" w14:textId="77777777" w:rsidR="003D294C" w:rsidRDefault="00000000">
      <w:pPr>
        <w:pStyle w:val="Bodytext"/>
      </w:pPr>
      <w:r>
        <w:rPr>
          <w:sz w:val="20"/>
        </w:rPr>
        <w:t>{#screenshots}</w:t>
      </w:r>
    </w:p>
    <w:p w14:paraId="0670E0F0" w14:textId="77777777" w:rsidR="003D294C" w:rsidRDefault="00000000">
      <w:pPr>
        <w:pStyle w:val="Bodytext"/>
      </w:pPr>
      <w:r>
        <w:rPr>
          <w:sz w:val="20"/>
        </w:rPr>
        <w:t>{%screenshot}</w:t>
      </w:r>
    </w:p>
    <w:p w14:paraId="337211C8" w14:textId="77777777" w:rsidR="003D294C" w:rsidRDefault="00000000">
      <w:pPr>
        <w:pStyle w:val="Bodytext"/>
      </w:pPr>
      <w:r>
        <w:rPr>
          <w:sz w:val="20"/>
        </w:rPr>
        <w:t>Abbildung {element}, {page}</w:t>
      </w:r>
    </w:p>
    <w:p w14:paraId="3A210125" w14:textId="77777777" w:rsidR="003D294C" w:rsidRDefault="00000000">
      <w:pPr>
        <w:pStyle w:val="Bodytext"/>
      </w:pPr>
      <w:r>
        <w:rPr>
          <w:sz w:val="20"/>
        </w:rPr>
        <w:t>{/screenshots}</w:t>
      </w:r>
    </w:p>
    <w:p w14:paraId="1F35B9F7" w14:textId="77777777" w:rsidR="003D294C" w:rsidRDefault="00000000">
      <w:pPr>
        <w:pStyle w:val="Bodytext"/>
      </w:pPr>
      <w:r>
        <w:rPr>
          <w:sz w:val="20"/>
        </w:rPr>
        <w:t>{#has_introduction}</w:t>
      </w:r>
    </w:p>
    <w:p w14:paraId="6B2C042E" w14:textId="77777777" w:rsidR="003D294C" w:rsidRDefault="00000000">
      <w:pPr>
        <w:pStyle w:val="Bodytext"/>
      </w:pPr>
      <w:r>
        <w:rPr>
          <w:sz w:val="20"/>
        </w:rPr>
        <w:t>{~~introduction}</w:t>
      </w:r>
    </w:p>
    <w:p w14:paraId="12A9558B" w14:textId="77777777" w:rsidR="003D294C" w:rsidRDefault="00000000">
      <w:pPr>
        <w:pStyle w:val="Bodytext"/>
      </w:pPr>
      <w:r>
        <w:rPr>
          <w:sz w:val="20"/>
        </w:rPr>
        <w:t>{/has_introduction}</w:t>
      </w:r>
    </w:p>
    <w:p w14:paraId="054380A7" w14:textId="77777777" w:rsidR="003D294C" w:rsidRDefault="00000000">
      <w:pPr>
        <w:pStyle w:val="Bodytext"/>
      </w:pPr>
      <w:r>
        <w:rPr>
          <w:sz w:val="20"/>
        </w:rPr>
        <w:t>{#has_description}</w:t>
      </w:r>
    </w:p>
    <w:p w14:paraId="09AB4144" w14:textId="77777777" w:rsidR="003D294C" w:rsidRDefault="00000000">
      <w:pPr>
        <w:pStyle w:val="Bodytext"/>
      </w:pPr>
      <w:r>
        <w:rPr>
          <w:sz w:val="20"/>
        </w:rPr>
        <w:t>Beschreibung</w:t>
      </w:r>
    </w:p>
    <w:p w14:paraId="09F382D5" w14:textId="77777777" w:rsidR="003D294C" w:rsidRDefault="00000000">
      <w:pPr>
        <w:pStyle w:val="Bodytext"/>
      </w:pPr>
      <w:r>
        <w:rPr>
          <w:sz w:val="20"/>
        </w:rPr>
        <w:t>{~~description}</w:t>
      </w:r>
    </w:p>
    <w:p w14:paraId="5DEED089" w14:textId="77777777" w:rsidR="003D294C" w:rsidRDefault="00000000">
      <w:pPr>
        <w:pStyle w:val="Bodytext"/>
      </w:pPr>
      <w:r>
        <w:rPr>
          <w:sz w:val="20"/>
        </w:rPr>
        <w:t>{/has_description}</w:t>
      </w:r>
    </w:p>
    <w:p w14:paraId="2DC30996" w14:textId="77777777" w:rsidR="003D294C" w:rsidRDefault="00000000">
      <w:pPr>
        <w:pStyle w:val="Bodytext"/>
      </w:pPr>
      <w:r>
        <w:rPr>
          <w:sz w:val="20"/>
        </w:rPr>
        <w:t>{#has_recommendation}</w:t>
      </w:r>
    </w:p>
    <w:p w14:paraId="2E5395F6" w14:textId="77777777" w:rsidR="003D294C" w:rsidRDefault="00000000">
      <w:pPr>
        <w:pStyle w:val="Bodytext"/>
      </w:pPr>
      <w:r>
        <w:rPr>
          <w:sz w:val="20"/>
        </w:rPr>
        <w:t>Empfehlung</w:t>
      </w:r>
    </w:p>
    <w:p w14:paraId="57ACC95F" w14:textId="77777777" w:rsidR="003D294C" w:rsidRDefault="00000000">
      <w:pPr>
        <w:pStyle w:val="Bodytext"/>
      </w:pPr>
      <w:r>
        <w:rPr>
          <w:sz w:val="20"/>
        </w:rPr>
        <w:t>{~~recommendation}</w:t>
      </w:r>
    </w:p>
    <w:p w14:paraId="1AB61489" w14:textId="77777777" w:rsidR="003D294C" w:rsidRDefault="00000000">
      <w:pPr>
        <w:pStyle w:val="Bodytext"/>
      </w:pPr>
      <w:r>
        <w:rPr>
          <w:sz w:val="20"/>
        </w:rPr>
        <w:t>{/has_recommendation}</w:t>
      </w:r>
    </w:p>
    <w:p w14:paraId="563E8923" w14:textId="77777777" w:rsidR="003D294C" w:rsidRDefault="00000000">
      <w:pPr>
        <w:pStyle w:val="Bodytext"/>
      </w:pPr>
      <w:r>
        <w:rPr>
          <w:sz w:val="20"/>
        </w:rPr>
        <w:t>Prüfschritt: {%rating_icon} {rating}</w:t>
      </w:r>
    </w:p>
    <w:p w14:paraId="381FD47D" w14:textId="77777777" w:rsidR="003D294C" w:rsidRDefault="00000000">
      <w:pPr>
        <w:pStyle w:val="Bodytext"/>
      </w:pPr>
      <w:r>
        <w:rPr>
          <w:sz w:val="20"/>
        </w:rPr>
        <w:t>{/test_object_results_9_1_4_13}</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lastRenderedPageBreak/>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58" w:name="_Toc504467945"/>
      <w:bookmarkStart w:id="259" w:name="_Toc34815552"/>
      <w:bookmarkStart w:id="260" w:name="_Toc41380482"/>
      <w:bookmarkStart w:id="261" w:name="_Toc41392913"/>
      <w:bookmarkStart w:id="262" w:name="_Toc46389431"/>
      <w:bookmarkStart w:id="263" w:name="_Toc216953280"/>
      <w:r w:rsidRPr="002B7A15">
        <w:rPr>
          <w:noProof/>
        </w:rPr>
        <w:lastRenderedPageBreak/>
        <w:t>Bedienbar</w:t>
      </w:r>
      <w:bookmarkEnd w:id="258"/>
      <w:bookmarkEnd w:id="259"/>
      <w:bookmarkEnd w:id="260"/>
      <w:bookmarkEnd w:id="261"/>
      <w:bookmarkEnd w:id="262"/>
      <w:bookmarkEnd w:id="263"/>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64" w:name="_Tastaturzugänglichkeit"/>
      <w:bookmarkEnd w:id="264"/>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65" w:name="_Tastaturbedienbarkeit"/>
      <w:bookmarkStart w:id="266" w:name="_Tastaturbedienbarkeit_(!)"/>
      <w:bookmarkStart w:id="267" w:name="_Tastatur"/>
      <w:bookmarkStart w:id="268" w:name="_Tastatur_(Prüfschritt_9.2.1.1)"/>
      <w:bookmarkStart w:id="269" w:name="_Toc504467947"/>
      <w:bookmarkStart w:id="270" w:name="_Toc34815554"/>
      <w:bookmarkStart w:id="271" w:name="_Toc41380484"/>
      <w:bookmarkStart w:id="272" w:name="_Toc41392915"/>
      <w:bookmarkStart w:id="273" w:name="_Toc46389433"/>
      <w:bookmarkEnd w:id="265"/>
      <w:bookmarkEnd w:id="266"/>
      <w:bookmarkEnd w:id="267"/>
      <w:bookmarkEnd w:id="268"/>
      <w:r w:rsidRPr="002B7A15">
        <w:t>Tastatur</w:t>
      </w:r>
      <w:bookmarkEnd w:id="269"/>
      <w:bookmarkEnd w:id="270"/>
      <w:bookmarkEnd w:id="271"/>
      <w:bookmarkEnd w:id="272"/>
      <w:bookmarkEnd w:id="273"/>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Pr>
          <w:sz w:val="20"/>
        </w:rPr>
        <w:t>{#test_object_results_9_2_1_1}</w:t>
      </w:r>
    </w:p>
    <w:p w14:paraId="61154A98" w14:textId="77777777" w:rsidR="003D294C" w:rsidRDefault="00000000">
      <w:pPr>
        <w:pStyle w:val="Bodytext"/>
      </w:pPr>
      <w:r>
        <w:rPr>
          <w:sz w:val="20"/>
        </w:rPr>
        <w:t>{#has_alias_label}</w:t>
      </w:r>
    </w:p>
    <w:p w14:paraId="08DB96D8" w14:textId="77777777" w:rsidR="003D294C" w:rsidRDefault="00000000">
      <w:pPr>
        <w:pStyle w:val="Bodytext"/>
      </w:pPr>
      <w:r>
        <w:rPr>
          <w:sz w:val="20"/>
        </w:rPr>
        <w:t>{alias_label}</w:t>
      </w:r>
    </w:p>
    <w:p w14:paraId="6B3685FA" w14:textId="77777777" w:rsidR="003D294C" w:rsidRDefault="00000000">
      <w:pPr>
        <w:pStyle w:val="Bodytext"/>
      </w:pPr>
      <w:r>
        <w:rPr>
          <w:sz w:val="20"/>
        </w:rPr>
        <w:t>{url}</w:t>
      </w:r>
    </w:p>
    <w:p w14:paraId="25BEB9CA" w14:textId="77777777" w:rsidR="003D294C" w:rsidRDefault="00000000">
      <w:pPr>
        <w:pStyle w:val="Bodytext"/>
      </w:pPr>
      <w:r>
        <w:rPr>
          <w:sz w:val="20"/>
        </w:rPr>
        <w:t>Bewertung: {%rating_icon} {rating}</w:t>
      </w:r>
    </w:p>
    <w:p w14:paraId="20EA3880" w14:textId="77777777" w:rsidR="003D294C" w:rsidRDefault="00000000">
      <w:pPr>
        <w:pStyle w:val="Bodytext"/>
      </w:pPr>
      <w:r>
        <w:rPr>
          <w:sz w:val="20"/>
        </w:rPr>
        <w:t>{/has_alias_label}</w:t>
      </w:r>
    </w:p>
    <w:p w14:paraId="5486503A" w14:textId="77777777" w:rsidR="003D294C" w:rsidRDefault="00000000">
      <w:pPr>
        <w:pStyle w:val="Bodytext"/>
      </w:pPr>
      <w:r>
        <w:rPr>
          <w:sz w:val="20"/>
        </w:rPr>
        <w:t>{#screenshots}</w:t>
      </w:r>
    </w:p>
    <w:p w14:paraId="3FC0B715" w14:textId="77777777" w:rsidR="003D294C" w:rsidRDefault="00000000">
      <w:pPr>
        <w:pStyle w:val="Bodytext"/>
      </w:pPr>
      <w:r>
        <w:rPr>
          <w:sz w:val="20"/>
        </w:rPr>
        <w:t>{%screenshot}</w:t>
      </w:r>
    </w:p>
    <w:p w14:paraId="5F3C7DB0" w14:textId="77777777" w:rsidR="003D294C" w:rsidRDefault="00000000">
      <w:pPr>
        <w:pStyle w:val="Bodytext"/>
      </w:pPr>
      <w:r>
        <w:rPr>
          <w:sz w:val="20"/>
        </w:rPr>
        <w:t>Abbildung {element}, {page}</w:t>
      </w:r>
    </w:p>
    <w:p w14:paraId="2EAEB9B5" w14:textId="77777777" w:rsidR="003D294C" w:rsidRDefault="00000000">
      <w:pPr>
        <w:pStyle w:val="Bodytext"/>
      </w:pPr>
      <w:r>
        <w:rPr>
          <w:sz w:val="20"/>
        </w:rPr>
        <w:t>{/screenshots}</w:t>
      </w:r>
    </w:p>
    <w:p w14:paraId="00171665" w14:textId="77777777" w:rsidR="003D294C" w:rsidRDefault="00000000">
      <w:pPr>
        <w:pStyle w:val="Bodytext"/>
      </w:pPr>
      <w:r>
        <w:rPr>
          <w:sz w:val="20"/>
        </w:rPr>
        <w:t>{#has_introduction}</w:t>
      </w:r>
    </w:p>
    <w:p w14:paraId="10C2D8AB" w14:textId="77777777" w:rsidR="003D294C" w:rsidRDefault="00000000">
      <w:pPr>
        <w:pStyle w:val="Bodytext"/>
      </w:pPr>
      <w:r>
        <w:rPr>
          <w:sz w:val="20"/>
        </w:rPr>
        <w:t>{~~introduction}</w:t>
      </w:r>
    </w:p>
    <w:p w14:paraId="1DFEBF8A" w14:textId="77777777" w:rsidR="003D294C" w:rsidRDefault="00000000">
      <w:pPr>
        <w:pStyle w:val="Bodytext"/>
      </w:pPr>
      <w:r>
        <w:rPr>
          <w:sz w:val="20"/>
        </w:rPr>
        <w:t>{/has_introduction}</w:t>
      </w:r>
    </w:p>
    <w:p w14:paraId="5106C0BB" w14:textId="77777777" w:rsidR="003D294C" w:rsidRDefault="00000000">
      <w:pPr>
        <w:pStyle w:val="Bodytext"/>
      </w:pPr>
      <w:r>
        <w:rPr>
          <w:sz w:val="20"/>
        </w:rPr>
        <w:t>{#has_description}</w:t>
      </w:r>
    </w:p>
    <w:p w14:paraId="0B1CA505" w14:textId="77777777" w:rsidR="003D294C" w:rsidRDefault="00000000">
      <w:pPr>
        <w:pStyle w:val="Bodytext"/>
      </w:pPr>
      <w:r>
        <w:rPr>
          <w:sz w:val="20"/>
        </w:rPr>
        <w:t>Beschreibung</w:t>
      </w:r>
    </w:p>
    <w:p w14:paraId="64F3778C" w14:textId="77777777" w:rsidR="003D294C" w:rsidRDefault="00000000">
      <w:pPr>
        <w:pStyle w:val="Bodytext"/>
      </w:pPr>
      <w:r>
        <w:rPr>
          <w:sz w:val="20"/>
        </w:rPr>
        <w:t>{~~description}</w:t>
      </w:r>
    </w:p>
    <w:p w14:paraId="6B3E21AE" w14:textId="77777777" w:rsidR="003D294C" w:rsidRDefault="00000000">
      <w:pPr>
        <w:pStyle w:val="Bodytext"/>
      </w:pPr>
      <w:r>
        <w:rPr>
          <w:sz w:val="20"/>
        </w:rPr>
        <w:t>{/has_description}</w:t>
      </w:r>
    </w:p>
    <w:p w14:paraId="499EF8A9" w14:textId="77777777" w:rsidR="003D294C" w:rsidRDefault="00000000">
      <w:pPr>
        <w:pStyle w:val="Bodytext"/>
      </w:pPr>
      <w:r>
        <w:rPr>
          <w:sz w:val="20"/>
        </w:rPr>
        <w:t>{#has_recommendation}</w:t>
      </w:r>
    </w:p>
    <w:p w14:paraId="72B64D53" w14:textId="77777777" w:rsidR="003D294C" w:rsidRDefault="00000000">
      <w:pPr>
        <w:pStyle w:val="Bodytext"/>
      </w:pPr>
      <w:r>
        <w:rPr>
          <w:sz w:val="20"/>
        </w:rPr>
        <w:t>Empfehlung</w:t>
      </w:r>
    </w:p>
    <w:p w14:paraId="56C15280" w14:textId="77777777" w:rsidR="003D294C" w:rsidRDefault="00000000">
      <w:pPr>
        <w:pStyle w:val="Bodytext"/>
      </w:pPr>
      <w:r>
        <w:rPr>
          <w:sz w:val="20"/>
        </w:rPr>
        <w:lastRenderedPageBreak/>
        <w:t>{~~recommendation}</w:t>
      </w:r>
    </w:p>
    <w:p w14:paraId="5186E153" w14:textId="77777777" w:rsidR="003D294C" w:rsidRDefault="00000000">
      <w:pPr>
        <w:pStyle w:val="Bodytext"/>
      </w:pPr>
      <w:r>
        <w:rPr>
          <w:sz w:val="20"/>
        </w:rPr>
        <w:t>{/has_recommendation}</w:t>
      </w:r>
    </w:p>
    <w:p w14:paraId="3E7F0B6A" w14:textId="77777777" w:rsidR="003D294C" w:rsidRDefault="00000000">
      <w:pPr>
        <w:pStyle w:val="Bodytext"/>
      </w:pPr>
      <w:r>
        <w:rPr>
          <w:sz w:val="20"/>
        </w:rPr>
        <w:t>Prüfschritt: {%rating_icon} {rating}</w:t>
      </w:r>
    </w:p>
    <w:p w14:paraId="2AE5A851" w14:textId="77777777" w:rsidR="003D294C" w:rsidRDefault="00000000">
      <w:pPr>
        <w:pStyle w:val="Bodytext"/>
      </w:pPr>
      <w:r>
        <w:rPr>
          <w:sz w:val="20"/>
        </w:rPr>
        <w:t>{/test_object_results_9_2_1_1}</w:t>
      </w:r>
    </w:p>
    <w:p w14:paraId="72955E3F" w14:textId="77777777" w:rsidR="000548D5" w:rsidRPr="002B7A15" w:rsidRDefault="000548D5" w:rsidP="00B11C64">
      <w:pPr>
        <w:pStyle w:val="Bodytext"/>
        <w:keepLines/>
      </w:pPr>
      <w:bookmarkStart w:id="274" w:name="_Ohne_Maus_nutzbar"/>
      <w:bookmarkEnd w:id="274"/>
    </w:p>
    <w:p w14:paraId="674D7B97" w14:textId="77777777" w:rsidR="00F57AA1" w:rsidRPr="002B7A15" w:rsidRDefault="00F57AA1" w:rsidP="00C10A0C">
      <w:pPr>
        <w:pStyle w:val="berschrift4"/>
        <w:pageBreakBefore/>
        <w:rPr>
          <w:noProof/>
        </w:rPr>
      </w:pPr>
      <w:bookmarkStart w:id="275" w:name="_Keine_Tastaturfalle"/>
      <w:bookmarkStart w:id="276" w:name="_Tastaturkurzbefehle"/>
      <w:bookmarkStart w:id="277" w:name="_Tastaturkürzel"/>
      <w:bookmarkStart w:id="278" w:name="_Abruf_von_Inhalten"/>
      <w:bookmarkStart w:id="279" w:name="_Pausieren,_stoppen,_ausblenden_1"/>
      <w:bookmarkStart w:id="280" w:name="_Vermeidung_von_epileptischen"/>
      <w:bookmarkStart w:id="281" w:name="_Toc34815560"/>
      <w:bookmarkStart w:id="282" w:name="_Toc41380490"/>
      <w:bookmarkStart w:id="283" w:name="_Toc41392921"/>
      <w:bookmarkStart w:id="284" w:name="_Toc46389439"/>
      <w:bookmarkEnd w:id="275"/>
      <w:bookmarkEnd w:id="276"/>
      <w:bookmarkEnd w:id="277"/>
      <w:bookmarkEnd w:id="278"/>
      <w:bookmarkEnd w:id="279"/>
      <w:bookmarkEnd w:id="280"/>
      <w:r w:rsidRPr="002B7A15">
        <w:rPr>
          <w:noProof/>
        </w:rPr>
        <w:lastRenderedPageBreak/>
        <w:t>Anfälle</w:t>
      </w:r>
      <w:bookmarkEnd w:id="281"/>
      <w:r w:rsidRPr="002B7A15">
        <w:rPr>
          <w:noProof/>
        </w:rPr>
        <w:t xml:space="preserve"> und körperliche Reaktionen</w:t>
      </w:r>
      <w:bookmarkEnd w:id="282"/>
      <w:bookmarkEnd w:id="283"/>
      <w:bookmarkEnd w:id="284"/>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85" w:name="_Dreimaliges_Aufblitzen_–"/>
      <w:bookmarkStart w:id="286" w:name="_Blitzen,_dreimalig_oder"/>
      <w:bookmarkStart w:id="287" w:name="_Toc41380491"/>
      <w:bookmarkStart w:id="288" w:name="_Toc41392922"/>
      <w:bookmarkStart w:id="289" w:name="_Toc46389440"/>
      <w:bookmarkEnd w:id="285"/>
      <w:bookmarkEnd w:id="286"/>
      <w:r w:rsidRPr="002B7A15">
        <w:t xml:space="preserve">Blitzen, dreimalig oder unterhalb </w:t>
      </w:r>
      <w:bookmarkEnd w:id="287"/>
      <w:bookmarkEnd w:id="288"/>
      <w:bookmarkEnd w:id="289"/>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Pr>
          <w:sz w:val="20"/>
        </w:rPr>
        <w:t>{#test_object_results_9_2_3_1}</w:t>
      </w:r>
    </w:p>
    <w:p w14:paraId="3A0F4A86" w14:textId="77777777" w:rsidR="003D294C" w:rsidRDefault="00000000">
      <w:pPr>
        <w:pStyle w:val="Bodytext"/>
      </w:pPr>
      <w:r>
        <w:rPr>
          <w:sz w:val="20"/>
        </w:rPr>
        <w:t>{#has_alias_label}</w:t>
      </w:r>
    </w:p>
    <w:p w14:paraId="77AAD8D5" w14:textId="77777777" w:rsidR="003D294C" w:rsidRDefault="00000000">
      <w:pPr>
        <w:pStyle w:val="Bodytext"/>
      </w:pPr>
      <w:r>
        <w:rPr>
          <w:sz w:val="20"/>
        </w:rPr>
        <w:t>{alias_label}</w:t>
      </w:r>
    </w:p>
    <w:p w14:paraId="704D61A1" w14:textId="77777777" w:rsidR="003D294C" w:rsidRDefault="00000000">
      <w:pPr>
        <w:pStyle w:val="Bodytext"/>
      </w:pPr>
      <w:r>
        <w:rPr>
          <w:sz w:val="20"/>
        </w:rPr>
        <w:t>{url}</w:t>
      </w:r>
    </w:p>
    <w:p w14:paraId="63A7603C" w14:textId="77777777" w:rsidR="003D294C" w:rsidRDefault="00000000">
      <w:pPr>
        <w:pStyle w:val="Bodytext"/>
      </w:pPr>
      <w:r>
        <w:rPr>
          <w:sz w:val="20"/>
        </w:rPr>
        <w:t>Bewertung: {%rating_icon} {rating}</w:t>
      </w:r>
    </w:p>
    <w:p w14:paraId="2723DCA7" w14:textId="77777777" w:rsidR="003D294C" w:rsidRDefault="00000000">
      <w:pPr>
        <w:pStyle w:val="Bodytext"/>
      </w:pPr>
      <w:r>
        <w:rPr>
          <w:sz w:val="20"/>
        </w:rPr>
        <w:t>{/has_alias_label}</w:t>
      </w:r>
    </w:p>
    <w:p w14:paraId="25D4BA00" w14:textId="77777777" w:rsidR="003D294C" w:rsidRDefault="00000000">
      <w:pPr>
        <w:pStyle w:val="Bodytext"/>
      </w:pPr>
      <w:r>
        <w:rPr>
          <w:sz w:val="20"/>
        </w:rPr>
        <w:t>{#screenshots}</w:t>
      </w:r>
    </w:p>
    <w:p w14:paraId="6CF068D7" w14:textId="77777777" w:rsidR="003D294C" w:rsidRDefault="00000000">
      <w:pPr>
        <w:pStyle w:val="Bodytext"/>
      </w:pPr>
      <w:r>
        <w:rPr>
          <w:sz w:val="20"/>
        </w:rPr>
        <w:t>{%screenshot}</w:t>
      </w:r>
    </w:p>
    <w:p w14:paraId="5DF2EDF3" w14:textId="77777777" w:rsidR="003D294C" w:rsidRDefault="00000000">
      <w:pPr>
        <w:pStyle w:val="Bodytext"/>
      </w:pPr>
      <w:r>
        <w:rPr>
          <w:sz w:val="20"/>
        </w:rPr>
        <w:t>Abbildung {element}, {page}</w:t>
      </w:r>
    </w:p>
    <w:p w14:paraId="4B9F6835" w14:textId="77777777" w:rsidR="003D294C" w:rsidRDefault="00000000">
      <w:pPr>
        <w:pStyle w:val="Bodytext"/>
      </w:pPr>
      <w:r>
        <w:rPr>
          <w:sz w:val="20"/>
        </w:rPr>
        <w:t>{/screenshots}</w:t>
      </w:r>
    </w:p>
    <w:p w14:paraId="3D6D866E" w14:textId="77777777" w:rsidR="003D294C" w:rsidRDefault="00000000">
      <w:pPr>
        <w:pStyle w:val="Bodytext"/>
      </w:pPr>
      <w:r>
        <w:rPr>
          <w:sz w:val="20"/>
        </w:rPr>
        <w:t>{#has_introduction}</w:t>
      </w:r>
    </w:p>
    <w:p w14:paraId="2DCB0740" w14:textId="77777777" w:rsidR="003D294C" w:rsidRDefault="00000000">
      <w:pPr>
        <w:pStyle w:val="Bodytext"/>
      </w:pPr>
      <w:r>
        <w:rPr>
          <w:sz w:val="20"/>
        </w:rPr>
        <w:t>{~~introduction}</w:t>
      </w:r>
    </w:p>
    <w:p w14:paraId="60E1DB32" w14:textId="77777777" w:rsidR="003D294C" w:rsidRDefault="00000000">
      <w:pPr>
        <w:pStyle w:val="Bodytext"/>
      </w:pPr>
      <w:r>
        <w:rPr>
          <w:sz w:val="20"/>
        </w:rPr>
        <w:t>{/has_introduction}</w:t>
      </w:r>
    </w:p>
    <w:p w14:paraId="53A2E8CD" w14:textId="77777777" w:rsidR="003D294C" w:rsidRDefault="00000000">
      <w:pPr>
        <w:pStyle w:val="Bodytext"/>
      </w:pPr>
      <w:r>
        <w:rPr>
          <w:sz w:val="20"/>
        </w:rPr>
        <w:t>{#has_description}</w:t>
      </w:r>
    </w:p>
    <w:p w14:paraId="2BC9DFEF" w14:textId="77777777" w:rsidR="003D294C" w:rsidRDefault="00000000">
      <w:pPr>
        <w:pStyle w:val="Bodytext"/>
      </w:pPr>
      <w:r>
        <w:rPr>
          <w:sz w:val="20"/>
        </w:rPr>
        <w:t>Beschreibung</w:t>
      </w:r>
    </w:p>
    <w:p w14:paraId="7AA09708" w14:textId="77777777" w:rsidR="003D294C" w:rsidRDefault="00000000">
      <w:pPr>
        <w:pStyle w:val="Bodytext"/>
      </w:pPr>
      <w:r>
        <w:rPr>
          <w:sz w:val="20"/>
        </w:rPr>
        <w:t>{~~description}</w:t>
      </w:r>
    </w:p>
    <w:p w14:paraId="7DCF0B7C" w14:textId="77777777" w:rsidR="003D294C" w:rsidRDefault="00000000">
      <w:pPr>
        <w:pStyle w:val="Bodytext"/>
      </w:pPr>
      <w:r>
        <w:rPr>
          <w:sz w:val="20"/>
        </w:rPr>
        <w:t>{/has_description}</w:t>
      </w:r>
    </w:p>
    <w:p w14:paraId="0AF87E60" w14:textId="77777777" w:rsidR="003D294C" w:rsidRDefault="00000000">
      <w:pPr>
        <w:pStyle w:val="Bodytext"/>
      </w:pPr>
      <w:r>
        <w:rPr>
          <w:sz w:val="20"/>
        </w:rPr>
        <w:t>{#has_recommendation}</w:t>
      </w:r>
    </w:p>
    <w:p w14:paraId="7A14D2C2" w14:textId="77777777" w:rsidR="003D294C" w:rsidRDefault="00000000">
      <w:pPr>
        <w:pStyle w:val="Bodytext"/>
      </w:pPr>
      <w:r>
        <w:rPr>
          <w:sz w:val="20"/>
        </w:rPr>
        <w:t>Empfehlung</w:t>
      </w:r>
    </w:p>
    <w:p w14:paraId="0BE64AED" w14:textId="77777777" w:rsidR="003D294C" w:rsidRDefault="00000000">
      <w:pPr>
        <w:pStyle w:val="Bodytext"/>
      </w:pPr>
      <w:r>
        <w:rPr>
          <w:sz w:val="20"/>
        </w:rPr>
        <w:t>{~~recommendation}</w:t>
      </w:r>
    </w:p>
    <w:p w14:paraId="1CD50FAF" w14:textId="77777777" w:rsidR="003D294C" w:rsidRDefault="00000000">
      <w:pPr>
        <w:pStyle w:val="Bodytext"/>
      </w:pPr>
      <w:r>
        <w:rPr>
          <w:sz w:val="20"/>
        </w:rPr>
        <w:t>{/has_recommendation}</w:t>
      </w:r>
    </w:p>
    <w:p w14:paraId="34C77F25" w14:textId="77777777" w:rsidR="003D294C" w:rsidRDefault="00000000">
      <w:pPr>
        <w:pStyle w:val="Bodytext"/>
      </w:pPr>
      <w:r>
        <w:rPr>
          <w:sz w:val="20"/>
        </w:rPr>
        <w:t>Prüfschritt: {%rating_icon} {rating}</w:t>
      </w:r>
    </w:p>
    <w:p w14:paraId="64658EB9" w14:textId="77777777" w:rsidR="003D294C" w:rsidRDefault="00000000">
      <w:pPr>
        <w:pStyle w:val="Bodytext"/>
      </w:pPr>
      <w:r>
        <w:rPr>
          <w:sz w:val="20"/>
        </w:rPr>
        <w:t>{/test_object_results_9_2_3_1}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90" w:name="_Orientierungs-_und_Navigationshilfe"/>
      <w:bookmarkStart w:id="291" w:name="_Toc34815562"/>
      <w:bookmarkStart w:id="292" w:name="_Toc41380492"/>
      <w:bookmarkStart w:id="293" w:name="_Toc41392923"/>
      <w:bookmarkStart w:id="294" w:name="_Toc46389441"/>
      <w:bookmarkEnd w:id="290"/>
      <w:r w:rsidRPr="002B7A15">
        <w:rPr>
          <w:noProof/>
        </w:rPr>
        <w:lastRenderedPageBreak/>
        <w:t>Navigierbar</w:t>
      </w:r>
      <w:bookmarkEnd w:id="291"/>
      <w:bookmarkEnd w:id="292"/>
      <w:bookmarkEnd w:id="293"/>
      <w:bookmarkEnd w:id="294"/>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95" w:name="_Umgehen_von_Elementgruppen"/>
      <w:bookmarkStart w:id="296" w:name="_Blöcke_überspringen_(!)"/>
      <w:bookmarkStart w:id="297" w:name="_Blöcke_überspringen_(Prüfschritt"/>
      <w:bookmarkStart w:id="298" w:name="_Toc34815563"/>
      <w:bookmarkStart w:id="299" w:name="_Toc41380493"/>
      <w:bookmarkStart w:id="300" w:name="_Toc41392924"/>
      <w:bookmarkStart w:id="301" w:name="_Toc46389442"/>
      <w:bookmarkEnd w:id="295"/>
      <w:bookmarkEnd w:id="296"/>
      <w:bookmarkEnd w:id="297"/>
      <w:r w:rsidRPr="002B7A15">
        <w:t xml:space="preserve">Blöcke </w:t>
      </w:r>
      <w:bookmarkEnd w:id="298"/>
      <w:bookmarkEnd w:id="299"/>
      <w:bookmarkEnd w:id="300"/>
      <w:bookmarkEnd w:id="301"/>
      <w:r w:rsidR="0007331B" w:rsidRPr="002B7A15">
        <w:t xml:space="preserve">überspringen </w:t>
      </w:r>
      <w:bookmarkStart w:id="302" w:name="_Hlk103719010"/>
      <w:r w:rsidR="0007331B" w:rsidRPr="002B7A15">
        <w:t>(Prüfschritt 9.2.4.1)</w:t>
      </w:r>
      <w:bookmarkEnd w:id="302"/>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Pr>
          <w:sz w:val="20"/>
        </w:rPr>
        <w:t>{#test_object_results_9_2_4_1}</w:t>
      </w:r>
    </w:p>
    <w:p w14:paraId="40894801" w14:textId="77777777" w:rsidR="003D294C" w:rsidRDefault="00000000">
      <w:pPr>
        <w:pStyle w:val="Bodytext"/>
      </w:pPr>
      <w:r>
        <w:rPr>
          <w:sz w:val="20"/>
        </w:rPr>
        <w:t>{#has_alias_label}</w:t>
      </w:r>
    </w:p>
    <w:p w14:paraId="6D9C1671" w14:textId="77777777" w:rsidR="003D294C" w:rsidRDefault="00000000">
      <w:pPr>
        <w:pStyle w:val="Bodytext"/>
      </w:pPr>
      <w:r>
        <w:rPr>
          <w:sz w:val="20"/>
        </w:rPr>
        <w:t>{alias_label}</w:t>
      </w:r>
    </w:p>
    <w:p w14:paraId="1815E337" w14:textId="77777777" w:rsidR="003D294C" w:rsidRDefault="00000000">
      <w:pPr>
        <w:pStyle w:val="Bodytext"/>
      </w:pPr>
      <w:r>
        <w:rPr>
          <w:sz w:val="20"/>
        </w:rPr>
        <w:t>{url}</w:t>
      </w:r>
    </w:p>
    <w:p w14:paraId="1ABA79B1" w14:textId="77777777" w:rsidR="003D294C" w:rsidRDefault="00000000">
      <w:pPr>
        <w:pStyle w:val="Bodytext"/>
      </w:pPr>
      <w:r>
        <w:rPr>
          <w:sz w:val="20"/>
        </w:rPr>
        <w:t>Bewertung: {%rating_icon} {rating}</w:t>
      </w:r>
    </w:p>
    <w:p w14:paraId="7EDB446D" w14:textId="77777777" w:rsidR="003D294C" w:rsidRDefault="00000000">
      <w:pPr>
        <w:pStyle w:val="Bodytext"/>
      </w:pPr>
      <w:r>
        <w:rPr>
          <w:sz w:val="20"/>
        </w:rPr>
        <w:t>{/has_alias_label}</w:t>
      </w:r>
    </w:p>
    <w:p w14:paraId="3CDD1497" w14:textId="77777777" w:rsidR="003D294C" w:rsidRDefault="00000000">
      <w:pPr>
        <w:pStyle w:val="Bodytext"/>
      </w:pPr>
      <w:r>
        <w:rPr>
          <w:sz w:val="20"/>
        </w:rPr>
        <w:t>{#screenshots}</w:t>
      </w:r>
    </w:p>
    <w:p w14:paraId="086BBC9A" w14:textId="77777777" w:rsidR="003D294C" w:rsidRDefault="00000000">
      <w:pPr>
        <w:pStyle w:val="Bodytext"/>
      </w:pPr>
      <w:r>
        <w:rPr>
          <w:sz w:val="20"/>
        </w:rPr>
        <w:t>{%screenshot}</w:t>
      </w:r>
    </w:p>
    <w:p w14:paraId="282F07F5" w14:textId="77777777" w:rsidR="003D294C" w:rsidRDefault="00000000">
      <w:pPr>
        <w:pStyle w:val="Bodytext"/>
      </w:pPr>
      <w:r>
        <w:rPr>
          <w:sz w:val="20"/>
        </w:rPr>
        <w:t>Abbildung {element}, {page}</w:t>
      </w:r>
    </w:p>
    <w:p w14:paraId="2F511BB2" w14:textId="77777777" w:rsidR="003D294C" w:rsidRDefault="00000000">
      <w:pPr>
        <w:pStyle w:val="Bodytext"/>
      </w:pPr>
      <w:r>
        <w:rPr>
          <w:sz w:val="20"/>
        </w:rPr>
        <w:t>{/screenshots}</w:t>
      </w:r>
    </w:p>
    <w:p w14:paraId="55A03F66" w14:textId="77777777" w:rsidR="003D294C" w:rsidRDefault="00000000">
      <w:pPr>
        <w:pStyle w:val="Bodytext"/>
      </w:pPr>
      <w:r>
        <w:rPr>
          <w:sz w:val="20"/>
        </w:rPr>
        <w:t>{#has_introduction}</w:t>
      </w:r>
    </w:p>
    <w:p w14:paraId="7FAD0DAF" w14:textId="77777777" w:rsidR="003D294C" w:rsidRDefault="00000000">
      <w:pPr>
        <w:pStyle w:val="Bodytext"/>
      </w:pPr>
      <w:r>
        <w:rPr>
          <w:sz w:val="20"/>
        </w:rPr>
        <w:t>{~~introduction}</w:t>
      </w:r>
    </w:p>
    <w:p w14:paraId="2CF2E66A" w14:textId="77777777" w:rsidR="003D294C" w:rsidRDefault="00000000">
      <w:pPr>
        <w:pStyle w:val="Bodytext"/>
      </w:pPr>
      <w:r>
        <w:rPr>
          <w:sz w:val="20"/>
        </w:rPr>
        <w:t>{/has_introduction}</w:t>
      </w:r>
    </w:p>
    <w:p w14:paraId="7D7E4373" w14:textId="77777777" w:rsidR="003D294C" w:rsidRDefault="00000000">
      <w:pPr>
        <w:pStyle w:val="Bodytext"/>
      </w:pPr>
      <w:r>
        <w:rPr>
          <w:sz w:val="20"/>
        </w:rPr>
        <w:t>{#has_description}</w:t>
      </w:r>
    </w:p>
    <w:p w14:paraId="6FEE95E6" w14:textId="77777777" w:rsidR="003D294C" w:rsidRDefault="00000000">
      <w:pPr>
        <w:pStyle w:val="Bodytext"/>
      </w:pPr>
      <w:r>
        <w:rPr>
          <w:sz w:val="20"/>
        </w:rPr>
        <w:t>Beschreibung</w:t>
      </w:r>
    </w:p>
    <w:p w14:paraId="2EF993F7" w14:textId="77777777" w:rsidR="003D294C" w:rsidRDefault="00000000">
      <w:pPr>
        <w:pStyle w:val="Bodytext"/>
      </w:pPr>
      <w:r>
        <w:rPr>
          <w:sz w:val="20"/>
        </w:rPr>
        <w:t>{~~description}</w:t>
      </w:r>
    </w:p>
    <w:p w14:paraId="37AE2480" w14:textId="77777777" w:rsidR="003D294C" w:rsidRDefault="00000000">
      <w:pPr>
        <w:pStyle w:val="Bodytext"/>
      </w:pPr>
      <w:r>
        <w:rPr>
          <w:sz w:val="20"/>
        </w:rPr>
        <w:t>{/has_description}</w:t>
      </w:r>
    </w:p>
    <w:p w14:paraId="2EBB1E10" w14:textId="77777777" w:rsidR="003D294C" w:rsidRDefault="00000000">
      <w:pPr>
        <w:pStyle w:val="Bodytext"/>
      </w:pPr>
      <w:r>
        <w:rPr>
          <w:sz w:val="20"/>
        </w:rPr>
        <w:t>{#has_recommendation}</w:t>
      </w:r>
    </w:p>
    <w:p w14:paraId="5B7D244D" w14:textId="77777777" w:rsidR="003D294C" w:rsidRDefault="00000000">
      <w:pPr>
        <w:pStyle w:val="Bodytext"/>
      </w:pPr>
      <w:r>
        <w:rPr>
          <w:sz w:val="20"/>
        </w:rPr>
        <w:t>Empfehlung</w:t>
      </w:r>
    </w:p>
    <w:p w14:paraId="6AE68BAA" w14:textId="77777777" w:rsidR="003D294C" w:rsidRDefault="00000000">
      <w:pPr>
        <w:pStyle w:val="Bodytext"/>
      </w:pPr>
      <w:r>
        <w:rPr>
          <w:sz w:val="20"/>
        </w:rPr>
        <w:t>{~~recommendation}</w:t>
      </w:r>
    </w:p>
    <w:p w14:paraId="2988F5F7" w14:textId="77777777" w:rsidR="003D294C" w:rsidRDefault="00000000">
      <w:pPr>
        <w:pStyle w:val="Bodytext"/>
      </w:pPr>
      <w:r>
        <w:rPr>
          <w:sz w:val="20"/>
        </w:rPr>
        <w:t>{/has_recommendation}</w:t>
      </w:r>
    </w:p>
    <w:p w14:paraId="0650CC4A" w14:textId="77777777" w:rsidR="003D294C" w:rsidRDefault="00000000">
      <w:pPr>
        <w:pStyle w:val="Bodytext"/>
      </w:pPr>
      <w:r>
        <w:rPr>
          <w:sz w:val="20"/>
        </w:rPr>
        <w:t>Prüfschritt: {%rating_icon} {rating}</w:t>
      </w:r>
    </w:p>
    <w:p w14:paraId="64B9F844" w14:textId="77777777" w:rsidR="003D294C" w:rsidRDefault="00000000">
      <w:pPr>
        <w:pStyle w:val="Bodytext"/>
      </w:pPr>
      <w:r>
        <w:rPr>
          <w:sz w:val="20"/>
        </w:rPr>
        <w:t>{/test_object_results_9_2_4_1}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3" w:name="_Webseiten-Titel"/>
      <w:bookmarkStart w:id="304" w:name="_Seite_mit_Titel"/>
      <w:bookmarkStart w:id="305" w:name="_Toc34815564"/>
      <w:bookmarkStart w:id="306" w:name="_Toc41380494"/>
      <w:bookmarkStart w:id="307" w:name="_Toc41392925"/>
      <w:bookmarkStart w:id="308" w:name="_Toc46389443"/>
      <w:bookmarkEnd w:id="303"/>
      <w:bookmarkEnd w:id="304"/>
      <w:r w:rsidRPr="002B7A15">
        <w:lastRenderedPageBreak/>
        <w:t xml:space="preserve">Seite mit </w:t>
      </w:r>
      <w:bookmarkEnd w:id="305"/>
      <w:bookmarkEnd w:id="306"/>
      <w:bookmarkEnd w:id="307"/>
      <w:bookmarkEnd w:id="308"/>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Pr>
          <w:sz w:val="20"/>
        </w:rPr>
        <w:t>{#test_object_results_9_2_4_2}</w:t>
      </w:r>
    </w:p>
    <w:p w14:paraId="493D32FA" w14:textId="77777777" w:rsidR="003D294C" w:rsidRDefault="00000000">
      <w:pPr>
        <w:pStyle w:val="Bodytext"/>
      </w:pPr>
      <w:r>
        <w:rPr>
          <w:sz w:val="20"/>
        </w:rPr>
        <w:t>{#has_alias_label}</w:t>
      </w:r>
    </w:p>
    <w:p w14:paraId="4BD97BDC" w14:textId="77777777" w:rsidR="003D294C" w:rsidRDefault="00000000">
      <w:pPr>
        <w:pStyle w:val="Bodytext"/>
      </w:pPr>
      <w:r>
        <w:rPr>
          <w:sz w:val="20"/>
        </w:rPr>
        <w:t>{alias_label}</w:t>
      </w:r>
    </w:p>
    <w:p w14:paraId="717174FF" w14:textId="77777777" w:rsidR="003D294C" w:rsidRDefault="00000000">
      <w:pPr>
        <w:pStyle w:val="Bodytext"/>
      </w:pPr>
      <w:r>
        <w:rPr>
          <w:sz w:val="20"/>
        </w:rPr>
        <w:t>{url}</w:t>
      </w:r>
    </w:p>
    <w:p w14:paraId="28A23ED1" w14:textId="77777777" w:rsidR="003D294C" w:rsidRDefault="00000000">
      <w:pPr>
        <w:pStyle w:val="Bodytext"/>
      </w:pPr>
      <w:r>
        <w:rPr>
          <w:sz w:val="20"/>
        </w:rPr>
        <w:t>Bewertung: {%rating_icon} {rating}</w:t>
      </w:r>
    </w:p>
    <w:p w14:paraId="7350AC38" w14:textId="77777777" w:rsidR="003D294C" w:rsidRDefault="00000000">
      <w:pPr>
        <w:pStyle w:val="Bodytext"/>
      </w:pPr>
      <w:r>
        <w:rPr>
          <w:sz w:val="20"/>
        </w:rPr>
        <w:t>{/has_alias_label}</w:t>
      </w:r>
    </w:p>
    <w:p w14:paraId="78EBC771" w14:textId="77777777" w:rsidR="003D294C" w:rsidRDefault="00000000">
      <w:pPr>
        <w:pStyle w:val="Bodytext"/>
      </w:pPr>
      <w:r>
        <w:rPr>
          <w:sz w:val="20"/>
        </w:rPr>
        <w:t>{#screenshots}</w:t>
      </w:r>
    </w:p>
    <w:p w14:paraId="084F37DC" w14:textId="77777777" w:rsidR="003D294C" w:rsidRDefault="00000000">
      <w:pPr>
        <w:pStyle w:val="Bodytext"/>
      </w:pPr>
      <w:r>
        <w:rPr>
          <w:sz w:val="20"/>
        </w:rPr>
        <w:t>{%screenshot}</w:t>
      </w:r>
    </w:p>
    <w:p w14:paraId="621EA57F" w14:textId="77777777" w:rsidR="003D294C" w:rsidRDefault="00000000">
      <w:pPr>
        <w:pStyle w:val="Bodytext"/>
      </w:pPr>
      <w:r>
        <w:rPr>
          <w:sz w:val="20"/>
        </w:rPr>
        <w:t>Abbildung {element}, {page}</w:t>
      </w:r>
    </w:p>
    <w:p w14:paraId="4CBFEA47" w14:textId="77777777" w:rsidR="003D294C" w:rsidRDefault="00000000">
      <w:pPr>
        <w:pStyle w:val="Bodytext"/>
      </w:pPr>
      <w:r>
        <w:rPr>
          <w:sz w:val="20"/>
        </w:rPr>
        <w:t>{/screenshots}</w:t>
      </w:r>
    </w:p>
    <w:p w14:paraId="798B8A45" w14:textId="77777777" w:rsidR="003D294C" w:rsidRDefault="00000000">
      <w:pPr>
        <w:pStyle w:val="Bodytext"/>
      </w:pPr>
      <w:r>
        <w:rPr>
          <w:sz w:val="20"/>
        </w:rPr>
        <w:t>{#has_introduction}</w:t>
      </w:r>
    </w:p>
    <w:p w14:paraId="79446928" w14:textId="77777777" w:rsidR="003D294C" w:rsidRDefault="00000000">
      <w:pPr>
        <w:pStyle w:val="Bodytext"/>
      </w:pPr>
      <w:r>
        <w:rPr>
          <w:sz w:val="20"/>
        </w:rPr>
        <w:t>{~~introduction}</w:t>
      </w:r>
    </w:p>
    <w:p w14:paraId="5083198B" w14:textId="77777777" w:rsidR="003D294C" w:rsidRDefault="00000000">
      <w:pPr>
        <w:pStyle w:val="Bodytext"/>
      </w:pPr>
      <w:r>
        <w:rPr>
          <w:sz w:val="20"/>
        </w:rPr>
        <w:t>{/has_introduction}</w:t>
      </w:r>
    </w:p>
    <w:p w14:paraId="5077C6A2" w14:textId="77777777" w:rsidR="003D294C" w:rsidRDefault="00000000">
      <w:pPr>
        <w:pStyle w:val="Bodytext"/>
      </w:pPr>
      <w:r>
        <w:rPr>
          <w:sz w:val="20"/>
        </w:rPr>
        <w:t>{#has_description}</w:t>
      </w:r>
    </w:p>
    <w:p w14:paraId="1E0C063A" w14:textId="77777777" w:rsidR="003D294C" w:rsidRDefault="00000000">
      <w:pPr>
        <w:pStyle w:val="Bodytext"/>
      </w:pPr>
      <w:r>
        <w:rPr>
          <w:sz w:val="20"/>
        </w:rPr>
        <w:t>Beschreibung</w:t>
      </w:r>
    </w:p>
    <w:p w14:paraId="4E579C96" w14:textId="77777777" w:rsidR="003D294C" w:rsidRDefault="00000000">
      <w:pPr>
        <w:pStyle w:val="Bodytext"/>
      </w:pPr>
      <w:r>
        <w:rPr>
          <w:sz w:val="20"/>
        </w:rPr>
        <w:t>{~~description}</w:t>
      </w:r>
    </w:p>
    <w:p w14:paraId="121F0534" w14:textId="77777777" w:rsidR="003D294C" w:rsidRDefault="00000000">
      <w:pPr>
        <w:pStyle w:val="Bodytext"/>
      </w:pPr>
      <w:r>
        <w:rPr>
          <w:sz w:val="20"/>
        </w:rPr>
        <w:t>{/has_description}</w:t>
      </w:r>
    </w:p>
    <w:p w14:paraId="4B176625" w14:textId="77777777" w:rsidR="003D294C" w:rsidRDefault="00000000">
      <w:pPr>
        <w:pStyle w:val="Bodytext"/>
      </w:pPr>
      <w:r>
        <w:rPr>
          <w:sz w:val="20"/>
        </w:rPr>
        <w:t>{#has_recommendation}</w:t>
      </w:r>
    </w:p>
    <w:p w14:paraId="5BB67381" w14:textId="77777777" w:rsidR="003D294C" w:rsidRDefault="00000000">
      <w:pPr>
        <w:pStyle w:val="Bodytext"/>
      </w:pPr>
      <w:r>
        <w:rPr>
          <w:sz w:val="20"/>
        </w:rPr>
        <w:t>Empfehlung</w:t>
      </w:r>
    </w:p>
    <w:p w14:paraId="017A0272" w14:textId="77777777" w:rsidR="003D294C" w:rsidRDefault="00000000">
      <w:pPr>
        <w:pStyle w:val="Bodytext"/>
      </w:pPr>
      <w:r>
        <w:rPr>
          <w:sz w:val="20"/>
        </w:rPr>
        <w:t>{~~recommendation}</w:t>
      </w:r>
    </w:p>
    <w:p w14:paraId="40BC7614" w14:textId="77777777" w:rsidR="003D294C" w:rsidRDefault="00000000">
      <w:pPr>
        <w:pStyle w:val="Bodytext"/>
      </w:pPr>
      <w:r>
        <w:rPr>
          <w:sz w:val="20"/>
        </w:rPr>
        <w:t>{/has_recommendation}</w:t>
      </w:r>
    </w:p>
    <w:p w14:paraId="190AAC9E" w14:textId="77777777" w:rsidR="003D294C" w:rsidRDefault="00000000">
      <w:pPr>
        <w:pStyle w:val="Bodytext"/>
      </w:pPr>
      <w:r>
        <w:rPr>
          <w:sz w:val="20"/>
        </w:rPr>
        <w:t>Prüfschritt: {%rating_icon} {rating}</w:t>
      </w:r>
    </w:p>
    <w:p w14:paraId="498CF60D" w14:textId="77777777" w:rsidR="003D294C" w:rsidRDefault="00000000">
      <w:pPr>
        <w:pStyle w:val="Bodytext"/>
      </w:pPr>
      <w:r>
        <w:rPr>
          <w:sz w:val="20"/>
        </w:rPr>
        <w:t>{/test_object_results_9_2_4_2}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09" w:name="_Fokus-Reihenfolge_(!)"/>
      <w:bookmarkStart w:id="310" w:name="_Fokus-Reihenfolge_(Prüfschritt_9.2."/>
      <w:bookmarkStart w:id="311" w:name="_Toc504467957"/>
      <w:bookmarkStart w:id="312" w:name="_Toc34815565"/>
      <w:bookmarkStart w:id="313" w:name="_Toc41380495"/>
      <w:bookmarkStart w:id="314" w:name="_Toc41392926"/>
      <w:bookmarkStart w:id="315" w:name="_Toc46389444"/>
      <w:bookmarkEnd w:id="309"/>
      <w:bookmarkEnd w:id="310"/>
      <w:r w:rsidRPr="002B7A15">
        <w:t>Fokus-</w:t>
      </w:r>
      <w:bookmarkEnd w:id="311"/>
      <w:bookmarkEnd w:id="312"/>
      <w:bookmarkEnd w:id="313"/>
      <w:bookmarkEnd w:id="314"/>
      <w:bookmarkEnd w:id="315"/>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16" w:name="_Toc504467958"/>
      <w:r w:rsidR="00A23690" w:rsidRPr="002B7A15">
        <w:rPr>
          <w:i/>
        </w:rPr>
        <w:t>“</w:t>
      </w:r>
    </w:p>
    <w:p w14:paraId="3FC82398" w14:textId="77777777" w:rsidR="003D294C" w:rsidRDefault="00000000">
      <w:pPr>
        <w:pStyle w:val="Bodytext"/>
      </w:pPr>
      <w:r>
        <w:rPr>
          <w:sz w:val="20"/>
        </w:rPr>
        <w:lastRenderedPageBreak/>
        <w:t>{#test_object_results_9_2_4_3}</w:t>
      </w:r>
    </w:p>
    <w:p w14:paraId="7C0A5402" w14:textId="77777777" w:rsidR="003D294C" w:rsidRDefault="00000000">
      <w:pPr>
        <w:pStyle w:val="Bodytext"/>
      </w:pPr>
      <w:r>
        <w:rPr>
          <w:sz w:val="20"/>
        </w:rPr>
        <w:t>{#has_alias_label}</w:t>
      </w:r>
    </w:p>
    <w:p w14:paraId="3345D01B" w14:textId="77777777" w:rsidR="003D294C" w:rsidRDefault="00000000">
      <w:pPr>
        <w:pStyle w:val="Bodytext"/>
      </w:pPr>
      <w:r>
        <w:rPr>
          <w:sz w:val="20"/>
        </w:rPr>
        <w:t>{alias_label}</w:t>
      </w:r>
    </w:p>
    <w:p w14:paraId="184D6D8F" w14:textId="77777777" w:rsidR="003D294C" w:rsidRDefault="00000000">
      <w:pPr>
        <w:pStyle w:val="Bodytext"/>
      </w:pPr>
      <w:r>
        <w:rPr>
          <w:sz w:val="20"/>
        </w:rPr>
        <w:t>{url}</w:t>
      </w:r>
    </w:p>
    <w:p w14:paraId="6D70C0F1" w14:textId="77777777" w:rsidR="003D294C" w:rsidRDefault="00000000">
      <w:pPr>
        <w:pStyle w:val="Bodytext"/>
      </w:pPr>
      <w:r>
        <w:rPr>
          <w:sz w:val="20"/>
        </w:rPr>
        <w:t>Bewertung: {%rating_icon} {rating}</w:t>
      </w:r>
    </w:p>
    <w:p w14:paraId="19A6CE05" w14:textId="77777777" w:rsidR="003D294C" w:rsidRDefault="00000000">
      <w:pPr>
        <w:pStyle w:val="Bodytext"/>
      </w:pPr>
      <w:r>
        <w:rPr>
          <w:sz w:val="20"/>
        </w:rPr>
        <w:t>{/has_alias_label}</w:t>
      </w:r>
    </w:p>
    <w:p w14:paraId="2F3A6205" w14:textId="77777777" w:rsidR="003D294C" w:rsidRDefault="00000000">
      <w:pPr>
        <w:pStyle w:val="Bodytext"/>
      </w:pPr>
      <w:r>
        <w:rPr>
          <w:sz w:val="20"/>
        </w:rPr>
        <w:t>{#screenshots}</w:t>
      </w:r>
    </w:p>
    <w:p w14:paraId="6DCF293D" w14:textId="77777777" w:rsidR="003D294C" w:rsidRDefault="00000000">
      <w:pPr>
        <w:pStyle w:val="Bodytext"/>
      </w:pPr>
      <w:r>
        <w:rPr>
          <w:sz w:val="20"/>
        </w:rPr>
        <w:t>{%screenshot}</w:t>
      </w:r>
    </w:p>
    <w:p w14:paraId="3F6DF7AE" w14:textId="77777777" w:rsidR="003D294C" w:rsidRDefault="00000000">
      <w:pPr>
        <w:pStyle w:val="Bodytext"/>
      </w:pPr>
      <w:r>
        <w:rPr>
          <w:sz w:val="20"/>
        </w:rPr>
        <w:t>Abbildung {element}, {page}</w:t>
      </w:r>
    </w:p>
    <w:p w14:paraId="78C3A50D" w14:textId="77777777" w:rsidR="003D294C" w:rsidRDefault="00000000">
      <w:pPr>
        <w:pStyle w:val="Bodytext"/>
      </w:pPr>
      <w:r>
        <w:rPr>
          <w:sz w:val="20"/>
        </w:rPr>
        <w:t>{/screenshots}</w:t>
      </w:r>
    </w:p>
    <w:p w14:paraId="049FD192" w14:textId="77777777" w:rsidR="003D294C" w:rsidRDefault="00000000">
      <w:pPr>
        <w:pStyle w:val="Bodytext"/>
      </w:pPr>
      <w:r>
        <w:rPr>
          <w:sz w:val="20"/>
        </w:rPr>
        <w:t>{#has_introduction}</w:t>
      </w:r>
    </w:p>
    <w:p w14:paraId="02378C9C" w14:textId="77777777" w:rsidR="003D294C" w:rsidRDefault="00000000">
      <w:pPr>
        <w:pStyle w:val="Bodytext"/>
      </w:pPr>
      <w:r>
        <w:rPr>
          <w:sz w:val="20"/>
        </w:rPr>
        <w:t>{~~introduction}</w:t>
      </w:r>
    </w:p>
    <w:p w14:paraId="2819E37D" w14:textId="77777777" w:rsidR="003D294C" w:rsidRDefault="00000000">
      <w:pPr>
        <w:pStyle w:val="Bodytext"/>
      </w:pPr>
      <w:r>
        <w:rPr>
          <w:sz w:val="20"/>
        </w:rPr>
        <w:t>{/has_introduction}</w:t>
      </w:r>
    </w:p>
    <w:p w14:paraId="0438E957" w14:textId="77777777" w:rsidR="003D294C" w:rsidRDefault="00000000">
      <w:pPr>
        <w:pStyle w:val="Bodytext"/>
      </w:pPr>
      <w:r>
        <w:rPr>
          <w:sz w:val="20"/>
        </w:rPr>
        <w:t>{#has_description}</w:t>
      </w:r>
    </w:p>
    <w:p w14:paraId="165C5832" w14:textId="77777777" w:rsidR="003D294C" w:rsidRDefault="00000000">
      <w:pPr>
        <w:pStyle w:val="Bodytext"/>
      </w:pPr>
      <w:r>
        <w:rPr>
          <w:sz w:val="20"/>
        </w:rPr>
        <w:t>Beschreibung</w:t>
      </w:r>
    </w:p>
    <w:p w14:paraId="6FB0225F" w14:textId="77777777" w:rsidR="003D294C" w:rsidRDefault="00000000">
      <w:pPr>
        <w:pStyle w:val="Bodytext"/>
      </w:pPr>
      <w:r>
        <w:rPr>
          <w:sz w:val="20"/>
        </w:rPr>
        <w:t>{~~description}</w:t>
      </w:r>
    </w:p>
    <w:p w14:paraId="532376CB" w14:textId="77777777" w:rsidR="003D294C" w:rsidRDefault="00000000">
      <w:pPr>
        <w:pStyle w:val="Bodytext"/>
      </w:pPr>
      <w:r>
        <w:rPr>
          <w:sz w:val="20"/>
        </w:rPr>
        <w:t>{/has_description}</w:t>
      </w:r>
    </w:p>
    <w:p w14:paraId="12913353" w14:textId="77777777" w:rsidR="003D294C" w:rsidRDefault="00000000">
      <w:pPr>
        <w:pStyle w:val="Bodytext"/>
      </w:pPr>
      <w:r>
        <w:rPr>
          <w:sz w:val="20"/>
        </w:rPr>
        <w:t>{#has_recommendation}</w:t>
      </w:r>
    </w:p>
    <w:p w14:paraId="676AA801" w14:textId="77777777" w:rsidR="003D294C" w:rsidRDefault="00000000">
      <w:pPr>
        <w:pStyle w:val="Bodytext"/>
      </w:pPr>
      <w:r>
        <w:rPr>
          <w:sz w:val="20"/>
        </w:rPr>
        <w:t>Empfehlung</w:t>
      </w:r>
    </w:p>
    <w:p w14:paraId="01BC18B1" w14:textId="77777777" w:rsidR="003D294C" w:rsidRDefault="00000000">
      <w:pPr>
        <w:pStyle w:val="Bodytext"/>
      </w:pPr>
      <w:r>
        <w:rPr>
          <w:sz w:val="20"/>
        </w:rPr>
        <w:t>{~~recommendation}</w:t>
      </w:r>
    </w:p>
    <w:p w14:paraId="280BE81D" w14:textId="77777777" w:rsidR="003D294C" w:rsidRDefault="00000000">
      <w:pPr>
        <w:pStyle w:val="Bodytext"/>
      </w:pPr>
      <w:r>
        <w:rPr>
          <w:sz w:val="20"/>
        </w:rPr>
        <w:t>{/has_recommendation}</w:t>
      </w:r>
    </w:p>
    <w:p w14:paraId="6BD461A6" w14:textId="77777777" w:rsidR="003D294C" w:rsidRDefault="00000000">
      <w:pPr>
        <w:pStyle w:val="Bodytext"/>
      </w:pPr>
      <w:r>
        <w:rPr>
          <w:sz w:val="20"/>
        </w:rPr>
        <w:t>Prüfschritt: {%rating_icon} {rating}</w:t>
      </w:r>
    </w:p>
    <w:p w14:paraId="4DB3083A" w14:textId="77777777" w:rsidR="003D294C" w:rsidRDefault="00000000">
      <w:pPr>
        <w:pStyle w:val="Bodytext"/>
      </w:pPr>
      <w:r>
        <w:rPr>
          <w:sz w:val="20"/>
        </w:rPr>
        <w:t>{/test_object_results_9_2_4_3}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17" w:name="_Zweck_eines_Links"/>
      <w:bookmarkStart w:id="318" w:name="_Linkzweck_(im_Kontext)"/>
      <w:bookmarkStart w:id="319" w:name="_Toc34815566"/>
      <w:bookmarkStart w:id="320" w:name="_Toc41380496"/>
      <w:bookmarkStart w:id="321" w:name="_Toc41392927"/>
      <w:bookmarkStart w:id="322" w:name="_Toc46389445"/>
      <w:bookmarkEnd w:id="317"/>
      <w:bookmarkEnd w:id="318"/>
      <w:r w:rsidRPr="002B7A15">
        <w:t xml:space="preserve">Linkzweck (im </w:t>
      </w:r>
      <w:bookmarkEnd w:id="316"/>
      <w:bookmarkEnd w:id="319"/>
      <w:bookmarkEnd w:id="320"/>
      <w:bookmarkEnd w:id="321"/>
      <w:bookmarkEnd w:id="322"/>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Pr>
          <w:sz w:val="20"/>
        </w:rPr>
        <w:t>{#test_object_results_9_2_4_4}</w:t>
      </w:r>
    </w:p>
    <w:p w14:paraId="4C2318DE" w14:textId="77777777" w:rsidR="003D294C" w:rsidRDefault="00000000">
      <w:pPr>
        <w:pStyle w:val="Bodytext"/>
      </w:pPr>
      <w:r>
        <w:rPr>
          <w:sz w:val="20"/>
        </w:rPr>
        <w:t>{#has_alias_label}</w:t>
      </w:r>
    </w:p>
    <w:p w14:paraId="797DCF71" w14:textId="77777777" w:rsidR="003D294C" w:rsidRDefault="00000000">
      <w:pPr>
        <w:pStyle w:val="Bodytext"/>
      </w:pPr>
      <w:r>
        <w:rPr>
          <w:sz w:val="20"/>
        </w:rPr>
        <w:t>{alias_label}</w:t>
      </w:r>
    </w:p>
    <w:p w14:paraId="6A8C173D" w14:textId="77777777" w:rsidR="003D294C" w:rsidRDefault="00000000">
      <w:pPr>
        <w:pStyle w:val="Bodytext"/>
      </w:pPr>
      <w:r>
        <w:rPr>
          <w:sz w:val="20"/>
        </w:rPr>
        <w:lastRenderedPageBreak/>
        <w:t>{url}</w:t>
      </w:r>
    </w:p>
    <w:p w14:paraId="1B645C4C" w14:textId="77777777" w:rsidR="003D294C" w:rsidRDefault="00000000">
      <w:pPr>
        <w:pStyle w:val="Bodytext"/>
      </w:pPr>
      <w:r>
        <w:rPr>
          <w:sz w:val="20"/>
        </w:rPr>
        <w:t>Bewertung: {%rating_icon} {rating}</w:t>
      </w:r>
    </w:p>
    <w:p w14:paraId="7435A0FB" w14:textId="77777777" w:rsidR="003D294C" w:rsidRDefault="00000000">
      <w:pPr>
        <w:pStyle w:val="Bodytext"/>
      </w:pPr>
      <w:r>
        <w:rPr>
          <w:sz w:val="20"/>
        </w:rPr>
        <w:t>{/has_alias_label}</w:t>
      </w:r>
    </w:p>
    <w:p w14:paraId="486DA110" w14:textId="77777777" w:rsidR="003D294C" w:rsidRDefault="00000000">
      <w:pPr>
        <w:pStyle w:val="Bodytext"/>
      </w:pPr>
      <w:r>
        <w:rPr>
          <w:sz w:val="20"/>
        </w:rPr>
        <w:t>{#screenshots}</w:t>
      </w:r>
    </w:p>
    <w:p w14:paraId="30C8C199" w14:textId="77777777" w:rsidR="003D294C" w:rsidRDefault="00000000">
      <w:pPr>
        <w:pStyle w:val="Bodytext"/>
      </w:pPr>
      <w:r>
        <w:rPr>
          <w:sz w:val="20"/>
        </w:rPr>
        <w:t>{%screenshot}</w:t>
      </w:r>
    </w:p>
    <w:p w14:paraId="20B7DBCE" w14:textId="77777777" w:rsidR="003D294C" w:rsidRDefault="00000000">
      <w:pPr>
        <w:pStyle w:val="Bodytext"/>
      </w:pPr>
      <w:r>
        <w:rPr>
          <w:sz w:val="20"/>
        </w:rPr>
        <w:t>Abbildung {element}, {page}</w:t>
      </w:r>
    </w:p>
    <w:p w14:paraId="487843C7" w14:textId="77777777" w:rsidR="003D294C" w:rsidRDefault="00000000">
      <w:pPr>
        <w:pStyle w:val="Bodytext"/>
      </w:pPr>
      <w:r>
        <w:rPr>
          <w:sz w:val="20"/>
        </w:rPr>
        <w:t>{/screenshots}</w:t>
      </w:r>
    </w:p>
    <w:p w14:paraId="48CD103F" w14:textId="77777777" w:rsidR="003D294C" w:rsidRDefault="00000000">
      <w:pPr>
        <w:pStyle w:val="Bodytext"/>
      </w:pPr>
      <w:r>
        <w:rPr>
          <w:sz w:val="20"/>
        </w:rPr>
        <w:t>{#has_introduction}</w:t>
      </w:r>
    </w:p>
    <w:p w14:paraId="7DF50A63" w14:textId="77777777" w:rsidR="003D294C" w:rsidRDefault="00000000">
      <w:pPr>
        <w:pStyle w:val="Bodytext"/>
      </w:pPr>
      <w:r>
        <w:rPr>
          <w:sz w:val="20"/>
        </w:rPr>
        <w:t>{~~introduction}</w:t>
      </w:r>
    </w:p>
    <w:p w14:paraId="3C9C7F70" w14:textId="77777777" w:rsidR="003D294C" w:rsidRDefault="00000000">
      <w:pPr>
        <w:pStyle w:val="Bodytext"/>
      </w:pPr>
      <w:r>
        <w:rPr>
          <w:sz w:val="20"/>
        </w:rPr>
        <w:t>{/has_introduction}</w:t>
      </w:r>
    </w:p>
    <w:p w14:paraId="5AD1AEBF" w14:textId="77777777" w:rsidR="003D294C" w:rsidRDefault="00000000">
      <w:pPr>
        <w:pStyle w:val="Bodytext"/>
      </w:pPr>
      <w:r>
        <w:rPr>
          <w:sz w:val="20"/>
        </w:rPr>
        <w:t>{#has_description}</w:t>
      </w:r>
    </w:p>
    <w:p w14:paraId="3929C508" w14:textId="77777777" w:rsidR="003D294C" w:rsidRDefault="00000000">
      <w:pPr>
        <w:pStyle w:val="Bodytext"/>
      </w:pPr>
      <w:r>
        <w:rPr>
          <w:sz w:val="20"/>
        </w:rPr>
        <w:t>Beschreibung</w:t>
      </w:r>
    </w:p>
    <w:p w14:paraId="1278901D" w14:textId="77777777" w:rsidR="003D294C" w:rsidRDefault="00000000">
      <w:pPr>
        <w:pStyle w:val="Bodytext"/>
      </w:pPr>
      <w:r>
        <w:rPr>
          <w:sz w:val="20"/>
        </w:rPr>
        <w:t>{~~description}</w:t>
      </w:r>
    </w:p>
    <w:p w14:paraId="363D5199" w14:textId="77777777" w:rsidR="003D294C" w:rsidRDefault="00000000">
      <w:pPr>
        <w:pStyle w:val="Bodytext"/>
      </w:pPr>
      <w:r>
        <w:rPr>
          <w:sz w:val="20"/>
        </w:rPr>
        <w:t>{/has_description}</w:t>
      </w:r>
    </w:p>
    <w:p w14:paraId="697022BC" w14:textId="77777777" w:rsidR="003D294C" w:rsidRDefault="00000000">
      <w:pPr>
        <w:pStyle w:val="Bodytext"/>
      </w:pPr>
      <w:r>
        <w:rPr>
          <w:sz w:val="20"/>
        </w:rPr>
        <w:t>{#has_recommendation}</w:t>
      </w:r>
    </w:p>
    <w:p w14:paraId="0DF1836E" w14:textId="77777777" w:rsidR="003D294C" w:rsidRDefault="00000000">
      <w:pPr>
        <w:pStyle w:val="Bodytext"/>
      </w:pPr>
      <w:r>
        <w:rPr>
          <w:sz w:val="20"/>
        </w:rPr>
        <w:t>Empfehlung</w:t>
      </w:r>
    </w:p>
    <w:p w14:paraId="054BD37A" w14:textId="77777777" w:rsidR="003D294C" w:rsidRDefault="00000000">
      <w:pPr>
        <w:pStyle w:val="Bodytext"/>
      </w:pPr>
      <w:r>
        <w:rPr>
          <w:sz w:val="20"/>
        </w:rPr>
        <w:t>{~~recommendation}</w:t>
      </w:r>
    </w:p>
    <w:p w14:paraId="48FCB1DB" w14:textId="77777777" w:rsidR="003D294C" w:rsidRDefault="00000000">
      <w:pPr>
        <w:pStyle w:val="Bodytext"/>
      </w:pPr>
      <w:r>
        <w:rPr>
          <w:sz w:val="20"/>
        </w:rPr>
        <w:t>{/has_recommendation}</w:t>
      </w:r>
    </w:p>
    <w:p w14:paraId="214003CA" w14:textId="77777777" w:rsidR="003D294C" w:rsidRDefault="00000000">
      <w:pPr>
        <w:pStyle w:val="Bodytext"/>
      </w:pPr>
      <w:r>
        <w:rPr>
          <w:sz w:val="20"/>
        </w:rPr>
        <w:t>Prüfschritt: {%rating_icon} {rating}</w:t>
      </w:r>
    </w:p>
    <w:p w14:paraId="2FDE1F12" w14:textId="77777777" w:rsidR="003D294C" w:rsidRDefault="00000000">
      <w:pPr>
        <w:pStyle w:val="Bodytext"/>
      </w:pPr>
      <w:r>
        <w:rPr>
          <w:sz w:val="20"/>
        </w:rPr>
        <w:t>{/test_object_results_9_2_4_4}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3" w:name="_Verschiedene_Möglichkeiten"/>
      <w:bookmarkStart w:id="324" w:name="_Verschiedene_Möglichkeiten_(Prüfsch"/>
      <w:bookmarkStart w:id="325" w:name="_Toc34815567"/>
      <w:bookmarkStart w:id="326" w:name="_Toc41380497"/>
      <w:bookmarkStart w:id="327" w:name="_Toc41392928"/>
      <w:bookmarkStart w:id="328" w:name="_Toc46389446"/>
      <w:bookmarkEnd w:id="323"/>
      <w:bookmarkEnd w:id="324"/>
      <w:r w:rsidRPr="002B7A15">
        <w:t xml:space="preserve">Verschiedene </w:t>
      </w:r>
      <w:bookmarkEnd w:id="325"/>
      <w:bookmarkEnd w:id="326"/>
      <w:bookmarkEnd w:id="327"/>
      <w:bookmarkEnd w:id="328"/>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Pr>
          <w:sz w:val="20"/>
        </w:rPr>
        <w:t>{#test_object_results_9_2_4_5}</w:t>
      </w:r>
    </w:p>
    <w:p w14:paraId="6FDE6469" w14:textId="77777777" w:rsidR="003D294C" w:rsidRDefault="00000000">
      <w:pPr>
        <w:pStyle w:val="Bodytext"/>
      </w:pPr>
      <w:r>
        <w:rPr>
          <w:sz w:val="20"/>
        </w:rPr>
        <w:t>{#has_alias_label}</w:t>
      </w:r>
    </w:p>
    <w:p w14:paraId="41BF040F" w14:textId="77777777" w:rsidR="003D294C" w:rsidRDefault="00000000">
      <w:pPr>
        <w:pStyle w:val="Bodytext"/>
      </w:pPr>
      <w:r>
        <w:rPr>
          <w:sz w:val="20"/>
        </w:rPr>
        <w:t>{alias_label}</w:t>
      </w:r>
    </w:p>
    <w:p w14:paraId="580B8D49" w14:textId="77777777" w:rsidR="003D294C" w:rsidRDefault="00000000">
      <w:pPr>
        <w:pStyle w:val="Bodytext"/>
      </w:pPr>
      <w:r>
        <w:rPr>
          <w:sz w:val="20"/>
        </w:rPr>
        <w:t>{url}</w:t>
      </w:r>
    </w:p>
    <w:p w14:paraId="4E38218E" w14:textId="77777777" w:rsidR="003D294C" w:rsidRDefault="00000000">
      <w:pPr>
        <w:pStyle w:val="Bodytext"/>
      </w:pPr>
      <w:r>
        <w:rPr>
          <w:sz w:val="20"/>
        </w:rPr>
        <w:t>Bewertung: {%rating_icon} {rating}</w:t>
      </w:r>
    </w:p>
    <w:p w14:paraId="5A6C1DF9" w14:textId="77777777" w:rsidR="003D294C" w:rsidRDefault="00000000">
      <w:pPr>
        <w:pStyle w:val="Bodytext"/>
      </w:pPr>
      <w:r>
        <w:rPr>
          <w:sz w:val="20"/>
        </w:rPr>
        <w:t>{/has_alias_label}</w:t>
      </w:r>
    </w:p>
    <w:p w14:paraId="00C6CE0D" w14:textId="77777777" w:rsidR="003D294C" w:rsidRDefault="00000000">
      <w:pPr>
        <w:pStyle w:val="Bodytext"/>
      </w:pPr>
      <w:r>
        <w:rPr>
          <w:sz w:val="20"/>
        </w:rPr>
        <w:t>{#screenshots}</w:t>
      </w:r>
    </w:p>
    <w:p w14:paraId="65DB6E1C" w14:textId="77777777" w:rsidR="003D294C" w:rsidRDefault="00000000">
      <w:pPr>
        <w:pStyle w:val="Bodytext"/>
      </w:pPr>
      <w:r>
        <w:rPr>
          <w:sz w:val="20"/>
        </w:rPr>
        <w:lastRenderedPageBreak/>
        <w:t>{%screenshot}</w:t>
      </w:r>
    </w:p>
    <w:p w14:paraId="2E1C1A84" w14:textId="77777777" w:rsidR="003D294C" w:rsidRDefault="00000000">
      <w:pPr>
        <w:pStyle w:val="Bodytext"/>
      </w:pPr>
      <w:r>
        <w:rPr>
          <w:sz w:val="20"/>
        </w:rPr>
        <w:t>Abbildung {element}, {page}</w:t>
      </w:r>
    </w:p>
    <w:p w14:paraId="0731FFF1" w14:textId="77777777" w:rsidR="003D294C" w:rsidRDefault="00000000">
      <w:pPr>
        <w:pStyle w:val="Bodytext"/>
      </w:pPr>
      <w:r>
        <w:rPr>
          <w:sz w:val="20"/>
        </w:rPr>
        <w:t>{/screenshots}</w:t>
      </w:r>
    </w:p>
    <w:p w14:paraId="243466B1" w14:textId="77777777" w:rsidR="003D294C" w:rsidRDefault="00000000">
      <w:pPr>
        <w:pStyle w:val="Bodytext"/>
      </w:pPr>
      <w:r>
        <w:rPr>
          <w:sz w:val="20"/>
        </w:rPr>
        <w:t>{#has_introduction}</w:t>
      </w:r>
    </w:p>
    <w:p w14:paraId="0954593D" w14:textId="77777777" w:rsidR="003D294C" w:rsidRDefault="00000000">
      <w:pPr>
        <w:pStyle w:val="Bodytext"/>
      </w:pPr>
      <w:r>
        <w:rPr>
          <w:sz w:val="20"/>
        </w:rPr>
        <w:t>{~~introduction}</w:t>
      </w:r>
    </w:p>
    <w:p w14:paraId="03F030D6" w14:textId="77777777" w:rsidR="003D294C" w:rsidRDefault="00000000">
      <w:pPr>
        <w:pStyle w:val="Bodytext"/>
      </w:pPr>
      <w:r>
        <w:rPr>
          <w:sz w:val="20"/>
        </w:rPr>
        <w:t>{/has_introduction}</w:t>
      </w:r>
    </w:p>
    <w:p w14:paraId="308E33A5" w14:textId="77777777" w:rsidR="003D294C" w:rsidRDefault="00000000">
      <w:pPr>
        <w:pStyle w:val="Bodytext"/>
      </w:pPr>
      <w:r>
        <w:rPr>
          <w:sz w:val="20"/>
        </w:rPr>
        <w:t>{#has_description}</w:t>
      </w:r>
    </w:p>
    <w:p w14:paraId="5A6019BB" w14:textId="77777777" w:rsidR="003D294C" w:rsidRDefault="00000000">
      <w:pPr>
        <w:pStyle w:val="Bodytext"/>
      </w:pPr>
      <w:r>
        <w:rPr>
          <w:sz w:val="20"/>
        </w:rPr>
        <w:t>Beschreibung</w:t>
      </w:r>
    </w:p>
    <w:p w14:paraId="33C7FE24" w14:textId="77777777" w:rsidR="003D294C" w:rsidRDefault="00000000">
      <w:pPr>
        <w:pStyle w:val="Bodytext"/>
      </w:pPr>
      <w:r>
        <w:rPr>
          <w:sz w:val="20"/>
        </w:rPr>
        <w:t>{~~description}</w:t>
      </w:r>
    </w:p>
    <w:p w14:paraId="1A6D7170" w14:textId="77777777" w:rsidR="003D294C" w:rsidRDefault="00000000">
      <w:pPr>
        <w:pStyle w:val="Bodytext"/>
      </w:pPr>
      <w:r>
        <w:rPr>
          <w:sz w:val="20"/>
        </w:rPr>
        <w:t>{/has_description}</w:t>
      </w:r>
    </w:p>
    <w:p w14:paraId="73A59EAA" w14:textId="77777777" w:rsidR="003D294C" w:rsidRDefault="00000000">
      <w:pPr>
        <w:pStyle w:val="Bodytext"/>
      </w:pPr>
      <w:r>
        <w:rPr>
          <w:sz w:val="20"/>
        </w:rPr>
        <w:t>{#has_recommendation}</w:t>
      </w:r>
    </w:p>
    <w:p w14:paraId="33C4DCD0" w14:textId="77777777" w:rsidR="003D294C" w:rsidRDefault="00000000">
      <w:pPr>
        <w:pStyle w:val="Bodytext"/>
      </w:pPr>
      <w:r>
        <w:rPr>
          <w:sz w:val="20"/>
        </w:rPr>
        <w:t>Empfehlung</w:t>
      </w:r>
    </w:p>
    <w:p w14:paraId="2257F78C" w14:textId="77777777" w:rsidR="003D294C" w:rsidRDefault="00000000">
      <w:pPr>
        <w:pStyle w:val="Bodytext"/>
      </w:pPr>
      <w:r>
        <w:rPr>
          <w:sz w:val="20"/>
        </w:rPr>
        <w:t>{~~recommendation}</w:t>
      </w:r>
    </w:p>
    <w:p w14:paraId="23C0837D" w14:textId="77777777" w:rsidR="003D294C" w:rsidRDefault="00000000">
      <w:pPr>
        <w:pStyle w:val="Bodytext"/>
      </w:pPr>
      <w:r>
        <w:rPr>
          <w:sz w:val="20"/>
        </w:rPr>
        <w:t>{/has_recommendation}</w:t>
      </w:r>
    </w:p>
    <w:p w14:paraId="2B810CC8" w14:textId="77777777" w:rsidR="003D294C" w:rsidRDefault="00000000">
      <w:pPr>
        <w:pStyle w:val="Bodytext"/>
      </w:pPr>
      <w:r>
        <w:rPr>
          <w:sz w:val="20"/>
        </w:rPr>
        <w:t>Prüfschritt: {%rating_icon} {rating}</w:t>
      </w:r>
    </w:p>
    <w:p w14:paraId="10D41B3E" w14:textId="77777777" w:rsidR="003D294C" w:rsidRDefault="00000000">
      <w:pPr>
        <w:pStyle w:val="Bodytext"/>
      </w:pPr>
      <w:r>
        <w:rPr>
          <w:sz w:val="20"/>
        </w:rPr>
        <w:t>{/test_object_results_9_2_4_5}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29" w:name="_Überschriften_und_Beschriftungen"/>
      <w:bookmarkStart w:id="330" w:name="_Toc34815568"/>
      <w:bookmarkStart w:id="331" w:name="_Toc41380498"/>
      <w:bookmarkStart w:id="332" w:name="_Toc41392929"/>
      <w:bookmarkStart w:id="333" w:name="_Toc46389447"/>
      <w:bookmarkEnd w:id="329"/>
      <w:r w:rsidRPr="002B7A15">
        <w:t>Überschriften und Beschriftungen (</w:t>
      </w:r>
      <w:bookmarkEnd w:id="330"/>
      <w:bookmarkEnd w:id="331"/>
      <w:bookmarkEnd w:id="332"/>
      <w:bookmarkEnd w:id="333"/>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34" w:name="_Aussagekräftige_Überschriften_und"/>
      <w:bookmarkEnd w:id="334"/>
      <w:r w:rsidR="00A23690" w:rsidRPr="002B7A15">
        <w:rPr>
          <w:i/>
        </w:rPr>
        <w:t>“</w:t>
      </w:r>
    </w:p>
    <w:p w14:paraId="3425D10C" w14:textId="77777777" w:rsidR="003D294C" w:rsidRDefault="00000000">
      <w:pPr>
        <w:pStyle w:val="Bodytext"/>
      </w:pPr>
      <w:r>
        <w:rPr>
          <w:sz w:val="20"/>
        </w:rPr>
        <w:t>{#test_object_results_9_2_4_6}</w:t>
      </w:r>
    </w:p>
    <w:p w14:paraId="29D183B1" w14:textId="77777777" w:rsidR="003D294C" w:rsidRDefault="00000000">
      <w:pPr>
        <w:pStyle w:val="Bodytext"/>
      </w:pPr>
      <w:r>
        <w:rPr>
          <w:sz w:val="20"/>
        </w:rPr>
        <w:t>{#has_alias_label}</w:t>
      </w:r>
    </w:p>
    <w:p w14:paraId="65B5D7F8" w14:textId="77777777" w:rsidR="003D294C" w:rsidRDefault="00000000">
      <w:pPr>
        <w:pStyle w:val="Bodytext"/>
      </w:pPr>
      <w:r>
        <w:rPr>
          <w:sz w:val="20"/>
        </w:rPr>
        <w:t>{alias_label}</w:t>
      </w:r>
    </w:p>
    <w:p w14:paraId="0C2B278E" w14:textId="77777777" w:rsidR="003D294C" w:rsidRDefault="00000000">
      <w:pPr>
        <w:pStyle w:val="Bodytext"/>
      </w:pPr>
      <w:r>
        <w:rPr>
          <w:sz w:val="20"/>
        </w:rPr>
        <w:t>{url}</w:t>
      </w:r>
    </w:p>
    <w:p w14:paraId="6E99199F" w14:textId="77777777" w:rsidR="003D294C" w:rsidRDefault="00000000">
      <w:pPr>
        <w:pStyle w:val="Bodytext"/>
      </w:pPr>
      <w:r>
        <w:rPr>
          <w:sz w:val="20"/>
        </w:rPr>
        <w:t>Bewertung: {%rating_icon} {rating}</w:t>
      </w:r>
    </w:p>
    <w:p w14:paraId="0278DAF5" w14:textId="77777777" w:rsidR="003D294C" w:rsidRDefault="00000000">
      <w:pPr>
        <w:pStyle w:val="Bodytext"/>
      </w:pPr>
      <w:r>
        <w:rPr>
          <w:sz w:val="20"/>
        </w:rPr>
        <w:t>{/has_alias_label}</w:t>
      </w:r>
    </w:p>
    <w:p w14:paraId="71749595" w14:textId="77777777" w:rsidR="003D294C" w:rsidRDefault="00000000">
      <w:pPr>
        <w:pStyle w:val="Bodytext"/>
      </w:pPr>
      <w:r>
        <w:rPr>
          <w:sz w:val="20"/>
        </w:rPr>
        <w:t>{#screenshots}</w:t>
      </w:r>
    </w:p>
    <w:p w14:paraId="209B7842" w14:textId="77777777" w:rsidR="003D294C" w:rsidRDefault="00000000">
      <w:pPr>
        <w:pStyle w:val="Bodytext"/>
      </w:pPr>
      <w:r>
        <w:rPr>
          <w:sz w:val="20"/>
        </w:rPr>
        <w:t>{%screenshot}</w:t>
      </w:r>
    </w:p>
    <w:p w14:paraId="07614197" w14:textId="77777777" w:rsidR="003D294C" w:rsidRDefault="00000000">
      <w:pPr>
        <w:pStyle w:val="Bodytext"/>
      </w:pPr>
      <w:r>
        <w:rPr>
          <w:sz w:val="20"/>
        </w:rPr>
        <w:t>Abbildung {element}, {page}</w:t>
      </w:r>
    </w:p>
    <w:p w14:paraId="391DE784" w14:textId="77777777" w:rsidR="003D294C" w:rsidRDefault="00000000">
      <w:pPr>
        <w:pStyle w:val="Bodytext"/>
      </w:pPr>
      <w:r>
        <w:rPr>
          <w:sz w:val="20"/>
        </w:rPr>
        <w:t>{/screenshots}</w:t>
      </w:r>
    </w:p>
    <w:p w14:paraId="4B478C7E" w14:textId="77777777" w:rsidR="003D294C" w:rsidRDefault="00000000">
      <w:pPr>
        <w:pStyle w:val="Bodytext"/>
      </w:pPr>
      <w:r>
        <w:rPr>
          <w:sz w:val="20"/>
        </w:rPr>
        <w:t>{#has_introduction}</w:t>
      </w:r>
    </w:p>
    <w:p w14:paraId="12E599F0" w14:textId="77777777" w:rsidR="003D294C" w:rsidRDefault="00000000">
      <w:pPr>
        <w:pStyle w:val="Bodytext"/>
      </w:pPr>
      <w:r>
        <w:rPr>
          <w:sz w:val="20"/>
        </w:rPr>
        <w:t>{~~introduction}</w:t>
      </w:r>
    </w:p>
    <w:p w14:paraId="0D4F4FB4" w14:textId="77777777" w:rsidR="003D294C" w:rsidRDefault="00000000">
      <w:pPr>
        <w:pStyle w:val="Bodytext"/>
      </w:pPr>
      <w:r>
        <w:rPr>
          <w:sz w:val="20"/>
        </w:rPr>
        <w:lastRenderedPageBreak/>
        <w:t>{/has_introduction}</w:t>
      </w:r>
    </w:p>
    <w:p w14:paraId="36B152C1" w14:textId="77777777" w:rsidR="003D294C" w:rsidRDefault="00000000">
      <w:pPr>
        <w:pStyle w:val="Bodytext"/>
      </w:pPr>
      <w:r>
        <w:rPr>
          <w:sz w:val="20"/>
        </w:rPr>
        <w:t>{#has_description}</w:t>
      </w:r>
    </w:p>
    <w:p w14:paraId="4BC08FF4" w14:textId="77777777" w:rsidR="003D294C" w:rsidRDefault="00000000">
      <w:pPr>
        <w:pStyle w:val="Bodytext"/>
      </w:pPr>
      <w:r>
        <w:rPr>
          <w:sz w:val="20"/>
        </w:rPr>
        <w:t>Beschreibung</w:t>
      </w:r>
    </w:p>
    <w:p w14:paraId="355F5550" w14:textId="77777777" w:rsidR="003D294C" w:rsidRDefault="00000000">
      <w:pPr>
        <w:pStyle w:val="Bodytext"/>
      </w:pPr>
      <w:r>
        <w:rPr>
          <w:sz w:val="20"/>
        </w:rPr>
        <w:t>{~~description}</w:t>
      </w:r>
    </w:p>
    <w:p w14:paraId="2558B774" w14:textId="77777777" w:rsidR="003D294C" w:rsidRDefault="00000000">
      <w:pPr>
        <w:pStyle w:val="Bodytext"/>
      </w:pPr>
      <w:r>
        <w:rPr>
          <w:sz w:val="20"/>
        </w:rPr>
        <w:t>{/has_description}</w:t>
      </w:r>
    </w:p>
    <w:p w14:paraId="5782AB5D" w14:textId="77777777" w:rsidR="003D294C" w:rsidRDefault="00000000">
      <w:pPr>
        <w:pStyle w:val="Bodytext"/>
      </w:pPr>
      <w:r>
        <w:rPr>
          <w:sz w:val="20"/>
        </w:rPr>
        <w:t>{#has_recommendation}</w:t>
      </w:r>
    </w:p>
    <w:p w14:paraId="4AF500E7" w14:textId="77777777" w:rsidR="003D294C" w:rsidRDefault="00000000">
      <w:pPr>
        <w:pStyle w:val="Bodytext"/>
      </w:pPr>
      <w:r>
        <w:rPr>
          <w:sz w:val="20"/>
        </w:rPr>
        <w:t>Empfehlung</w:t>
      </w:r>
    </w:p>
    <w:p w14:paraId="343069E5" w14:textId="77777777" w:rsidR="003D294C" w:rsidRDefault="00000000">
      <w:pPr>
        <w:pStyle w:val="Bodytext"/>
      </w:pPr>
      <w:r>
        <w:rPr>
          <w:sz w:val="20"/>
        </w:rPr>
        <w:t>{~~recommendation}</w:t>
      </w:r>
    </w:p>
    <w:p w14:paraId="405B5713" w14:textId="77777777" w:rsidR="003D294C" w:rsidRDefault="00000000">
      <w:pPr>
        <w:pStyle w:val="Bodytext"/>
      </w:pPr>
      <w:r>
        <w:rPr>
          <w:sz w:val="20"/>
        </w:rPr>
        <w:t>{/has_recommendation}</w:t>
      </w:r>
    </w:p>
    <w:p w14:paraId="0B28486D" w14:textId="77777777" w:rsidR="003D294C" w:rsidRDefault="00000000">
      <w:pPr>
        <w:pStyle w:val="Bodytext"/>
      </w:pPr>
      <w:r>
        <w:rPr>
          <w:sz w:val="20"/>
        </w:rPr>
        <w:t>Prüfschritt: {%rating_icon} {rating}</w:t>
      </w:r>
    </w:p>
    <w:p w14:paraId="236F2CE1" w14:textId="77777777" w:rsidR="003D294C" w:rsidRDefault="00000000">
      <w:pPr>
        <w:pStyle w:val="Bodytext"/>
      </w:pPr>
      <w:r>
        <w:rPr>
          <w:sz w:val="20"/>
        </w:rPr>
        <w:t>{/test_object_results_9_2_4_6}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35" w:name="_Sichtbarer_Fokus_(!)"/>
      <w:bookmarkStart w:id="336" w:name="_Sichtbarer_Fokus_(!)_1"/>
      <w:bookmarkStart w:id="337" w:name="_Fokus_sichtbar_(!)"/>
      <w:bookmarkStart w:id="338" w:name="_Fokus_sichtbar_(Prüfschritt"/>
      <w:bookmarkStart w:id="339" w:name="_Toc34815569"/>
      <w:bookmarkStart w:id="340" w:name="_Toc41380499"/>
      <w:bookmarkStart w:id="341" w:name="_Toc41392930"/>
      <w:bookmarkStart w:id="342" w:name="_Toc46389448"/>
      <w:bookmarkEnd w:id="335"/>
      <w:bookmarkEnd w:id="336"/>
      <w:bookmarkEnd w:id="337"/>
      <w:bookmarkEnd w:id="338"/>
      <w:r w:rsidRPr="002B7A15">
        <w:t xml:space="preserve">Fokus </w:t>
      </w:r>
      <w:bookmarkEnd w:id="339"/>
      <w:bookmarkEnd w:id="340"/>
      <w:bookmarkEnd w:id="341"/>
      <w:bookmarkEnd w:id="342"/>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Pr>
          <w:sz w:val="20"/>
        </w:rPr>
        <w:t>{#test_object_results_9_2_4_7}</w:t>
      </w:r>
    </w:p>
    <w:p w14:paraId="1C22F1EB" w14:textId="77777777" w:rsidR="003D294C" w:rsidRDefault="00000000">
      <w:pPr>
        <w:pStyle w:val="Bodytext"/>
      </w:pPr>
      <w:r>
        <w:rPr>
          <w:sz w:val="20"/>
        </w:rPr>
        <w:t>{#has_alias_label}</w:t>
      </w:r>
    </w:p>
    <w:p w14:paraId="03A77DB2" w14:textId="77777777" w:rsidR="003D294C" w:rsidRDefault="00000000">
      <w:pPr>
        <w:pStyle w:val="Bodytext"/>
      </w:pPr>
      <w:r>
        <w:rPr>
          <w:sz w:val="20"/>
        </w:rPr>
        <w:t>{alias_label}</w:t>
      </w:r>
    </w:p>
    <w:p w14:paraId="4B8DC76B" w14:textId="77777777" w:rsidR="003D294C" w:rsidRDefault="00000000">
      <w:pPr>
        <w:pStyle w:val="Bodytext"/>
      </w:pPr>
      <w:r>
        <w:rPr>
          <w:sz w:val="20"/>
        </w:rPr>
        <w:t>{url}</w:t>
      </w:r>
    </w:p>
    <w:p w14:paraId="19281EBA" w14:textId="77777777" w:rsidR="003D294C" w:rsidRDefault="00000000">
      <w:pPr>
        <w:pStyle w:val="Bodytext"/>
      </w:pPr>
      <w:r>
        <w:rPr>
          <w:sz w:val="20"/>
        </w:rPr>
        <w:t>Bewertung: {%rating_icon} {rating}</w:t>
      </w:r>
    </w:p>
    <w:p w14:paraId="332F8AA8" w14:textId="77777777" w:rsidR="003D294C" w:rsidRDefault="00000000">
      <w:pPr>
        <w:pStyle w:val="Bodytext"/>
      </w:pPr>
      <w:r>
        <w:rPr>
          <w:sz w:val="20"/>
        </w:rPr>
        <w:t>{/has_alias_label}</w:t>
      </w:r>
    </w:p>
    <w:p w14:paraId="41E714A4" w14:textId="77777777" w:rsidR="003D294C" w:rsidRDefault="00000000">
      <w:pPr>
        <w:pStyle w:val="Bodytext"/>
      </w:pPr>
      <w:r>
        <w:rPr>
          <w:sz w:val="20"/>
        </w:rPr>
        <w:t>{#screenshots}</w:t>
      </w:r>
    </w:p>
    <w:p w14:paraId="590FA79A" w14:textId="77777777" w:rsidR="003D294C" w:rsidRDefault="00000000">
      <w:pPr>
        <w:pStyle w:val="Bodytext"/>
      </w:pPr>
      <w:r>
        <w:rPr>
          <w:sz w:val="20"/>
        </w:rPr>
        <w:t>{%screenshot}</w:t>
      </w:r>
    </w:p>
    <w:p w14:paraId="489D987C" w14:textId="77777777" w:rsidR="003D294C" w:rsidRDefault="00000000">
      <w:pPr>
        <w:pStyle w:val="Bodytext"/>
      </w:pPr>
      <w:r>
        <w:rPr>
          <w:sz w:val="20"/>
        </w:rPr>
        <w:t>Abbildung {element}, {page}</w:t>
      </w:r>
    </w:p>
    <w:p w14:paraId="60EFA935" w14:textId="77777777" w:rsidR="003D294C" w:rsidRDefault="00000000">
      <w:pPr>
        <w:pStyle w:val="Bodytext"/>
      </w:pPr>
      <w:r>
        <w:rPr>
          <w:sz w:val="20"/>
        </w:rPr>
        <w:t>{/screenshots}</w:t>
      </w:r>
    </w:p>
    <w:p w14:paraId="653B4020" w14:textId="77777777" w:rsidR="003D294C" w:rsidRDefault="00000000">
      <w:pPr>
        <w:pStyle w:val="Bodytext"/>
      </w:pPr>
      <w:r>
        <w:rPr>
          <w:sz w:val="20"/>
        </w:rPr>
        <w:t>{#has_introduction}</w:t>
      </w:r>
    </w:p>
    <w:p w14:paraId="2D17FEB7" w14:textId="77777777" w:rsidR="003D294C" w:rsidRDefault="00000000">
      <w:pPr>
        <w:pStyle w:val="Bodytext"/>
      </w:pPr>
      <w:r>
        <w:rPr>
          <w:sz w:val="20"/>
        </w:rPr>
        <w:t>{~~introduction}</w:t>
      </w:r>
    </w:p>
    <w:p w14:paraId="0C938C53" w14:textId="77777777" w:rsidR="003D294C" w:rsidRDefault="00000000">
      <w:pPr>
        <w:pStyle w:val="Bodytext"/>
      </w:pPr>
      <w:r>
        <w:rPr>
          <w:sz w:val="20"/>
        </w:rPr>
        <w:t>{/has_introduction}</w:t>
      </w:r>
    </w:p>
    <w:p w14:paraId="137AF777" w14:textId="77777777" w:rsidR="003D294C" w:rsidRDefault="00000000">
      <w:pPr>
        <w:pStyle w:val="Bodytext"/>
      </w:pPr>
      <w:r>
        <w:rPr>
          <w:sz w:val="20"/>
        </w:rPr>
        <w:t>{#has_description}</w:t>
      </w:r>
    </w:p>
    <w:p w14:paraId="6F744341" w14:textId="77777777" w:rsidR="003D294C" w:rsidRDefault="00000000">
      <w:pPr>
        <w:pStyle w:val="Bodytext"/>
      </w:pPr>
      <w:r>
        <w:rPr>
          <w:sz w:val="20"/>
        </w:rPr>
        <w:t>Beschreibung</w:t>
      </w:r>
    </w:p>
    <w:p w14:paraId="5A450933" w14:textId="77777777" w:rsidR="003D294C" w:rsidRDefault="00000000">
      <w:pPr>
        <w:pStyle w:val="Bodytext"/>
      </w:pPr>
      <w:r>
        <w:rPr>
          <w:sz w:val="20"/>
        </w:rPr>
        <w:t>{~~description}</w:t>
      </w:r>
    </w:p>
    <w:p w14:paraId="257EDBA5" w14:textId="77777777" w:rsidR="003D294C" w:rsidRDefault="00000000">
      <w:pPr>
        <w:pStyle w:val="Bodytext"/>
      </w:pPr>
      <w:r>
        <w:rPr>
          <w:sz w:val="20"/>
        </w:rPr>
        <w:t>{/has_description}</w:t>
      </w:r>
    </w:p>
    <w:p w14:paraId="0EBD14EC" w14:textId="77777777" w:rsidR="003D294C" w:rsidRDefault="00000000">
      <w:pPr>
        <w:pStyle w:val="Bodytext"/>
      </w:pPr>
      <w:r>
        <w:rPr>
          <w:sz w:val="20"/>
        </w:rPr>
        <w:lastRenderedPageBreak/>
        <w:t>{#has_recommendation}</w:t>
      </w:r>
    </w:p>
    <w:p w14:paraId="06D85C42" w14:textId="77777777" w:rsidR="003D294C" w:rsidRDefault="00000000">
      <w:pPr>
        <w:pStyle w:val="Bodytext"/>
      </w:pPr>
      <w:r>
        <w:rPr>
          <w:sz w:val="20"/>
        </w:rPr>
        <w:t>Empfehlung</w:t>
      </w:r>
    </w:p>
    <w:p w14:paraId="3557FE22" w14:textId="77777777" w:rsidR="003D294C" w:rsidRDefault="00000000">
      <w:pPr>
        <w:pStyle w:val="Bodytext"/>
      </w:pPr>
      <w:r>
        <w:rPr>
          <w:sz w:val="20"/>
        </w:rPr>
        <w:t>{~~recommendation}</w:t>
      </w:r>
    </w:p>
    <w:p w14:paraId="0BBD3400" w14:textId="77777777" w:rsidR="003D294C" w:rsidRDefault="00000000">
      <w:pPr>
        <w:pStyle w:val="Bodytext"/>
      </w:pPr>
      <w:r>
        <w:rPr>
          <w:sz w:val="20"/>
        </w:rPr>
        <w:t>{/has_recommendation}</w:t>
      </w:r>
    </w:p>
    <w:p w14:paraId="748088B6" w14:textId="77777777" w:rsidR="003D294C" w:rsidRDefault="00000000">
      <w:pPr>
        <w:pStyle w:val="Bodytext"/>
      </w:pPr>
      <w:r>
        <w:rPr>
          <w:sz w:val="20"/>
        </w:rPr>
        <w:t>Prüfschritt: {%rating_icon} {rating}</w:t>
      </w:r>
    </w:p>
    <w:p w14:paraId="0209AE79" w14:textId="77777777" w:rsidR="003D294C" w:rsidRDefault="00000000">
      <w:pPr>
        <w:pStyle w:val="Bodytext"/>
      </w:pPr>
      <w:r>
        <w:rPr>
          <w:sz w:val="20"/>
        </w:rPr>
        <w:t>{/test_object_results_9_2_4_7}</w:t>
      </w:r>
    </w:p>
    <w:p w14:paraId="03CD7A63" w14:textId="77777777" w:rsidR="000548D5" w:rsidRPr="002B7A15" w:rsidRDefault="000548D5" w:rsidP="00B11C64">
      <w:pPr>
        <w:pStyle w:val="Bodytext"/>
        <w:keepLines/>
      </w:pPr>
      <w:bookmarkStart w:id="343" w:name="_Toc34815570"/>
      <w:bookmarkStart w:id="344" w:name="_Toc41380500"/>
      <w:bookmarkStart w:id="345" w:name="_Toc41392931"/>
      <w:bookmarkStart w:id="346" w:name="_Toc46389449"/>
    </w:p>
    <w:p w14:paraId="7CDCD85D" w14:textId="77777777" w:rsidR="00F57AA1" w:rsidRPr="002B7A15" w:rsidRDefault="00F57AA1" w:rsidP="00424127">
      <w:pPr>
        <w:pStyle w:val="berschrift3"/>
        <w:rPr>
          <w:noProof/>
        </w:rPr>
      </w:pPr>
      <w:bookmarkStart w:id="347" w:name="_Toc504467963"/>
      <w:bookmarkStart w:id="348" w:name="_Toc34815575"/>
      <w:bookmarkStart w:id="349" w:name="_Toc41380505"/>
      <w:bookmarkStart w:id="350" w:name="_Toc41392936"/>
      <w:bookmarkStart w:id="351" w:name="_Toc46389454"/>
      <w:bookmarkStart w:id="352" w:name="_Toc216953281"/>
      <w:bookmarkEnd w:id="343"/>
      <w:bookmarkEnd w:id="344"/>
      <w:bookmarkEnd w:id="345"/>
      <w:bookmarkEnd w:id="346"/>
      <w:r w:rsidRPr="002B7A15">
        <w:rPr>
          <w:noProof/>
        </w:rPr>
        <w:lastRenderedPageBreak/>
        <w:t>Verständlich</w:t>
      </w:r>
      <w:bookmarkEnd w:id="347"/>
      <w:bookmarkEnd w:id="348"/>
      <w:bookmarkEnd w:id="349"/>
      <w:bookmarkEnd w:id="350"/>
      <w:bookmarkEnd w:id="351"/>
      <w:bookmarkEnd w:id="352"/>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3" w:name="_Texte_sind_lesbar"/>
      <w:bookmarkStart w:id="354" w:name="_Toc34815576"/>
      <w:bookmarkStart w:id="355" w:name="_Toc41380506"/>
      <w:bookmarkStart w:id="356" w:name="_Toc41392937"/>
      <w:bookmarkStart w:id="357" w:name="_Toc46389455"/>
      <w:bookmarkEnd w:id="353"/>
      <w:r w:rsidRPr="002B7A15">
        <w:rPr>
          <w:noProof/>
        </w:rPr>
        <w:t>Lesbar</w:t>
      </w:r>
      <w:bookmarkEnd w:id="354"/>
      <w:bookmarkEnd w:id="355"/>
      <w:bookmarkEnd w:id="356"/>
      <w:bookmarkEnd w:id="357"/>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58" w:name="_Sprache_(!)"/>
      <w:bookmarkStart w:id="359" w:name="_Sprache_der_Seite"/>
      <w:bookmarkStart w:id="360" w:name="_Toc34815577"/>
      <w:bookmarkStart w:id="361" w:name="_Toc41380507"/>
      <w:bookmarkStart w:id="362" w:name="_Toc41392938"/>
      <w:bookmarkStart w:id="363" w:name="_Toc46389456"/>
      <w:bookmarkEnd w:id="358"/>
      <w:bookmarkEnd w:id="359"/>
      <w:r w:rsidRPr="002B7A15">
        <w:t xml:space="preserve">Sprache der </w:t>
      </w:r>
      <w:bookmarkEnd w:id="360"/>
      <w:bookmarkEnd w:id="361"/>
      <w:bookmarkEnd w:id="362"/>
      <w:bookmarkEnd w:id="363"/>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Pr>
          <w:sz w:val="20"/>
        </w:rPr>
        <w:t>{#test_object_results_9_3_1_1}</w:t>
      </w:r>
    </w:p>
    <w:p w14:paraId="1ADEA8EA" w14:textId="77777777" w:rsidR="003D294C" w:rsidRDefault="00000000">
      <w:pPr>
        <w:pStyle w:val="Bodytext"/>
      </w:pPr>
      <w:r>
        <w:rPr>
          <w:sz w:val="20"/>
        </w:rPr>
        <w:t>{#has_alias_label}</w:t>
      </w:r>
    </w:p>
    <w:p w14:paraId="6B02D480" w14:textId="77777777" w:rsidR="003D294C" w:rsidRDefault="00000000">
      <w:pPr>
        <w:pStyle w:val="Bodytext"/>
      </w:pPr>
      <w:r>
        <w:rPr>
          <w:sz w:val="20"/>
        </w:rPr>
        <w:t>{alias_label}</w:t>
      </w:r>
    </w:p>
    <w:p w14:paraId="669F14E1" w14:textId="77777777" w:rsidR="003D294C" w:rsidRDefault="00000000">
      <w:pPr>
        <w:pStyle w:val="Bodytext"/>
      </w:pPr>
      <w:r>
        <w:rPr>
          <w:sz w:val="20"/>
        </w:rPr>
        <w:t>{url}</w:t>
      </w:r>
    </w:p>
    <w:p w14:paraId="7FF0E89B" w14:textId="77777777" w:rsidR="003D294C" w:rsidRDefault="00000000">
      <w:pPr>
        <w:pStyle w:val="Bodytext"/>
      </w:pPr>
      <w:r>
        <w:rPr>
          <w:sz w:val="20"/>
        </w:rPr>
        <w:t>Bewertung: {%rating_icon} {rating}</w:t>
      </w:r>
    </w:p>
    <w:p w14:paraId="58187F96" w14:textId="77777777" w:rsidR="003D294C" w:rsidRDefault="00000000">
      <w:pPr>
        <w:pStyle w:val="Bodytext"/>
      </w:pPr>
      <w:r>
        <w:rPr>
          <w:sz w:val="20"/>
        </w:rPr>
        <w:t>{/has_alias_label}</w:t>
      </w:r>
    </w:p>
    <w:p w14:paraId="3EE3924E" w14:textId="77777777" w:rsidR="003D294C" w:rsidRDefault="00000000">
      <w:pPr>
        <w:pStyle w:val="Bodytext"/>
      </w:pPr>
      <w:r>
        <w:rPr>
          <w:sz w:val="20"/>
        </w:rPr>
        <w:t>{#screenshots}</w:t>
      </w:r>
    </w:p>
    <w:p w14:paraId="3B709AFE" w14:textId="77777777" w:rsidR="003D294C" w:rsidRDefault="00000000">
      <w:pPr>
        <w:pStyle w:val="Bodytext"/>
      </w:pPr>
      <w:r>
        <w:rPr>
          <w:sz w:val="20"/>
        </w:rPr>
        <w:t>{%screenshot}</w:t>
      </w:r>
    </w:p>
    <w:p w14:paraId="69F6E840" w14:textId="77777777" w:rsidR="003D294C" w:rsidRDefault="00000000">
      <w:pPr>
        <w:pStyle w:val="Bodytext"/>
      </w:pPr>
      <w:r>
        <w:rPr>
          <w:sz w:val="20"/>
        </w:rPr>
        <w:t>Abbildung {element}, {page}</w:t>
      </w:r>
    </w:p>
    <w:p w14:paraId="4038C142" w14:textId="77777777" w:rsidR="003D294C" w:rsidRDefault="00000000">
      <w:pPr>
        <w:pStyle w:val="Bodytext"/>
      </w:pPr>
      <w:r>
        <w:rPr>
          <w:sz w:val="20"/>
        </w:rPr>
        <w:t>{/screenshots}</w:t>
      </w:r>
    </w:p>
    <w:p w14:paraId="5C5ACAEE" w14:textId="77777777" w:rsidR="003D294C" w:rsidRDefault="00000000">
      <w:pPr>
        <w:pStyle w:val="Bodytext"/>
      </w:pPr>
      <w:r>
        <w:rPr>
          <w:sz w:val="20"/>
        </w:rPr>
        <w:t>{#has_introduction}</w:t>
      </w:r>
    </w:p>
    <w:p w14:paraId="2227F104" w14:textId="77777777" w:rsidR="003D294C" w:rsidRDefault="00000000">
      <w:pPr>
        <w:pStyle w:val="Bodytext"/>
      </w:pPr>
      <w:r>
        <w:rPr>
          <w:sz w:val="20"/>
        </w:rPr>
        <w:t>{~~introduction}</w:t>
      </w:r>
    </w:p>
    <w:p w14:paraId="7155F726" w14:textId="77777777" w:rsidR="003D294C" w:rsidRDefault="00000000">
      <w:pPr>
        <w:pStyle w:val="Bodytext"/>
      </w:pPr>
      <w:r>
        <w:rPr>
          <w:sz w:val="20"/>
        </w:rPr>
        <w:t>{/has_introduction}</w:t>
      </w:r>
    </w:p>
    <w:p w14:paraId="09F75EB3" w14:textId="77777777" w:rsidR="003D294C" w:rsidRDefault="00000000">
      <w:pPr>
        <w:pStyle w:val="Bodytext"/>
      </w:pPr>
      <w:r>
        <w:rPr>
          <w:sz w:val="20"/>
        </w:rPr>
        <w:t>{#has_description}</w:t>
      </w:r>
    </w:p>
    <w:p w14:paraId="71F8B019" w14:textId="77777777" w:rsidR="003D294C" w:rsidRDefault="00000000">
      <w:pPr>
        <w:pStyle w:val="Bodytext"/>
      </w:pPr>
      <w:r>
        <w:rPr>
          <w:sz w:val="20"/>
        </w:rPr>
        <w:t>Beschreibung</w:t>
      </w:r>
    </w:p>
    <w:p w14:paraId="6C889C53" w14:textId="77777777" w:rsidR="003D294C" w:rsidRDefault="00000000">
      <w:pPr>
        <w:pStyle w:val="Bodytext"/>
      </w:pPr>
      <w:r>
        <w:rPr>
          <w:sz w:val="20"/>
        </w:rPr>
        <w:t>{~~description}</w:t>
      </w:r>
    </w:p>
    <w:p w14:paraId="4FE2160F" w14:textId="77777777" w:rsidR="003D294C" w:rsidRDefault="00000000">
      <w:pPr>
        <w:pStyle w:val="Bodytext"/>
      </w:pPr>
      <w:r>
        <w:rPr>
          <w:sz w:val="20"/>
        </w:rPr>
        <w:t>{/has_description}</w:t>
      </w:r>
    </w:p>
    <w:p w14:paraId="2F752BAC" w14:textId="77777777" w:rsidR="003D294C" w:rsidRDefault="00000000">
      <w:pPr>
        <w:pStyle w:val="Bodytext"/>
      </w:pPr>
      <w:r>
        <w:rPr>
          <w:sz w:val="20"/>
        </w:rPr>
        <w:t>{#has_recommendation}</w:t>
      </w:r>
    </w:p>
    <w:p w14:paraId="3D192061" w14:textId="77777777" w:rsidR="003D294C" w:rsidRDefault="00000000">
      <w:pPr>
        <w:pStyle w:val="Bodytext"/>
      </w:pPr>
      <w:r>
        <w:rPr>
          <w:sz w:val="20"/>
        </w:rPr>
        <w:t>Empfehlung</w:t>
      </w:r>
    </w:p>
    <w:p w14:paraId="07FBFA3D" w14:textId="77777777" w:rsidR="003D294C" w:rsidRDefault="00000000">
      <w:pPr>
        <w:pStyle w:val="Bodytext"/>
      </w:pPr>
      <w:r>
        <w:rPr>
          <w:sz w:val="20"/>
        </w:rPr>
        <w:t>{~~recommendation}</w:t>
      </w:r>
    </w:p>
    <w:p w14:paraId="68BBB732" w14:textId="77777777" w:rsidR="003D294C" w:rsidRDefault="00000000">
      <w:pPr>
        <w:pStyle w:val="Bodytext"/>
      </w:pPr>
      <w:r>
        <w:rPr>
          <w:sz w:val="20"/>
        </w:rPr>
        <w:t>{/has_recommendation}</w:t>
      </w:r>
    </w:p>
    <w:p w14:paraId="046FEC7C" w14:textId="77777777" w:rsidR="003D294C" w:rsidRDefault="00000000">
      <w:pPr>
        <w:pStyle w:val="Bodytext"/>
      </w:pPr>
      <w:r>
        <w:rPr>
          <w:sz w:val="20"/>
        </w:rPr>
        <w:t>Prüfschritt: {%rating_icon} {rating}</w:t>
      </w:r>
    </w:p>
    <w:p w14:paraId="54CFF310" w14:textId="77777777" w:rsidR="003D294C" w:rsidRDefault="00000000">
      <w:pPr>
        <w:pStyle w:val="Bodytext"/>
      </w:pPr>
      <w:r>
        <w:rPr>
          <w:sz w:val="20"/>
        </w:rPr>
        <w:lastRenderedPageBreak/>
        <w:t>{/test_object_results_9_3_1_1}</w:t>
      </w:r>
    </w:p>
    <w:p w14:paraId="2DB63730" w14:textId="77777777" w:rsidR="000548D5" w:rsidRPr="002B7A15" w:rsidRDefault="000548D5" w:rsidP="00DB022D">
      <w:pPr>
        <w:pStyle w:val="Bodytext"/>
        <w:keepLines/>
      </w:pPr>
      <w:bookmarkStart w:id="364" w:name="_Toc504467966"/>
      <w:bookmarkStart w:id="365" w:name="_Toc34815578"/>
    </w:p>
    <w:p w14:paraId="427007A0" w14:textId="77777777" w:rsidR="00F57AA1" w:rsidRPr="002B7A15" w:rsidRDefault="00F57AA1" w:rsidP="000D19F4">
      <w:pPr>
        <w:pStyle w:val="berschrift4"/>
        <w:pageBreakBefore/>
        <w:rPr>
          <w:noProof/>
        </w:rPr>
      </w:pPr>
      <w:bookmarkStart w:id="366" w:name="_Sprache_von_Teilen_1"/>
      <w:bookmarkStart w:id="367" w:name="_Aufbau_und_Benutzung"/>
      <w:bookmarkStart w:id="368" w:name="_Fehlervermeidung/-korrektur_(NR)"/>
      <w:bookmarkStart w:id="369" w:name="_Toc41380514"/>
      <w:bookmarkStart w:id="370" w:name="_Toc41392945"/>
      <w:bookmarkStart w:id="371" w:name="_Toc46389463"/>
      <w:bookmarkEnd w:id="364"/>
      <w:bookmarkEnd w:id="365"/>
      <w:bookmarkEnd w:id="366"/>
      <w:bookmarkEnd w:id="367"/>
      <w:bookmarkEnd w:id="368"/>
      <w:r w:rsidRPr="002B7A15">
        <w:rPr>
          <w:noProof/>
        </w:rPr>
        <w:lastRenderedPageBreak/>
        <w:t>Eingabeunterstützung</w:t>
      </w:r>
      <w:bookmarkEnd w:id="369"/>
      <w:bookmarkEnd w:id="370"/>
      <w:bookmarkEnd w:id="371"/>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2" w:name="_Fehleridentifizierung_(!)"/>
      <w:bookmarkStart w:id="373" w:name="_Fehlerkennzeichnung_(!)"/>
      <w:bookmarkStart w:id="374" w:name="_Fehlerkennzeichnung_(Prüfschritt_9."/>
      <w:bookmarkStart w:id="375" w:name="_Toc504467973"/>
      <w:bookmarkStart w:id="376" w:name="_Toc34815585"/>
      <w:bookmarkStart w:id="377" w:name="_Toc41380515"/>
      <w:bookmarkStart w:id="378" w:name="_Toc41392946"/>
      <w:bookmarkStart w:id="379" w:name="_Toc46389464"/>
      <w:bookmarkEnd w:id="372"/>
      <w:bookmarkEnd w:id="373"/>
      <w:bookmarkEnd w:id="374"/>
      <w:r w:rsidRPr="002B7A15">
        <w:t>Fehler</w:t>
      </w:r>
      <w:bookmarkEnd w:id="375"/>
      <w:bookmarkEnd w:id="376"/>
      <w:r w:rsidRPr="002B7A15">
        <w:t>kennzeichnung</w:t>
      </w:r>
      <w:bookmarkEnd w:id="377"/>
      <w:bookmarkEnd w:id="378"/>
      <w:bookmarkEnd w:id="379"/>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Pr>
          <w:sz w:val="20"/>
        </w:rPr>
        <w:t>{#test_object_results_9_3_3_1}</w:t>
      </w:r>
    </w:p>
    <w:p w14:paraId="2062A790" w14:textId="77777777" w:rsidR="003D294C" w:rsidRDefault="00000000">
      <w:pPr>
        <w:pStyle w:val="Bodytext"/>
      </w:pPr>
      <w:r>
        <w:rPr>
          <w:sz w:val="20"/>
        </w:rPr>
        <w:t>{#has_alias_label}</w:t>
      </w:r>
    </w:p>
    <w:p w14:paraId="03C302FA" w14:textId="77777777" w:rsidR="003D294C" w:rsidRDefault="00000000">
      <w:pPr>
        <w:pStyle w:val="Bodytext"/>
      </w:pPr>
      <w:r>
        <w:rPr>
          <w:sz w:val="20"/>
        </w:rPr>
        <w:t>{alias_label}</w:t>
      </w:r>
    </w:p>
    <w:p w14:paraId="6B55E51E" w14:textId="77777777" w:rsidR="003D294C" w:rsidRDefault="00000000">
      <w:pPr>
        <w:pStyle w:val="Bodytext"/>
      </w:pPr>
      <w:r>
        <w:rPr>
          <w:sz w:val="20"/>
        </w:rPr>
        <w:t>{url}</w:t>
      </w:r>
    </w:p>
    <w:p w14:paraId="5943A7DB" w14:textId="77777777" w:rsidR="003D294C" w:rsidRDefault="00000000">
      <w:pPr>
        <w:pStyle w:val="Bodytext"/>
      </w:pPr>
      <w:r>
        <w:rPr>
          <w:sz w:val="20"/>
        </w:rPr>
        <w:t>Bewertung: {%rating_icon} {rating}</w:t>
      </w:r>
    </w:p>
    <w:p w14:paraId="138B756C" w14:textId="77777777" w:rsidR="003D294C" w:rsidRDefault="00000000">
      <w:pPr>
        <w:pStyle w:val="Bodytext"/>
      </w:pPr>
      <w:r>
        <w:rPr>
          <w:sz w:val="20"/>
        </w:rPr>
        <w:t>{/has_alias_label}</w:t>
      </w:r>
    </w:p>
    <w:p w14:paraId="6824632F" w14:textId="77777777" w:rsidR="003D294C" w:rsidRDefault="00000000">
      <w:pPr>
        <w:pStyle w:val="Bodytext"/>
      </w:pPr>
      <w:r>
        <w:rPr>
          <w:sz w:val="20"/>
        </w:rPr>
        <w:t>{#screenshots}</w:t>
      </w:r>
    </w:p>
    <w:p w14:paraId="56FDEFB1" w14:textId="77777777" w:rsidR="003D294C" w:rsidRDefault="00000000">
      <w:pPr>
        <w:pStyle w:val="Bodytext"/>
      </w:pPr>
      <w:r>
        <w:rPr>
          <w:sz w:val="20"/>
        </w:rPr>
        <w:t>{%screenshot}</w:t>
      </w:r>
    </w:p>
    <w:p w14:paraId="66E14F89" w14:textId="77777777" w:rsidR="003D294C" w:rsidRDefault="00000000">
      <w:pPr>
        <w:pStyle w:val="Bodytext"/>
      </w:pPr>
      <w:r>
        <w:rPr>
          <w:sz w:val="20"/>
        </w:rPr>
        <w:t>Abbildung {element}, {page}</w:t>
      </w:r>
    </w:p>
    <w:p w14:paraId="6CB52CBC" w14:textId="77777777" w:rsidR="003D294C" w:rsidRDefault="00000000">
      <w:pPr>
        <w:pStyle w:val="Bodytext"/>
      </w:pPr>
      <w:r>
        <w:rPr>
          <w:sz w:val="20"/>
        </w:rPr>
        <w:t>{/screenshots}</w:t>
      </w:r>
    </w:p>
    <w:p w14:paraId="7D820CB3" w14:textId="77777777" w:rsidR="003D294C" w:rsidRDefault="00000000">
      <w:pPr>
        <w:pStyle w:val="Bodytext"/>
      </w:pPr>
      <w:r>
        <w:rPr>
          <w:sz w:val="20"/>
        </w:rPr>
        <w:t>{#has_introduction}</w:t>
      </w:r>
    </w:p>
    <w:p w14:paraId="012E1828" w14:textId="77777777" w:rsidR="003D294C" w:rsidRDefault="00000000">
      <w:pPr>
        <w:pStyle w:val="Bodytext"/>
      </w:pPr>
      <w:r>
        <w:rPr>
          <w:sz w:val="20"/>
        </w:rPr>
        <w:t>{~~introduction}</w:t>
      </w:r>
    </w:p>
    <w:p w14:paraId="60616403" w14:textId="77777777" w:rsidR="003D294C" w:rsidRDefault="00000000">
      <w:pPr>
        <w:pStyle w:val="Bodytext"/>
      </w:pPr>
      <w:r>
        <w:rPr>
          <w:sz w:val="20"/>
        </w:rPr>
        <w:t>{/has_introduction}</w:t>
      </w:r>
    </w:p>
    <w:p w14:paraId="1346AAC0" w14:textId="77777777" w:rsidR="003D294C" w:rsidRDefault="00000000">
      <w:pPr>
        <w:pStyle w:val="Bodytext"/>
      </w:pPr>
      <w:r>
        <w:rPr>
          <w:sz w:val="20"/>
        </w:rPr>
        <w:t>{#has_description}</w:t>
      </w:r>
    </w:p>
    <w:p w14:paraId="191136A8" w14:textId="77777777" w:rsidR="003D294C" w:rsidRDefault="00000000">
      <w:pPr>
        <w:pStyle w:val="Bodytext"/>
      </w:pPr>
      <w:r>
        <w:rPr>
          <w:sz w:val="20"/>
        </w:rPr>
        <w:t>Beschreibung</w:t>
      </w:r>
    </w:p>
    <w:p w14:paraId="446A99A2" w14:textId="77777777" w:rsidR="003D294C" w:rsidRDefault="00000000">
      <w:pPr>
        <w:pStyle w:val="Bodytext"/>
      </w:pPr>
      <w:r>
        <w:rPr>
          <w:sz w:val="20"/>
        </w:rPr>
        <w:t>{~~description}</w:t>
      </w:r>
    </w:p>
    <w:p w14:paraId="4894A415" w14:textId="77777777" w:rsidR="003D294C" w:rsidRDefault="00000000">
      <w:pPr>
        <w:pStyle w:val="Bodytext"/>
      </w:pPr>
      <w:r>
        <w:rPr>
          <w:sz w:val="20"/>
        </w:rPr>
        <w:t>{/has_description}</w:t>
      </w:r>
    </w:p>
    <w:p w14:paraId="0967975E" w14:textId="77777777" w:rsidR="003D294C" w:rsidRDefault="00000000">
      <w:pPr>
        <w:pStyle w:val="Bodytext"/>
      </w:pPr>
      <w:r>
        <w:rPr>
          <w:sz w:val="20"/>
        </w:rPr>
        <w:t>{#has_recommendation}</w:t>
      </w:r>
    </w:p>
    <w:p w14:paraId="6626AD8A" w14:textId="77777777" w:rsidR="003D294C" w:rsidRDefault="00000000">
      <w:pPr>
        <w:pStyle w:val="Bodytext"/>
      </w:pPr>
      <w:r>
        <w:rPr>
          <w:sz w:val="20"/>
        </w:rPr>
        <w:t>Empfehlung</w:t>
      </w:r>
    </w:p>
    <w:p w14:paraId="74DC7067" w14:textId="77777777" w:rsidR="003D294C" w:rsidRDefault="00000000">
      <w:pPr>
        <w:pStyle w:val="Bodytext"/>
      </w:pPr>
      <w:r>
        <w:rPr>
          <w:sz w:val="20"/>
        </w:rPr>
        <w:t>{~~recommendation}</w:t>
      </w:r>
    </w:p>
    <w:p w14:paraId="47D1277D" w14:textId="77777777" w:rsidR="003D294C" w:rsidRDefault="00000000">
      <w:pPr>
        <w:pStyle w:val="Bodytext"/>
      </w:pPr>
      <w:r>
        <w:rPr>
          <w:sz w:val="20"/>
        </w:rPr>
        <w:t>{/has_recommendation}</w:t>
      </w:r>
    </w:p>
    <w:p w14:paraId="3DE4BADB" w14:textId="77777777" w:rsidR="003D294C" w:rsidRDefault="00000000">
      <w:pPr>
        <w:pStyle w:val="Bodytext"/>
      </w:pPr>
      <w:r>
        <w:rPr>
          <w:sz w:val="20"/>
        </w:rPr>
        <w:t>Prüfschritt: {%rating_icon} {rating}</w:t>
      </w:r>
    </w:p>
    <w:p w14:paraId="0AE1323D" w14:textId="77777777" w:rsidR="003D294C" w:rsidRDefault="00000000">
      <w:pPr>
        <w:pStyle w:val="Bodytext"/>
      </w:pPr>
      <w:r>
        <w:rPr>
          <w:sz w:val="20"/>
        </w:rPr>
        <w:t>{/test_object_results_9_3_3_1}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80" w:name="_Beschriftungen_(!)_1"/>
      <w:bookmarkStart w:id="381" w:name="_Beschriftungen_(Labels)_oder"/>
      <w:bookmarkStart w:id="382" w:name="_Beschriftungen_(Labels)_oder_1"/>
      <w:bookmarkStart w:id="383" w:name="_Toc504467974"/>
      <w:bookmarkStart w:id="384" w:name="_Toc34815586"/>
      <w:bookmarkStart w:id="385" w:name="_Toc41380516"/>
      <w:bookmarkStart w:id="386" w:name="_Toc41392947"/>
      <w:bookmarkStart w:id="387" w:name="_Toc46389465"/>
      <w:bookmarkEnd w:id="380"/>
      <w:bookmarkEnd w:id="381"/>
      <w:bookmarkEnd w:id="382"/>
      <w:r w:rsidRPr="002B7A15">
        <w:lastRenderedPageBreak/>
        <w:t>Beschriftungen</w:t>
      </w:r>
      <w:bookmarkEnd w:id="383"/>
      <w:r w:rsidRPr="002B7A15">
        <w:t xml:space="preserve"> (Labels) oder </w:t>
      </w:r>
      <w:bookmarkEnd w:id="384"/>
      <w:bookmarkEnd w:id="385"/>
      <w:bookmarkEnd w:id="386"/>
      <w:bookmarkEnd w:id="387"/>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Pr>
          <w:sz w:val="20"/>
        </w:rPr>
        <w:t>{#test_object_results_9_3_3_2}</w:t>
      </w:r>
    </w:p>
    <w:p w14:paraId="49206E40" w14:textId="77777777" w:rsidR="003D294C" w:rsidRDefault="00000000">
      <w:pPr>
        <w:pStyle w:val="Bodytext"/>
      </w:pPr>
      <w:r>
        <w:rPr>
          <w:sz w:val="20"/>
        </w:rPr>
        <w:t>{#has_alias_label}</w:t>
      </w:r>
    </w:p>
    <w:p w14:paraId="7C327060" w14:textId="77777777" w:rsidR="003D294C" w:rsidRDefault="00000000">
      <w:pPr>
        <w:pStyle w:val="Bodytext"/>
      </w:pPr>
      <w:r>
        <w:rPr>
          <w:sz w:val="20"/>
        </w:rPr>
        <w:t>{alias_label}</w:t>
      </w:r>
    </w:p>
    <w:p w14:paraId="360E1EFE" w14:textId="77777777" w:rsidR="003D294C" w:rsidRDefault="00000000">
      <w:pPr>
        <w:pStyle w:val="Bodytext"/>
      </w:pPr>
      <w:r>
        <w:rPr>
          <w:sz w:val="20"/>
        </w:rPr>
        <w:t>{url}</w:t>
      </w:r>
    </w:p>
    <w:p w14:paraId="56C7C386" w14:textId="77777777" w:rsidR="003D294C" w:rsidRDefault="00000000">
      <w:pPr>
        <w:pStyle w:val="Bodytext"/>
      </w:pPr>
      <w:r>
        <w:rPr>
          <w:sz w:val="20"/>
        </w:rPr>
        <w:t>Bewertung: {%rating_icon} {rating}</w:t>
      </w:r>
    </w:p>
    <w:p w14:paraId="48A4CFEF" w14:textId="77777777" w:rsidR="003D294C" w:rsidRDefault="00000000">
      <w:pPr>
        <w:pStyle w:val="Bodytext"/>
      </w:pPr>
      <w:r>
        <w:rPr>
          <w:sz w:val="20"/>
        </w:rPr>
        <w:t>{/has_alias_label}</w:t>
      </w:r>
    </w:p>
    <w:p w14:paraId="75C9DF02" w14:textId="77777777" w:rsidR="003D294C" w:rsidRDefault="00000000">
      <w:pPr>
        <w:pStyle w:val="Bodytext"/>
      </w:pPr>
      <w:r>
        <w:rPr>
          <w:sz w:val="20"/>
        </w:rPr>
        <w:t>{#screenshots}</w:t>
      </w:r>
    </w:p>
    <w:p w14:paraId="5C7D521A" w14:textId="77777777" w:rsidR="003D294C" w:rsidRDefault="00000000">
      <w:pPr>
        <w:pStyle w:val="Bodytext"/>
      </w:pPr>
      <w:r>
        <w:rPr>
          <w:sz w:val="20"/>
        </w:rPr>
        <w:t>{%screenshot}</w:t>
      </w:r>
    </w:p>
    <w:p w14:paraId="4EC38B62" w14:textId="77777777" w:rsidR="003D294C" w:rsidRDefault="00000000">
      <w:pPr>
        <w:pStyle w:val="Bodytext"/>
      </w:pPr>
      <w:r>
        <w:rPr>
          <w:sz w:val="20"/>
        </w:rPr>
        <w:t>Abbildung {element}, {page}</w:t>
      </w:r>
    </w:p>
    <w:p w14:paraId="3EC70392" w14:textId="77777777" w:rsidR="003D294C" w:rsidRDefault="00000000">
      <w:pPr>
        <w:pStyle w:val="Bodytext"/>
      </w:pPr>
      <w:r>
        <w:rPr>
          <w:sz w:val="20"/>
        </w:rPr>
        <w:t>{/screenshots}</w:t>
      </w:r>
    </w:p>
    <w:p w14:paraId="73E0D120" w14:textId="77777777" w:rsidR="003D294C" w:rsidRDefault="00000000">
      <w:pPr>
        <w:pStyle w:val="Bodytext"/>
      </w:pPr>
      <w:r>
        <w:rPr>
          <w:sz w:val="20"/>
        </w:rPr>
        <w:t>{#has_introduction}</w:t>
      </w:r>
    </w:p>
    <w:p w14:paraId="12C3B7B5" w14:textId="77777777" w:rsidR="003D294C" w:rsidRDefault="00000000">
      <w:pPr>
        <w:pStyle w:val="Bodytext"/>
      </w:pPr>
      <w:r>
        <w:rPr>
          <w:sz w:val="20"/>
        </w:rPr>
        <w:t>{~~introduction}</w:t>
      </w:r>
    </w:p>
    <w:p w14:paraId="796B50A0" w14:textId="77777777" w:rsidR="003D294C" w:rsidRDefault="00000000">
      <w:pPr>
        <w:pStyle w:val="Bodytext"/>
      </w:pPr>
      <w:r>
        <w:rPr>
          <w:sz w:val="20"/>
        </w:rPr>
        <w:t>{/has_introduction}</w:t>
      </w:r>
    </w:p>
    <w:p w14:paraId="2500FAF8" w14:textId="77777777" w:rsidR="003D294C" w:rsidRDefault="00000000">
      <w:pPr>
        <w:pStyle w:val="Bodytext"/>
      </w:pPr>
      <w:r>
        <w:rPr>
          <w:sz w:val="20"/>
        </w:rPr>
        <w:t>{#has_description}</w:t>
      </w:r>
    </w:p>
    <w:p w14:paraId="31A8C4DA" w14:textId="77777777" w:rsidR="003D294C" w:rsidRDefault="00000000">
      <w:pPr>
        <w:pStyle w:val="Bodytext"/>
      </w:pPr>
      <w:r>
        <w:rPr>
          <w:sz w:val="20"/>
        </w:rPr>
        <w:t>Beschreibung</w:t>
      </w:r>
    </w:p>
    <w:p w14:paraId="3294A0FC" w14:textId="77777777" w:rsidR="003D294C" w:rsidRDefault="00000000">
      <w:pPr>
        <w:pStyle w:val="Bodytext"/>
      </w:pPr>
      <w:r>
        <w:rPr>
          <w:sz w:val="20"/>
        </w:rPr>
        <w:t>{~~description}</w:t>
      </w:r>
    </w:p>
    <w:p w14:paraId="0AF0A975" w14:textId="77777777" w:rsidR="003D294C" w:rsidRDefault="00000000">
      <w:pPr>
        <w:pStyle w:val="Bodytext"/>
      </w:pPr>
      <w:r>
        <w:rPr>
          <w:sz w:val="20"/>
        </w:rPr>
        <w:t>{/has_description}</w:t>
      </w:r>
    </w:p>
    <w:p w14:paraId="4DA1B309" w14:textId="77777777" w:rsidR="003D294C" w:rsidRDefault="00000000">
      <w:pPr>
        <w:pStyle w:val="Bodytext"/>
      </w:pPr>
      <w:r>
        <w:rPr>
          <w:sz w:val="20"/>
        </w:rPr>
        <w:t>{#has_recommendation}</w:t>
      </w:r>
    </w:p>
    <w:p w14:paraId="4F5E4FB0" w14:textId="77777777" w:rsidR="003D294C" w:rsidRDefault="00000000">
      <w:pPr>
        <w:pStyle w:val="Bodytext"/>
      </w:pPr>
      <w:r>
        <w:rPr>
          <w:sz w:val="20"/>
        </w:rPr>
        <w:t>Empfehlung</w:t>
      </w:r>
    </w:p>
    <w:p w14:paraId="7023F098" w14:textId="77777777" w:rsidR="003D294C" w:rsidRDefault="00000000">
      <w:pPr>
        <w:pStyle w:val="Bodytext"/>
      </w:pPr>
      <w:r>
        <w:rPr>
          <w:sz w:val="20"/>
        </w:rPr>
        <w:t>{~~recommendation}</w:t>
      </w:r>
    </w:p>
    <w:p w14:paraId="2DD1F95F" w14:textId="77777777" w:rsidR="003D294C" w:rsidRDefault="00000000">
      <w:pPr>
        <w:pStyle w:val="Bodytext"/>
      </w:pPr>
      <w:r>
        <w:rPr>
          <w:sz w:val="20"/>
        </w:rPr>
        <w:t>{/has_recommendation}</w:t>
      </w:r>
    </w:p>
    <w:p w14:paraId="6B58789E" w14:textId="77777777" w:rsidR="003D294C" w:rsidRDefault="00000000">
      <w:pPr>
        <w:pStyle w:val="Bodytext"/>
      </w:pPr>
      <w:r>
        <w:rPr>
          <w:sz w:val="20"/>
        </w:rPr>
        <w:t>Prüfschritt: {%rating_icon} {rating}</w:t>
      </w:r>
    </w:p>
    <w:p w14:paraId="3C182DB3" w14:textId="77777777" w:rsidR="003D294C" w:rsidRDefault="00000000">
      <w:pPr>
        <w:pStyle w:val="Bodytext"/>
      </w:pPr>
      <w:r>
        <w:rPr>
          <w:sz w:val="20"/>
        </w:rPr>
        <w:t>{/test_object_results_9_3_3_2}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88" w:name="_Korrekturvorschläge_(!)"/>
      <w:bookmarkStart w:id="389" w:name="_Vorschlag_bei_Fehler"/>
      <w:bookmarkStart w:id="390" w:name="_Name,_Rolle,_Wert_1"/>
      <w:bookmarkStart w:id="391" w:name="_Konformitätsanforderungen_der_WCAG"/>
      <w:bookmarkStart w:id="392" w:name="_Toc216953282"/>
      <w:bookmarkEnd w:id="388"/>
      <w:bookmarkEnd w:id="389"/>
      <w:bookmarkEnd w:id="390"/>
      <w:bookmarkEnd w:id="391"/>
      <w:r w:rsidRPr="002B7A15">
        <w:rPr>
          <w:noProof/>
        </w:rPr>
        <w:lastRenderedPageBreak/>
        <w:t>Robust</w:t>
      </w:r>
      <w:bookmarkEnd w:id="392"/>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3" w:name="_Name,_Rolle,_Wert"/>
      <w:bookmarkEnd w:id="393"/>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Default="00000000">
      <w:pPr>
        <w:pStyle w:val="Bodytext"/>
      </w:pPr>
      <w:r>
        <w:rPr>
          <w:sz w:val="20"/>
        </w:rPr>
        <w:t>{#test_object_results_9_4_1_2}</w:t>
      </w:r>
    </w:p>
    <w:p w14:paraId="766DF1AA" w14:textId="77777777" w:rsidR="003D294C" w:rsidRDefault="00000000">
      <w:pPr>
        <w:pStyle w:val="Bodytext"/>
      </w:pPr>
      <w:r>
        <w:rPr>
          <w:sz w:val="20"/>
        </w:rPr>
        <w:t>{#has_alias_label}</w:t>
      </w:r>
    </w:p>
    <w:p w14:paraId="72DCF6EC" w14:textId="77777777" w:rsidR="003D294C" w:rsidRDefault="00000000">
      <w:pPr>
        <w:pStyle w:val="Bodytext"/>
      </w:pPr>
      <w:r>
        <w:rPr>
          <w:sz w:val="20"/>
        </w:rPr>
        <w:t>{alias_label}</w:t>
      </w:r>
    </w:p>
    <w:p w14:paraId="21F9B8CB" w14:textId="77777777" w:rsidR="003D294C" w:rsidRDefault="00000000">
      <w:pPr>
        <w:pStyle w:val="Bodytext"/>
      </w:pPr>
      <w:r>
        <w:rPr>
          <w:sz w:val="20"/>
        </w:rPr>
        <w:t>{url}</w:t>
      </w:r>
    </w:p>
    <w:p w14:paraId="0432FD5F" w14:textId="77777777" w:rsidR="003D294C" w:rsidRDefault="00000000">
      <w:pPr>
        <w:pStyle w:val="Bodytext"/>
      </w:pPr>
      <w:r>
        <w:rPr>
          <w:sz w:val="20"/>
        </w:rPr>
        <w:t>Bewertung: {%rating_icon} {rating}</w:t>
      </w:r>
    </w:p>
    <w:p w14:paraId="332ECCC6" w14:textId="77777777" w:rsidR="003D294C" w:rsidRDefault="00000000">
      <w:pPr>
        <w:pStyle w:val="Bodytext"/>
      </w:pPr>
      <w:r>
        <w:rPr>
          <w:sz w:val="20"/>
        </w:rPr>
        <w:t>{/has_alias_label}</w:t>
      </w:r>
    </w:p>
    <w:p w14:paraId="2572A8AA" w14:textId="77777777" w:rsidR="003D294C" w:rsidRDefault="00000000">
      <w:pPr>
        <w:pStyle w:val="Bodytext"/>
      </w:pPr>
      <w:r>
        <w:rPr>
          <w:sz w:val="20"/>
        </w:rPr>
        <w:t>{#screenshots}</w:t>
      </w:r>
    </w:p>
    <w:p w14:paraId="3ABD4857" w14:textId="77777777" w:rsidR="003D294C" w:rsidRDefault="00000000">
      <w:pPr>
        <w:pStyle w:val="Bodytext"/>
      </w:pPr>
      <w:r>
        <w:rPr>
          <w:sz w:val="20"/>
        </w:rPr>
        <w:t>{%screenshot}</w:t>
      </w:r>
    </w:p>
    <w:p w14:paraId="0A8D0F7F" w14:textId="77777777" w:rsidR="003D294C" w:rsidRDefault="00000000">
      <w:pPr>
        <w:pStyle w:val="Bodytext"/>
      </w:pPr>
      <w:r>
        <w:rPr>
          <w:sz w:val="20"/>
        </w:rPr>
        <w:t>Abbildung {element}, {page}</w:t>
      </w:r>
    </w:p>
    <w:p w14:paraId="60981F1A" w14:textId="77777777" w:rsidR="003D294C" w:rsidRDefault="00000000">
      <w:pPr>
        <w:pStyle w:val="Bodytext"/>
      </w:pPr>
      <w:r>
        <w:rPr>
          <w:sz w:val="20"/>
        </w:rPr>
        <w:t>{/screenshots}</w:t>
      </w:r>
    </w:p>
    <w:p w14:paraId="46EE097A" w14:textId="77777777" w:rsidR="003D294C" w:rsidRDefault="00000000">
      <w:pPr>
        <w:pStyle w:val="Bodytext"/>
      </w:pPr>
      <w:r>
        <w:rPr>
          <w:sz w:val="20"/>
        </w:rPr>
        <w:t>{#has_introduction}</w:t>
      </w:r>
    </w:p>
    <w:p w14:paraId="34EE6FC7" w14:textId="77777777" w:rsidR="003D294C" w:rsidRDefault="00000000">
      <w:pPr>
        <w:pStyle w:val="Bodytext"/>
      </w:pPr>
      <w:r>
        <w:rPr>
          <w:sz w:val="20"/>
        </w:rPr>
        <w:t>{~~introduction}</w:t>
      </w:r>
    </w:p>
    <w:p w14:paraId="3A42F2B2" w14:textId="77777777" w:rsidR="003D294C" w:rsidRDefault="00000000">
      <w:pPr>
        <w:pStyle w:val="Bodytext"/>
      </w:pPr>
      <w:r>
        <w:rPr>
          <w:sz w:val="20"/>
        </w:rPr>
        <w:t>{/has_introduction}</w:t>
      </w:r>
    </w:p>
    <w:p w14:paraId="3565627E" w14:textId="77777777" w:rsidR="003D294C" w:rsidRDefault="00000000">
      <w:pPr>
        <w:pStyle w:val="Bodytext"/>
      </w:pPr>
      <w:r>
        <w:rPr>
          <w:sz w:val="20"/>
        </w:rPr>
        <w:t>{#has_description}</w:t>
      </w:r>
    </w:p>
    <w:p w14:paraId="0D804EB9" w14:textId="77777777" w:rsidR="003D294C" w:rsidRDefault="00000000">
      <w:pPr>
        <w:pStyle w:val="Bodytext"/>
      </w:pPr>
      <w:r>
        <w:rPr>
          <w:sz w:val="20"/>
        </w:rPr>
        <w:t>Beschreibung</w:t>
      </w:r>
    </w:p>
    <w:p w14:paraId="0E58C59C" w14:textId="77777777" w:rsidR="003D294C" w:rsidRDefault="00000000">
      <w:pPr>
        <w:pStyle w:val="Bodytext"/>
      </w:pPr>
      <w:r>
        <w:rPr>
          <w:sz w:val="20"/>
        </w:rPr>
        <w:t>{~~description}</w:t>
      </w:r>
    </w:p>
    <w:p w14:paraId="7EA1A033" w14:textId="77777777" w:rsidR="003D294C" w:rsidRDefault="00000000">
      <w:pPr>
        <w:pStyle w:val="Bodytext"/>
      </w:pPr>
      <w:r>
        <w:rPr>
          <w:sz w:val="20"/>
        </w:rPr>
        <w:t>{/has_description}</w:t>
      </w:r>
    </w:p>
    <w:p w14:paraId="198BBD04" w14:textId="77777777" w:rsidR="003D294C" w:rsidRDefault="00000000">
      <w:pPr>
        <w:pStyle w:val="Bodytext"/>
      </w:pPr>
      <w:r>
        <w:rPr>
          <w:sz w:val="20"/>
        </w:rPr>
        <w:t>{#has_recommendation}</w:t>
      </w:r>
    </w:p>
    <w:p w14:paraId="20DEF8EE" w14:textId="77777777" w:rsidR="003D294C" w:rsidRDefault="00000000">
      <w:pPr>
        <w:pStyle w:val="Bodytext"/>
      </w:pPr>
      <w:r>
        <w:rPr>
          <w:sz w:val="20"/>
        </w:rPr>
        <w:t>Empfehlung</w:t>
      </w:r>
    </w:p>
    <w:p w14:paraId="250077F6" w14:textId="77777777" w:rsidR="003D294C" w:rsidRDefault="00000000">
      <w:pPr>
        <w:pStyle w:val="Bodytext"/>
      </w:pPr>
      <w:r>
        <w:rPr>
          <w:sz w:val="20"/>
        </w:rPr>
        <w:lastRenderedPageBreak/>
        <w:t>{~~recommendation}</w:t>
      </w:r>
    </w:p>
    <w:p w14:paraId="1E06E65F" w14:textId="77777777" w:rsidR="003D294C" w:rsidRDefault="00000000">
      <w:pPr>
        <w:pStyle w:val="Bodytext"/>
      </w:pPr>
      <w:r>
        <w:rPr>
          <w:sz w:val="20"/>
        </w:rPr>
        <w:t>{/has_recommendation}</w:t>
      </w:r>
    </w:p>
    <w:p w14:paraId="09C0815D" w14:textId="77777777" w:rsidR="003D294C" w:rsidRDefault="00000000">
      <w:pPr>
        <w:pStyle w:val="Bodytext"/>
      </w:pPr>
      <w:r>
        <w:rPr>
          <w:sz w:val="20"/>
        </w:rPr>
        <w:t>Prüfschritt: {%rating_icon} {rating}</w:t>
      </w:r>
    </w:p>
    <w:p w14:paraId="392F7EC3" w14:textId="77777777" w:rsidR="003D294C" w:rsidRDefault="00000000">
      <w:pPr>
        <w:pStyle w:val="Bodytext"/>
      </w:pPr>
      <w:r>
        <w:rPr>
          <w:sz w:val="20"/>
        </w:rPr>
        <w:t>{/test_object_results_9_4_1_2}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394" w:name="_Statusmeldungen_(Prüfschritt_9.4.1."/>
      <w:bookmarkEnd w:id="394"/>
      <w:r w:rsidRPr="002B7A15">
        <w:rPr>
          <w:noProof/>
        </w:rPr>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Pr>
          <w:sz w:val="20"/>
        </w:rPr>
        <w:t>{#test_object_results_9_4_1_3}</w:t>
      </w:r>
    </w:p>
    <w:p w14:paraId="314E72AB" w14:textId="77777777" w:rsidR="003D294C" w:rsidRDefault="00000000">
      <w:pPr>
        <w:pStyle w:val="Bodytext"/>
      </w:pPr>
      <w:r>
        <w:rPr>
          <w:sz w:val="20"/>
        </w:rPr>
        <w:t>{#has_alias_label}</w:t>
      </w:r>
    </w:p>
    <w:p w14:paraId="2991D0EE" w14:textId="77777777" w:rsidR="003D294C" w:rsidRDefault="00000000">
      <w:pPr>
        <w:pStyle w:val="Bodytext"/>
      </w:pPr>
      <w:r>
        <w:rPr>
          <w:sz w:val="20"/>
        </w:rPr>
        <w:t>{alias_label}</w:t>
      </w:r>
    </w:p>
    <w:p w14:paraId="5A0906E3" w14:textId="77777777" w:rsidR="003D294C" w:rsidRDefault="00000000">
      <w:pPr>
        <w:pStyle w:val="Bodytext"/>
      </w:pPr>
      <w:r>
        <w:rPr>
          <w:sz w:val="20"/>
        </w:rPr>
        <w:t>{url}</w:t>
      </w:r>
    </w:p>
    <w:p w14:paraId="275A16CC" w14:textId="77777777" w:rsidR="003D294C" w:rsidRDefault="00000000">
      <w:pPr>
        <w:pStyle w:val="Bodytext"/>
      </w:pPr>
      <w:r>
        <w:rPr>
          <w:sz w:val="20"/>
        </w:rPr>
        <w:t>Bewertung: {%rating_icon} {rating}</w:t>
      </w:r>
    </w:p>
    <w:p w14:paraId="46294BE7" w14:textId="77777777" w:rsidR="003D294C" w:rsidRDefault="00000000">
      <w:pPr>
        <w:pStyle w:val="Bodytext"/>
      </w:pPr>
      <w:r>
        <w:rPr>
          <w:sz w:val="20"/>
        </w:rPr>
        <w:t>{/has_alias_label}</w:t>
      </w:r>
    </w:p>
    <w:p w14:paraId="3951B4CF" w14:textId="77777777" w:rsidR="003D294C" w:rsidRDefault="00000000">
      <w:pPr>
        <w:pStyle w:val="Bodytext"/>
      </w:pPr>
      <w:r>
        <w:rPr>
          <w:sz w:val="20"/>
        </w:rPr>
        <w:t>{#screenshots}</w:t>
      </w:r>
    </w:p>
    <w:p w14:paraId="0E924584" w14:textId="77777777" w:rsidR="003D294C" w:rsidRDefault="00000000">
      <w:pPr>
        <w:pStyle w:val="Bodytext"/>
      </w:pPr>
      <w:r>
        <w:rPr>
          <w:sz w:val="20"/>
        </w:rPr>
        <w:t>{%screenshot}</w:t>
      </w:r>
    </w:p>
    <w:p w14:paraId="1C81840A" w14:textId="77777777" w:rsidR="003D294C" w:rsidRDefault="00000000">
      <w:pPr>
        <w:pStyle w:val="Bodytext"/>
      </w:pPr>
      <w:r>
        <w:rPr>
          <w:sz w:val="20"/>
        </w:rPr>
        <w:t>Abbildung {element}, {page}</w:t>
      </w:r>
    </w:p>
    <w:p w14:paraId="2FB3381E" w14:textId="77777777" w:rsidR="003D294C" w:rsidRDefault="00000000">
      <w:pPr>
        <w:pStyle w:val="Bodytext"/>
      </w:pPr>
      <w:r>
        <w:rPr>
          <w:sz w:val="20"/>
        </w:rPr>
        <w:t>{/screenshots}</w:t>
      </w:r>
    </w:p>
    <w:p w14:paraId="097CB17E" w14:textId="77777777" w:rsidR="003D294C" w:rsidRDefault="00000000">
      <w:pPr>
        <w:pStyle w:val="Bodytext"/>
      </w:pPr>
      <w:r>
        <w:rPr>
          <w:sz w:val="20"/>
        </w:rPr>
        <w:t>{#has_introduction}</w:t>
      </w:r>
    </w:p>
    <w:p w14:paraId="0FB1D30B" w14:textId="77777777" w:rsidR="003D294C" w:rsidRDefault="00000000">
      <w:pPr>
        <w:pStyle w:val="Bodytext"/>
      </w:pPr>
      <w:r>
        <w:rPr>
          <w:sz w:val="20"/>
        </w:rPr>
        <w:t>{~~introduction}</w:t>
      </w:r>
    </w:p>
    <w:p w14:paraId="33F9FD2D" w14:textId="77777777" w:rsidR="003D294C" w:rsidRDefault="00000000">
      <w:pPr>
        <w:pStyle w:val="Bodytext"/>
      </w:pPr>
      <w:r>
        <w:rPr>
          <w:sz w:val="20"/>
        </w:rPr>
        <w:t>{/has_introduction}</w:t>
      </w:r>
    </w:p>
    <w:p w14:paraId="18727952" w14:textId="77777777" w:rsidR="003D294C" w:rsidRDefault="00000000">
      <w:pPr>
        <w:pStyle w:val="Bodytext"/>
      </w:pPr>
      <w:r>
        <w:rPr>
          <w:sz w:val="20"/>
        </w:rPr>
        <w:t>{#has_description}</w:t>
      </w:r>
    </w:p>
    <w:p w14:paraId="7AA50DAF" w14:textId="77777777" w:rsidR="003D294C" w:rsidRDefault="00000000">
      <w:pPr>
        <w:pStyle w:val="Bodytext"/>
      </w:pPr>
      <w:r>
        <w:rPr>
          <w:sz w:val="20"/>
        </w:rPr>
        <w:t>Beschreibung</w:t>
      </w:r>
    </w:p>
    <w:p w14:paraId="290AFD0B" w14:textId="77777777" w:rsidR="003D294C" w:rsidRDefault="00000000">
      <w:pPr>
        <w:pStyle w:val="Bodytext"/>
      </w:pPr>
      <w:r>
        <w:rPr>
          <w:sz w:val="20"/>
        </w:rPr>
        <w:t>{~~description}</w:t>
      </w:r>
    </w:p>
    <w:p w14:paraId="259A5C40" w14:textId="77777777" w:rsidR="003D294C" w:rsidRDefault="00000000">
      <w:pPr>
        <w:pStyle w:val="Bodytext"/>
      </w:pPr>
      <w:r>
        <w:rPr>
          <w:sz w:val="20"/>
        </w:rPr>
        <w:t>{/has_description}</w:t>
      </w:r>
    </w:p>
    <w:p w14:paraId="2DD1C124" w14:textId="77777777" w:rsidR="003D294C" w:rsidRDefault="00000000">
      <w:pPr>
        <w:pStyle w:val="Bodytext"/>
      </w:pPr>
      <w:r>
        <w:rPr>
          <w:sz w:val="20"/>
        </w:rPr>
        <w:t>{#has_recommendation}</w:t>
      </w:r>
    </w:p>
    <w:p w14:paraId="62EB5D44" w14:textId="77777777" w:rsidR="003D294C" w:rsidRDefault="00000000">
      <w:pPr>
        <w:pStyle w:val="Bodytext"/>
      </w:pPr>
      <w:r>
        <w:rPr>
          <w:sz w:val="20"/>
        </w:rPr>
        <w:t>Empfehlung</w:t>
      </w:r>
    </w:p>
    <w:p w14:paraId="7A65D5B6" w14:textId="77777777" w:rsidR="003D294C" w:rsidRDefault="00000000">
      <w:pPr>
        <w:pStyle w:val="Bodytext"/>
      </w:pPr>
      <w:r>
        <w:rPr>
          <w:sz w:val="20"/>
        </w:rPr>
        <w:t>{~~recommendation}</w:t>
      </w:r>
    </w:p>
    <w:p w14:paraId="2FC4A96B" w14:textId="77777777" w:rsidR="003D294C" w:rsidRDefault="00000000">
      <w:pPr>
        <w:pStyle w:val="Bodytext"/>
      </w:pPr>
      <w:r>
        <w:rPr>
          <w:sz w:val="20"/>
        </w:rPr>
        <w:t>{/has_recommendation}</w:t>
      </w:r>
    </w:p>
    <w:p w14:paraId="26A442EB" w14:textId="77777777" w:rsidR="003D294C" w:rsidRDefault="00000000">
      <w:pPr>
        <w:pStyle w:val="Bodytext"/>
      </w:pPr>
      <w:r>
        <w:rPr>
          <w:sz w:val="20"/>
        </w:rPr>
        <w:t>Prüfschritt: {%rating_icon} {rating}</w:t>
      </w:r>
    </w:p>
    <w:p w14:paraId="06A7EB12" w14:textId="77777777" w:rsidR="003D294C" w:rsidRDefault="00000000">
      <w:pPr>
        <w:pStyle w:val="Bodytext"/>
      </w:pPr>
      <w:r>
        <w:rPr>
          <w:sz w:val="20"/>
        </w:rPr>
        <w:lastRenderedPageBreak/>
        <w:t>{/test_object_results_9_4_1_3}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395" w:name="_Benutzerpräferenzen"/>
      <w:bookmarkStart w:id="396" w:name="_Inhaltstechnologie"/>
      <w:bookmarkStart w:id="397" w:name="_Reparaturunterstützung_1"/>
      <w:bookmarkStart w:id="398" w:name="_Toc216953283"/>
      <w:bookmarkEnd w:id="395"/>
      <w:bookmarkEnd w:id="396"/>
      <w:bookmarkEnd w:id="397"/>
      <w:r w:rsidRPr="002B7A15">
        <w:rPr>
          <w:noProof/>
        </w:rPr>
        <w:lastRenderedPageBreak/>
        <w:t>Dokumentation und unterstützende Dienste</w:t>
      </w:r>
      <w:bookmarkEnd w:id="398"/>
    </w:p>
    <w:p w14:paraId="151E22E6" w14:textId="77777777" w:rsidR="00775907" w:rsidRPr="002B7A15" w:rsidRDefault="00775907" w:rsidP="00712900">
      <w:pPr>
        <w:pStyle w:val="berschrift3"/>
        <w:pageBreakBefore w:val="0"/>
        <w:rPr>
          <w:noProof/>
        </w:rPr>
      </w:pPr>
      <w:bookmarkStart w:id="399" w:name="_Toc216953284"/>
      <w:r w:rsidRPr="002B7A15">
        <w:rPr>
          <w:noProof/>
        </w:rPr>
        <w:t>Unterstützende Dienste</w:t>
      </w:r>
      <w:bookmarkEnd w:id="399"/>
    </w:p>
    <w:p w14:paraId="402D7F09" w14:textId="77777777" w:rsidR="00775907" w:rsidRPr="002B7A15" w:rsidRDefault="00775907" w:rsidP="00DB022D">
      <w:pPr>
        <w:pStyle w:val="berschrift4"/>
        <w:rPr>
          <w:noProof/>
        </w:rPr>
      </w:pPr>
      <w:bookmarkStart w:id="400" w:name="_Informationen_zu_Barrierefreiheits-"/>
      <w:bookmarkStart w:id="401" w:name="_Effektive_Kommunikation"/>
      <w:bookmarkStart w:id="402" w:name="_Effektive_Kommunikation_(Prüfschrit"/>
      <w:bookmarkEnd w:id="400"/>
      <w:bookmarkEnd w:id="401"/>
      <w:bookmarkEnd w:id="402"/>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Default="00000000">
      <w:pPr>
        <w:pStyle w:val="Bodytext"/>
      </w:pPr>
      <w:r>
        <w:rPr>
          <w:sz w:val="20"/>
        </w:rPr>
        <w:t>{#test_object_results_12_2_3}</w:t>
      </w:r>
    </w:p>
    <w:p w14:paraId="3F56C52E" w14:textId="77777777" w:rsidR="003D294C" w:rsidRDefault="00000000">
      <w:pPr>
        <w:pStyle w:val="Bodytext"/>
      </w:pPr>
      <w:r>
        <w:rPr>
          <w:sz w:val="20"/>
        </w:rPr>
        <w:t>{#has_alias_label}</w:t>
      </w:r>
    </w:p>
    <w:p w14:paraId="7ED73CAA" w14:textId="77777777" w:rsidR="003D294C" w:rsidRDefault="00000000">
      <w:pPr>
        <w:pStyle w:val="Bodytext"/>
      </w:pPr>
      <w:r>
        <w:rPr>
          <w:sz w:val="20"/>
        </w:rPr>
        <w:t>{alias_label}</w:t>
      </w:r>
    </w:p>
    <w:p w14:paraId="223F467D" w14:textId="77777777" w:rsidR="003D294C" w:rsidRDefault="00000000">
      <w:pPr>
        <w:pStyle w:val="Bodytext"/>
      </w:pPr>
      <w:r>
        <w:rPr>
          <w:sz w:val="20"/>
        </w:rPr>
        <w:t>{url}</w:t>
      </w:r>
    </w:p>
    <w:p w14:paraId="707FDF48" w14:textId="77777777" w:rsidR="003D294C" w:rsidRDefault="00000000">
      <w:pPr>
        <w:pStyle w:val="Bodytext"/>
      </w:pPr>
      <w:r>
        <w:rPr>
          <w:sz w:val="20"/>
        </w:rPr>
        <w:t>Bewertung: {%rating_icon} {rating}</w:t>
      </w:r>
    </w:p>
    <w:p w14:paraId="74A5BDFF" w14:textId="77777777" w:rsidR="003D294C" w:rsidRDefault="00000000">
      <w:pPr>
        <w:pStyle w:val="Bodytext"/>
      </w:pPr>
      <w:r>
        <w:rPr>
          <w:sz w:val="20"/>
        </w:rPr>
        <w:t>{/has_alias_label}</w:t>
      </w:r>
    </w:p>
    <w:p w14:paraId="1576CEC2" w14:textId="77777777" w:rsidR="003D294C" w:rsidRDefault="00000000">
      <w:pPr>
        <w:pStyle w:val="Bodytext"/>
      </w:pPr>
      <w:r>
        <w:rPr>
          <w:sz w:val="20"/>
        </w:rPr>
        <w:t>{#screenshots}</w:t>
      </w:r>
    </w:p>
    <w:p w14:paraId="09E6AA58" w14:textId="77777777" w:rsidR="003D294C" w:rsidRDefault="00000000">
      <w:pPr>
        <w:pStyle w:val="Bodytext"/>
      </w:pPr>
      <w:r>
        <w:rPr>
          <w:sz w:val="20"/>
        </w:rPr>
        <w:t>{%screenshot}</w:t>
      </w:r>
    </w:p>
    <w:p w14:paraId="7121987B" w14:textId="77777777" w:rsidR="003D294C" w:rsidRDefault="00000000">
      <w:pPr>
        <w:pStyle w:val="Bodytext"/>
      </w:pPr>
      <w:r>
        <w:rPr>
          <w:sz w:val="20"/>
        </w:rPr>
        <w:t>Abbildung {element}, {page}</w:t>
      </w:r>
    </w:p>
    <w:p w14:paraId="30E38E76" w14:textId="77777777" w:rsidR="003D294C" w:rsidRDefault="00000000">
      <w:pPr>
        <w:pStyle w:val="Bodytext"/>
      </w:pPr>
      <w:r>
        <w:rPr>
          <w:sz w:val="20"/>
        </w:rPr>
        <w:t>{/screenshots}</w:t>
      </w:r>
    </w:p>
    <w:p w14:paraId="24DD0E60" w14:textId="77777777" w:rsidR="003D294C" w:rsidRDefault="00000000">
      <w:pPr>
        <w:pStyle w:val="Bodytext"/>
      </w:pPr>
      <w:r>
        <w:rPr>
          <w:sz w:val="20"/>
        </w:rPr>
        <w:t>{#has_introduction}</w:t>
      </w:r>
    </w:p>
    <w:p w14:paraId="4F7D339E" w14:textId="77777777" w:rsidR="003D294C" w:rsidRDefault="00000000">
      <w:pPr>
        <w:pStyle w:val="Bodytext"/>
      </w:pPr>
      <w:r>
        <w:rPr>
          <w:sz w:val="20"/>
        </w:rPr>
        <w:t>{~~introduction}</w:t>
      </w:r>
    </w:p>
    <w:p w14:paraId="11321DD3" w14:textId="77777777" w:rsidR="003D294C" w:rsidRDefault="00000000">
      <w:pPr>
        <w:pStyle w:val="Bodytext"/>
      </w:pPr>
      <w:r>
        <w:rPr>
          <w:sz w:val="20"/>
        </w:rPr>
        <w:t>{/has_introduction}</w:t>
      </w:r>
    </w:p>
    <w:p w14:paraId="4AAEF0EF" w14:textId="77777777" w:rsidR="003D294C" w:rsidRDefault="00000000">
      <w:pPr>
        <w:pStyle w:val="Bodytext"/>
      </w:pPr>
      <w:r>
        <w:rPr>
          <w:sz w:val="20"/>
        </w:rPr>
        <w:t>{#has_description}</w:t>
      </w:r>
    </w:p>
    <w:p w14:paraId="345DCD07" w14:textId="77777777" w:rsidR="003D294C" w:rsidRDefault="00000000">
      <w:pPr>
        <w:pStyle w:val="Bodytext"/>
      </w:pPr>
      <w:r>
        <w:rPr>
          <w:sz w:val="20"/>
        </w:rPr>
        <w:t>Beschreibung</w:t>
      </w:r>
    </w:p>
    <w:p w14:paraId="0D8F54F8" w14:textId="77777777" w:rsidR="003D294C" w:rsidRDefault="00000000">
      <w:pPr>
        <w:pStyle w:val="Bodytext"/>
      </w:pPr>
      <w:r>
        <w:rPr>
          <w:sz w:val="20"/>
        </w:rPr>
        <w:t>{~~description}</w:t>
      </w:r>
    </w:p>
    <w:p w14:paraId="4EBB7640" w14:textId="77777777" w:rsidR="003D294C" w:rsidRDefault="00000000">
      <w:pPr>
        <w:pStyle w:val="Bodytext"/>
      </w:pPr>
      <w:r>
        <w:rPr>
          <w:sz w:val="20"/>
        </w:rPr>
        <w:t>{/has_description}</w:t>
      </w:r>
    </w:p>
    <w:p w14:paraId="08B44C05" w14:textId="77777777" w:rsidR="003D294C" w:rsidRDefault="00000000">
      <w:pPr>
        <w:pStyle w:val="Bodytext"/>
      </w:pPr>
      <w:r>
        <w:rPr>
          <w:sz w:val="20"/>
        </w:rPr>
        <w:t>{#has_recommendation}</w:t>
      </w:r>
    </w:p>
    <w:p w14:paraId="07D51C55" w14:textId="77777777" w:rsidR="003D294C" w:rsidRDefault="00000000">
      <w:pPr>
        <w:pStyle w:val="Bodytext"/>
      </w:pPr>
      <w:r>
        <w:rPr>
          <w:sz w:val="20"/>
        </w:rPr>
        <w:t>Empfehlung</w:t>
      </w:r>
    </w:p>
    <w:p w14:paraId="15ACAB6B" w14:textId="77777777" w:rsidR="003D294C" w:rsidRDefault="00000000">
      <w:pPr>
        <w:pStyle w:val="Bodytext"/>
      </w:pPr>
      <w:r>
        <w:rPr>
          <w:sz w:val="20"/>
        </w:rPr>
        <w:t>{~~recommendation}</w:t>
      </w:r>
    </w:p>
    <w:p w14:paraId="1C38E6BD" w14:textId="77777777" w:rsidR="003D294C" w:rsidRDefault="00000000">
      <w:pPr>
        <w:pStyle w:val="Bodytext"/>
      </w:pPr>
      <w:r>
        <w:rPr>
          <w:sz w:val="20"/>
        </w:rPr>
        <w:t>{/has_recommendation}</w:t>
      </w:r>
    </w:p>
    <w:p w14:paraId="4DF8A359" w14:textId="77777777" w:rsidR="003D294C" w:rsidRDefault="00000000">
      <w:pPr>
        <w:pStyle w:val="Bodytext"/>
      </w:pPr>
      <w:r>
        <w:rPr>
          <w:sz w:val="20"/>
        </w:rPr>
        <w:t>Prüfschritt: {%rating_icon} {rating}</w:t>
      </w:r>
    </w:p>
    <w:p w14:paraId="569F5A22" w14:textId="77777777" w:rsidR="003D294C" w:rsidRDefault="00000000">
      <w:pPr>
        <w:pStyle w:val="Bodytext"/>
      </w:pPr>
      <w:r>
        <w:rPr>
          <w:sz w:val="20"/>
        </w:rPr>
        <w:t>{/test_object_results_12_2_3}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3" w:name="_Barrierefreie_Dokumentation"/>
      <w:bookmarkStart w:id="404" w:name="_Sonstige_Auffälligkeiten_1"/>
      <w:bookmarkStart w:id="405" w:name="_Bewertung_zusätzlicher_nationaler"/>
      <w:bookmarkStart w:id="406" w:name="_Toc216953285"/>
      <w:bookmarkEnd w:id="162"/>
      <w:bookmarkEnd w:id="163"/>
      <w:bookmarkEnd w:id="403"/>
      <w:bookmarkEnd w:id="404"/>
      <w:bookmarkEnd w:id="405"/>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406"/>
    </w:p>
    <w:p w14:paraId="28C0D4B6" w14:textId="77777777" w:rsidR="00051DAE" w:rsidRPr="002B7A15" w:rsidRDefault="00051DAE" w:rsidP="00051DAE">
      <w:pPr>
        <w:pStyle w:val="Bodytext"/>
      </w:pPr>
      <w:bookmarkStart w:id="407" w:name="_Technische_Dokumentprüfung"/>
      <w:bookmarkEnd w:id="407"/>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08" w:name="_Technische_Dokumentprüfung_1"/>
      <w:bookmarkStart w:id="409" w:name="_Toc216953286"/>
      <w:bookmarkEnd w:id="408"/>
      <w:r w:rsidRPr="002B7A15">
        <w:rPr>
          <w:noProof/>
        </w:rPr>
        <w:t>Technische Dokumentprüfung</w:t>
      </w:r>
      <w:bookmarkEnd w:id="409"/>
    </w:p>
    <w:p w14:paraId="730779AB" w14:textId="77777777" w:rsidR="007B12CA" w:rsidRPr="002B7A15" w:rsidRDefault="007B12CA" w:rsidP="007B12CA">
      <w:pPr>
        <w:pStyle w:val="Bodytext"/>
      </w:pPr>
      <w:commentRangeStart w:id="410"/>
      <w:r w:rsidRPr="002B7A15">
        <w:t>Auf der Seite „</w:t>
      </w:r>
      <w:r w:rsidRPr="002B7A15">
        <w:rPr>
          <w:i/>
          <w:iCs/>
        </w:rPr>
        <w:t>…</w:t>
      </w:r>
      <w:r w:rsidRPr="002B7A15">
        <w:t>“ wurde das PDF-Dokument „</w:t>
      </w:r>
      <w:r w:rsidRPr="002B7A15">
        <w:rPr>
          <w:i/>
          <w:iCs/>
        </w:rPr>
        <w:t>…</w:t>
      </w:r>
      <w:r w:rsidRPr="002B7A15">
        <w:t>“ auf Barrierefreiheit untersucht.</w:t>
      </w:r>
      <w:commentRangeEnd w:id="410"/>
      <w:r w:rsidRPr="002B7A15">
        <w:rPr>
          <w:rStyle w:val="Kommentarzeichen"/>
          <w:sz w:val="24"/>
          <w:szCs w:val="20"/>
        </w:rPr>
        <w:commentReference w:id="410"/>
      </w:r>
    </w:p>
    <w:p w14:paraId="00D38538" w14:textId="77777777" w:rsidR="007B12CA" w:rsidRPr="002B7A15" w:rsidRDefault="007B12CA" w:rsidP="007B12CA">
      <w:pPr>
        <w:pStyle w:val="Bodytext"/>
      </w:pPr>
    </w:p>
    <w:p w14:paraId="4DAA5EA1" w14:textId="77777777" w:rsidR="007B12CA" w:rsidRPr="002B7A15" w:rsidRDefault="007B12CA" w:rsidP="007B12CA">
      <w:pPr>
        <w:pStyle w:val="Bodytext"/>
      </w:pPr>
      <w:r w:rsidRPr="002B7A15">
        <w:t xml:space="preserve">Die Auswertung des PDF Accessibility Checker hat ergeben, dass das PDF-Dokument Probleme in der strukturellen Auszeichnung aufweist, </w:t>
      </w:r>
      <w:commentRangeStart w:id="411"/>
      <w:r w:rsidRPr="002B7A15">
        <w:t>zum Beispiel ist das Dokument nicht mit Tags versehen.</w:t>
      </w:r>
    </w:p>
    <w:p w14:paraId="1BFD238E" w14:textId="77777777" w:rsidR="007B12CA" w:rsidRPr="002B7A15" w:rsidRDefault="007B12CA" w:rsidP="007B12CA">
      <w:pPr>
        <w:pStyle w:val="Bodytext"/>
        <w:rPr>
          <w:bCs/>
        </w:rPr>
      </w:pPr>
      <w:r w:rsidRPr="002B7A15">
        <w:rPr>
          <w:bCs/>
        </w:rPr>
        <w:t>Bei der Prüfung mit dem Screenreader wurde deutlich, dass beispielsweise Überschriften nicht als solche ausgezeichnet sind.</w:t>
      </w:r>
      <w:commentRangeEnd w:id="411"/>
      <w:r w:rsidRPr="002B7A15">
        <w:rPr>
          <w:rStyle w:val="Kommentarzeichen"/>
          <w:bCs/>
          <w:sz w:val="24"/>
          <w:szCs w:val="20"/>
        </w:rPr>
        <w:commentReference w:id="411"/>
      </w:r>
    </w:p>
    <w:p w14:paraId="5949AE17" w14:textId="77777777" w:rsidR="007B12CA" w:rsidRPr="002B7A15" w:rsidRDefault="007B12CA" w:rsidP="007B12CA">
      <w:pPr>
        <w:pStyle w:val="Bodytext"/>
        <w:rPr>
          <w:bCs/>
        </w:rPr>
      </w:pPr>
      <w:commentRangeStart w:id="412"/>
      <w:r w:rsidRPr="002B7A15">
        <w:rPr>
          <w:bCs/>
        </w:rPr>
        <w:t>Zum Zeitpunkt dieser Prüfung wurden keine PDF-Dokumente angeboten.</w:t>
      </w:r>
      <w:commentRangeEnd w:id="412"/>
      <w:r w:rsidRPr="002B7A15">
        <w:rPr>
          <w:rStyle w:val="Kommentarzeichen"/>
          <w:bCs/>
          <w:sz w:val="24"/>
          <w:szCs w:val="20"/>
        </w:rPr>
        <w:commentReference w:id="412"/>
      </w:r>
    </w:p>
    <w:p w14:paraId="1527DB6B" w14:textId="77777777" w:rsidR="003D294C" w:rsidRDefault="00000000">
      <w:pPr>
        <w:pStyle w:val="berschrift3"/>
      </w:pPr>
      <w:r>
        <w:rPr>
          <w:sz w:val="20"/>
        </w:rPr>
        <w:lastRenderedPageBreak/>
        <w:t>Ergebnisse der technischen Dokumentprüfung</w:t>
      </w:r>
    </w:p>
    <w:p w14:paraId="35194F18" w14:textId="77777777" w:rsidR="003D294C" w:rsidRDefault="00000000">
      <w:pPr>
        <w:pStyle w:val="berschrift3"/>
      </w:pPr>
      <w:r>
        <w:rPr>
          <w:sz w:val="20"/>
        </w:rPr>
        <w:lastRenderedPageBreak/>
        <w:t>10.1.1.1 Nicht-Text-Inhalt</w:t>
      </w:r>
    </w:p>
    <w:p w14:paraId="26FC208A" w14:textId="77777777" w:rsidR="003D294C" w:rsidRDefault="00000000">
      <w:pPr>
        <w:pStyle w:val="berschrift3"/>
      </w:pPr>
      <w:r>
        <w:rPr>
          <w:sz w:val="20"/>
        </w:rPr>
        <w:lastRenderedPageBreak/>
        <w:t>10.1.3.1 Infos und Beziehungen</w:t>
      </w:r>
    </w:p>
    <w:p w14:paraId="31791949" w14:textId="77777777" w:rsidR="003D294C" w:rsidRDefault="00000000">
      <w:pPr>
        <w:pStyle w:val="berschrift3"/>
      </w:pPr>
      <w:r>
        <w:rPr>
          <w:sz w:val="20"/>
        </w:rPr>
        <w:lastRenderedPageBreak/>
        <w:t>10.1.3.2 Bedeutungsvolle Reihenfolge</w:t>
      </w:r>
    </w:p>
    <w:p w14:paraId="0DCBE67B" w14:textId="77777777" w:rsidR="003D294C" w:rsidRDefault="00000000">
      <w:pPr>
        <w:pStyle w:val="berschrift3"/>
      </w:pPr>
      <w:r>
        <w:rPr>
          <w:sz w:val="20"/>
        </w:rPr>
        <w:lastRenderedPageBreak/>
        <w:t>10.1.4.3 Kontrast (Minimum)</w:t>
      </w:r>
    </w:p>
    <w:p w14:paraId="6255B1CE" w14:textId="77777777" w:rsidR="003D294C" w:rsidRDefault="00000000">
      <w:pPr>
        <w:pStyle w:val="berschrift3"/>
      </w:pPr>
      <w:r>
        <w:rPr>
          <w:sz w:val="20"/>
        </w:rPr>
        <w:lastRenderedPageBreak/>
        <w:t>10.1.4.11 Nicht-Text-Kontrast</w:t>
      </w:r>
    </w:p>
    <w:p w14:paraId="2E833F3C" w14:textId="77777777" w:rsidR="00F5084D" w:rsidRPr="002B7A15" w:rsidRDefault="00F5084D" w:rsidP="00DB022D">
      <w:pPr>
        <w:pStyle w:val="berschrift2"/>
        <w:pageBreakBefore/>
        <w:rPr>
          <w:noProof/>
        </w:rPr>
      </w:pPr>
      <w:bookmarkStart w:id="413" w:name="_Erklärung_zur_Barrierefreiheit_1"/>
      <w:bookmarkStart w:id="414" w:name="_Toc41392958"/>
      <w:bookmarkStart w:id="415" w:name="_Toc41394999"/>
      <w:bookmarkStart w:id="416" w:name="_Toc216953287"/>
      <w:bookmarkStart w:id="417" w:name="_Hlk34380474"/>
      <w:bookmarkEnd w:id="413"/>
      <w:r w:rsidRPr="002B7A15">
        <w:rPr>
          <w:noProof/>
        </w:rPr>
        <w:lastRenderedPageBreak/>
        <w:t>Erklärung zur Barrierefreiheit</w:t>
      </w:r>
      <w:bookmarkEnd w:id="414"/>
      <w:bookmarkEnd w:id="415"/>
      <w:bookmarkEnd w:id="416"/>
    </w:p>
    <w:p w14:paraId="7C1D9B2A" w14:textId="20B241CF" w:rsidR="00FD5AAC" w:rsidRPr="002B7A15"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16D68735" w14:textId="77777777" w:rsidR="00B42DB7" w:rsidRPr="002B7A15" w:rsidRDefault="0095640D" w:rsidP="00B42DB7">
      <w:pPr>
        <w:pStyle w:val="Bodytext"/>
      </w:pPr>
      <w:commentRangeStart w:id="418"/>
      <w:r w:rsidRPr="002B7A15">
        <w:t>In dem</w:t>
      </w:r>
      <w:r w:rsidR="00B42DB7" w:rsidRPr="002B7A15">
        <w:t xml:space="preserve"> geprüften Webauftritt ist </w:t>
      </w:r>
      <w:r w:rsidR="00B42DB7" w:rsidRPr="002B7A15">
        <w:rPr>
          <w:b/>
          <w:bCs/>
        </w:rPr>
        <w:t>keine</w:t>
      </w:r>
      <w:r w:rsidR="00B42DB7" w:rsidRPr="002B7A15">
        <w:t xml:space="preserve"> Seite zur Erklärung zur Barrierefreiheit vorhanden. Solch eine Seite sollte folgende </w:t>
      </w:r>
      <w:r w:rsidR="00C56BD4" w:rsidRPr="002B7A15">
        <w:t>Anforderungen</w:t>
      </w:r>
      <w:r w:rsidR="00B42DB7" w:rsidRPr="002B7A15">
        <w:t xml:space="preserve"> erfüllen:</w:t>
      </w:r>
      <w:commentRangeEnd w:id="418"/>
      <w:r w:rsidR="0066467D" w:rsidRPr="002B7A15">
        <w:rPr>
          <w:rStyle w:val="Kommentarzeichen"/>
          <w:sz w:val="24"/>
          <w:szCs w:val="20"/>
        </w:rPr>
        <w:commentReference w:id="418"/>
      </w:r>
    </w:p>
    <w:p w14:paraId="3F0DB3ED" w14:textId="77777777" w:rsidR="00C56BD4" w:rsidRPr="002B7A15" w:rsidRDefault="00C56BD4" w:rsidP="00B42DB7">
      <w:pPr>
        <w:pStyle w:val="Bodytext"/>
      </w:pPr>
      <w:commentRangeStart w:id="419"/>
      <w:r w:rsidRPr="002B7A15">
        <w:t>In dem geprüften Webauftritt ist eine Seite zur Erklärung zur Barrierefreiheit vorhanden, welche allerdings nicht die folgenden Anforderungen erfüllt:</w:t>
      </w:r>
      <w:commentRangeEnd w:id="419"/>
      <w:r w:rsidR="0066467D" w:rsidRPr="002B7A15">
        <w:rPr>
          <w:rStyle w:val="Kommentarzeichen"/>
          <w:sz w:val="24"/>
          <w:szCs w:val="20"/>
        </w:rPr>
        <w:commentReference w:id="419"/>
      </w:r>
    </w:p>
    <w:p w14:paraId="0BBC635E" w14:textId="77777777" w:rsidR="00B42DB7" w:rsidRPr="002B7A15" w:rsidRDefault="00B42DB7" w:rsidP="007E618C">
      <w:pPr>
        <w:pStyle w:val="Bodytext"/>
        <w:numPr>
          <w:ilvl w:val="0"/>
          <w:numId w:val="37"/>
        </w:numPr>
      </w:pPr>
      <w:commentRangeStart w:id="420"/>
      <w:r w:rsidRPr="002B7A15">
        <w:t>Verlinkung zu der Seite auf dem gesamten Webauftritt</w:t>
      </w:r>
    </w:p>
    <w:p w14:paraId="553CBF93" w14:textId="77777777" w:rsidR="00B42DB7" w:rsidRPr="002B7A15" w:rsidRDefault="00B42DB7" w:rsidP="007E618C">
      <w:pPr>
        <w:pStyle w:val="Bodytext"/>
        <w:numPr>
          <w:ilvl w:val="0"/>
          <w:numId w:val="37"/>
        </w:numPr>
      </w:pPr>
      <w:r w:rsidRPr="002B7A15">
        <w:rPr>
          <w:bCs/>
        </w:rPr>
        <w:t>Benennung der Teile des Inhalts, die nicht vollständig barrierefrei gestaltet sind</w:t>
      </w:r>
    </w:p>
    <w:p w14:paraId="168E4D9C" w14:textId="77777777" w:rsidR="00B42DB7" w:rsidRPr="002B7A15" w:rsidRDefault="00B42DB7" w:rsidP="007E618C">
      <w:pPr>
        <w:pStyle w:val="Bodytext"/>
        <w:numPr>
          <w:ilvl w:val="0"/>
          <w:numId w:val="37"/>
        </w:numPr>
      </w:pPr>
      <w:r w:rsidRPr="002B7A15">
        <w:t>Hinweis auf barrierefrei gestaltete Alternativen (falls vorhanden)</w:t>
      </w:r>
    </w:p>
    <w:p w14:paraId="6C442007" w14:textId="77777777" w:rsidR="00B42DB7" w:rsidRPr="002B7A15" w:rsidRDefault="00B42DB7" w:rsidP="007E618C">
      <w:pPr>
        <w:pStyle w:val="Bodytext"/>
        <w:numPr>
          <w:ilvl w:val="0"/>
          <w:numId w:val="37"/>
        </w:numPr>
      </w:pPr>
      <w:r w:rsidRPr="002B7A15">
        <w:t>Beschreibung und Verlinkung zur elektronischen Kontaktaufnahme</w:t>
      </w:r>
    </w:p>
    <w:p w14:paraId="0C8D9BE4" w14:textId="77777777" w:rsidR="00B42DB7" w:rsidRPr="002B7A15" w:rsidRDefault="00B42DB7" w:rsidP="007E618C">
      <w:pPr>
        <w:pStyle w:val="Bodytext"/>
        <w:numPr>
          <w:ilvl w:val="0"/>
          <w:numId w:val="37"/>
        </w:numPr>
      </w:pPr>
      <w:r w:rsidRPr="002B7A15">
        <w:t>Hinweise auf das Durchsetzungsverfahren mit Verlinkung der Schlichtungsstelle</w:t>
      </w:r>
      <w:commentRangeEnd w:id="420"/>
      <w:r w:rsidR="0066467D" w:rsidRPr="002B7A15">
        <w:rPr>
          <w:rStyle w:val="Kommentarzeichen"/>
          <w:sz w:val="24"/>
          <w:szCs w:val="20"/>
        </w:rPr>
        <w:commentReference w:id="420"/>
      </w:r>
    </w:p>
    <w:p w14:paraId="2FA22A4F" w14:textId="3FF9751A" w:rsidR="00307D87" w:rsidRPr="002B7A15" w:rsidRDefault="00307D87" w:rsidP="007E618C">
      <w:pPr>
        <w:pStyle w:val="Bodytext"/>
        <w:numPr>
          <w:ilvl w:val="0"/>
          <w:numId w:val="37"/>
        </w:numPr>
      </w:pPr>
      <w:commentRangeStart w:id="421"/>
      <w:r w:rsidRPr="002B7A15">
        <w:t xml:space="preserve">Die Erklärung zur Barrierefreiheit muss entsprechend </w:t>
      </w:r>
      <w:bookmarkStart w:id="422" w:name="_Hlk164091266"/>
      <w:r w:rsidR="002264A7" w:rsidRPr="002B7A15">
        <w:fldChar w:fldCharType="begin"/>
      </w:r>
      <w:r w:rsidR="002264A7" w:rsidRPr="002B7A15">
        <w:instrText>HYPERLINK "https://landesrecht.thueringen.de/bsth/document/jlr-BITVTHpP3"</w:instrText>
      </w:r>
      <w:r w:rsidR="002264A7" w:rsidRPr="002B7A15">
        <w:fldChar w:fldCharType="separate"/>
      </w:r>
      <w:r w:rsidR="002264A7" w:rsidRPr="002B7A15">
        <w:rPr>
          <w:rStyle w:val="Hyperlink"/>
        </w:rPr>
        <w:t>§ 3 Abs. 3 ThürBITVO</w:t>
      </w:r>
      <w:r w:rsidR="002264A7" w:rsidRPr="002B7A15">
        <w:fldChar w:fldCharType="end"/>
      </w:r>
      <w:bookmarkEnd w:id="422"/>
      <w:r w:rsidRPr="002B7A15">
        <w:t xml:space="preserve"> einmal jährlich bzw. bei jeder wesentlichen Änderung der Webs</w:t>
      </w:r>
      <w:r w:rsidR="00730166" w:rsidRPr="002B7A15">
        <w:t>ei</w:t>
      </w:r>
      <w:r w:rsidRPr="002B7A15">
        <w:t>te aktualisiert werden.</w:t>
      </w:r>
      <w:commentRangeEnd w:id="421"/>
      <w:r w:rsidR="002264A7" w:rsidRPr="002B7A15">
        <w:rPr>
          <w:rStyle w:val="Kommentarzeichen"/>
          <w:sz w:val="24"/>
          <w:szCs w:val="20"/>
        </w:rPr>
        <w:commentReference w:id="421"/>
      </w:r>
    </w:p>
    <w:p w14:paraId="7B3DE02D" w14:textId="1C60923B" w:rsidR="00307D87" w:rsidRPr="002B7A15" w:rsidRDefault="00307D87" w:rsidP="007E618C">
      <w:pPr>
        <w:pStyle w:val="Bodytext"/>
        <w:numPr>
          <w:ilvl w:val="0"/>
          <w:numId w:val="37"/>
        </w:numPr>
      </w:pPr>
      <w:r w:rsidRPr="002B7A15">
        <w:t xml:space="preserve">Die Erklärung zur Barrierefreiheit muss entsprechend </w:t>
      </w:r>
      <w:hyperlink r:id="rId46" w:history="1">
        <w:r w:rsidR="002264A7" w:rsidRPr="002B7A15">
          <w:rPr>
            <w:rStyle w:val="Hyperlink"/>
          </w:rPr>
          <w:t>§ 3 Abs. 3 ThürBITVO</w:t>
        </w:r>
      </w:hyperlink>
      <w:r w:rsidRPr="002B7A15">
        <w:t xml:space="preserve"> einmal jährlich bzw. bei jeder wesentlichen Änderung der Webs</w:t>
      </w:r>
      <w:r w:rsidR="00730166" w:rsidRPr="002B7A15">
        <w:t>ei</w:t>
      </w:r>
      <w:r w:rsidRPr="002B7A15">
        <w:t xml:space="preserve">te aktualisiert werden. Die Erklärung wurde am </w:t>
      </w:r>
      <w:commentRangeStart w:id="423"/>
      <w:r w:rsidRPr="002B7A15">
        <w:t>[Datum einfügen]</w:t>
      </w:r>
      <w:commentRangeEnd w:id="423"/>
      <w:r w:rsidR="002264A7" w:rsidRPr="002B7A15">
        <w:rPr>
          <w:rStyle w:val="Kommentarzeichen"/>
          <w:sz w:val="24"/>
          <w:szCs w:val="20"/>
        </w:rPr>
        <w:commentReference w:id="423"/>
      </w:r>
      <w:r w:rsidRPr="002B7A15">
        <w:t xml:space="preserve"> erstellt; ein späteres Datum der letzten Aktualisierung ist nicht vorhanden. Es ist somit nicht ersichtlich, wann bzw. ob innerhalb des letzten Jahres eine Aktualisierung </w:t>
      </w:r>
      <w:r w:rsidR="002264A7" w:rsidRPr="002B7A15">
        <w:t>vorgenommen wurde.</w:t>
      </w:r>
    </w:p>
    <w:p w14:paraId="731A8616" w14:textId="77777777" w:rsidR="009B066C" w:rsidRPr="002B7A15" w:rsidRDefault="009B066C" w:rsidP="007B12CA">
      <w:pPr>
        <w:pStyle w:val="berschrift2"/>
        <w:pageBreakBefore/>
        <w:rPr>
          <w:noProof/>
        </w:rPr>
      </w:pPr>
      <w:bookmarkStart w:id="424" w:name="_Feedback-Mechanismus_(Erklärung_zur"/>
      <w:bookmarkStart w:id="425" w:name="_Feedback-Mechanismus"/>
      <w:bookmarkStart w:id="426" w:name="_Toc216953288"/>
      <w:bookmarkEnd w:id="417"/>
      <w:bookmarkEnd w:id="424"/>
      <w:bookmarkEnd w:id="425"/>
      <w:r w:rsidRPr="002B7A15">
        <w:rPr>
          <w:noProof/>
        </w:rPr>
        <w:lastRenderedPageBreak/>
        <w:t>Feedback-Mechanismus</w:t>
      </w:r>
      <w:bookmarkEnd w:id="426"/>
    </w:p>
    <w:p w14:paraId="5B96E67D" w14:textId="27E1ABE2" w:rsidR="00BE4762" w:rsidRPr="002B7A15" w:rsidRDefault="00BE4762" w:rsidP="00BE4762">
      <w:pPr>
        <w:pStyle w:val="Bodytext"/>
      </w:pPr>
      <w:r w:rsidRPr="002B7A15">
        <w:t xml:space="preserve">Die Vorgaben zur Erklärung zur Barrierefreiheit sind im </w:t>
      </w:r>
      <w:hyperlink r:id="rId47" w:history="1">
        <w:r w:rsidRPr="002B7A15">
          <w:rPr>
            <w:rStyle w:val="Hyperlink"/>
          </w:rPr>
          <w:t>Thüringer Gesetz über den barrierefreien Zugang zu den Websites und mobilen Anwendungen öffentlicher Stellen (ThürBarrWebG)</w:t>
        </w:r>
      </w:hyperlink>
      <w:r w:rsidRPr="002B7A15">
        <w:t xml:space="preserve"> zu finden.</w:t>
      </w:r>
    </w:p>
    <w:p w14:paraId="471523D9" w14:textId="77777777" w:rsidR="00FD5AAC" w:rsidRPr="002B7A15" w:rsidRDefault="00FD5AAC" w:rsidP="00FD5AAC">
      <w:pPr>
        <w:pStyle w:val="Bodytext"/>
      </w:pPr>
      <w:commentRangeStart w:id="427"/>
      <w:r w:rsidRPr="002B7A15">
        <w:t xml:space="preserve">Eine Möglichkeit zur elektronischen Kontaktaufnahme ist </w:t>
      </w:r>
      <w:r w:rsidR="0095640D" w:rsidRPr="002B7A15">
        <w:t>in dem</w:t>
      </w:r>
      <w:r w:rsidRPr="002B7A15">
        <w:t xml:space="preserve"> geprüften Webauftritt gegeben. Diese müsste allerdings in der Erklärung zur Barrierefreiheit beschrieben und verlinkt sein.</w:t>
      </w:r>
      <w:commentRangeEnd w:id="427"/>
      <w:r w:rsidR="0066467D" w:rsidRPr="002B7A15">
        <w:rPr>
          <w:rStyle w:val="Kommentarzeichen"/>
          <w:sz w:val="24"/>
          <w:szCs w:val="20"/>
        </w:rPr>
        <w:commentReference w:id="427"/>
      </w:r>
    </w:p>
    <w:p w14:paraId="3F66C940" w14:textId="77777777" w:rsidR="002A0D92" w:rsidRPr="002B7A15" w:rsidRDefault="002A0D92" w:rsidP="00C855AB">
      <w:pPr>
        <w:pStyle w:val="berschrift2"/>
        <w:pageBreakBefore/>
        <w:rPr>
          <w:noProof/>
        </w:rPr>
      </w:pPr>
      <w:bookmarkStart w:id="428" w:name="_Toc188454037"/>
      <w:bookmarkStart w:id="429" w:name="_Toc216953289"/>
      <w:r w:rsidRPr="002B7A15">
        <w:rPr>
          <w:noProof/>
        </w:rPr>
        <w:lastRenderedPageBreak/>
        <w:t>Weitere Anforderungen</w:t>
      </w:r>
      <w:bookmarkEnd w:id="428"/>
      <w:bookmarkEnd w:id="429"/>
    </w:p>
    <w:p w14:paraId="65436D78" w14:textId="77777777" w:rsidR="002A0D92" w:rsidRPr="002B7A15" w:rsidRDefault="002A0D92" w:rsidP="002A0D92">
      <w:pPr>
        <w:pStyle w:val="Bodytext"/>
      </w:pPr>
      <w:commentRangeStart w:id="430"/>
      <w:r w:rsidRPr="002B7A15">
        <w:t>Folgende</w:t>
      </w:r>
      <w:commentRangeEnd w:id="430"/>
      <w:r w:rsidRPr="002B7A15">
        <w:rPr>
          <w:rStyle w:val="Kommentarzeichen"/>
          <w:sz w:val="24"/>
          <w:szCs w:val="20"/>
        </w:rPr>
        <w:commentReference w:id="430"/>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31"/>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31"/>
            <w:r w:rsidRPr="002B7A15">
              <w:rPr>
                <w:rStyle w:val="Kommentarzeichen"/>
                <w:rFonts w:eastAsiaTheme="minorHAnsi" w:cs="ArialMT"/>
                <w:bCs w:val="0"/>
                <w:snapToGrid/>
                <w:color w:val="000000"/>
                <w:sz w:val="24"/>
                <w:szCs w:val="20"/>
                <w:lang w:eastAsia="en-US"/>
              </w:rPr>
              <w:commentReference w:id="431"/>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32"/>
            <w:r w:rsidRPr="002B7A15">
              <w:rPr>
                <w:bCs w:val="0"/>
              </w:rPr>
              <w:t>Datum der Prüfung:</w:t>
            </w:r>
            <w:commentRangeEnd w:id="432"/>
            <w:r w:rsidR="000C13E1" w:rsidRPr="002B7A15">
              <w:rPr>
                <w:rStyle w:val="Kommentarzeichen"/>
                <w:bCs w:val="0"/>
                <w:sz w:val="24"/>
                <w:szCs w:val="24"/>
              </w:rPr>
              <w:commentReference w:id="432"/>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33"/>
            <w:r w:rsidRPr="002B7A15">
              <w:rPr>
                <w:rFonts w:eastAsiaTheme="minorHAnsi" w:cs="ArialMT"/>
                <w:b/>
                <w:bCs w:val="0"/>
                <w:snapToGrid/>
                <w:color w:val="000000"/>
                <w:szCs w:val="20"/>
                <w:lang w:eastAsia="en-US"/>
              </w:rPr>
              <w:t>Bewertung</w:t>
            </w:r>
            <w:commentRangeEnd w:id="433"/>
            <w:r w:rsidRPr="002B7A15">
              <w:rPr>
                <w:rStyle w:val="Kommentarzeichen"/>
                <w:rFonts w:eastAsiaTheme="minorHAnsi" w:cs="ArialMT"/>
                <w:b/>
                <w:bCs w:val="0"/>
                <w:snapToGrid/>
                <w:color w:val="000000"/>
                <w:sz w:val="24"/>
                <w:szCs w:val="20"/>
                <w:lang w:eastAsia="en-US"/>
              </w:rPr>
              <w:commentReference w:id="433"/>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34"/>
            <w:r w:rsidRPr="002B7A15">
              <w:rPr>
                <w:rFonts w:eastAsiaTheme="minorHAnsi" w:cs="ArialMT"/>
                <w:bCs w:val="0"/>
                <w:snapToGrid/>
                <w:color w:val="000000"/>
                <w:szCs w:val="20"/>
                <w:lang w:eastAsia="en-US"/>
              </w:rPr>
              <w:t>/ nein</w:t>
            </w:r>
            <w:commentRangeEnd w:id="434"/>
            <w:r w:rsidRPr="002B7A15">
              <w:rPr>
                <w:rStyle w:val="Kommentarzeichen"/>
                <w:rFonts w:eastAsiaTheme="minorHAnsi" w:cs="ArialMT"/>
                <w:bCs w:val="0"/>
                <w:snapToGrid/>
                <w:color w:val="000000"/>
                <w:sz w:val="24"/>
                <w:szCs w:val="20"/>
                <w:lang w:eastAsia="en-US"/>
              </w:rPr>
              <w:commentReference w:id="434"/>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35" w:name="_Sonstige_Auffälligkeiten_2"/>
      <w:bookmarkStart w:id="436" w:name="_Toc216953290"/>
      <w:bookmarkEnd w:id="435"/>
      <w:commentRangeStart w:id="437"/>
      <w:r w:rsidRPr="002B7A15">
        <w:rPr>
          <w:noProof/>
        </w:rPr>
        <w:lastRenderedPageBreak/>
        <w:t>Sonstige Auffälligkeiten</w:t>
      </w:r>
      <w:bookmarkEnd w:id="436"/>
      <w:commentRangeEnd w:id="437"/>
      <w:r w:rsidR="002264A7" w:rsidRPr="002B7A15">
        <w:rPr>
          <w:rStyle w:val="Kommentarzeichen"/>
          <w:noProof/>
          <w:sz w:val="28"/>
          <w:szCs w:val="24"/>
        </w:rPr>
        <w:commentReference w:id="437"/>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38"/>
      <w:r w:rsidRPr="002B7A15">
        <w:t>Es wurden keine weiteren Auffälligkeiten festgestellt.</w:t>
      </w:r>
      <w:commentRangeEnd w:id="438"/>
      <w:r w:rsidR="002264A7" w:rsidRPr="002B7A15">
        <w:rPr>
          <w:rStyle w:val="Kommentarzeichen"/>
          <w:sz w:val="24"/>
          <w:szCs w:val="20"/>
        </w:rPr>
        <w:commentReference w:id="438"/>
      </w:r>
    </w:p>
    <w:p w14:paraId="38A520E4" w14:textId="77777777" w:rsidR="004A0439" w:rsidRPr="002B7A15" w:rsidRDefault="004A0439" w:rsidP="004A0439">
      <w:pPr>
        <w:pStyle w:val="berschrift1"/>
        <w:rPr>
          <w:noProof/>
        </w:rPr>
      </w:pPr>
      <w:bookmarkStart w:id="439" w:name="_Glossar_1"/>
      <w:bookmarkStart w:id="440" w:name="_Toc216953291"/>
      <w:bookmarkEnd w:id="439"/>
      <w:r w:rsidRPr="002B7A15">
        <w:rPr>
          <w:noProof/>
        </w:rPr>
        <w:lastRenderedPageBreak/>
        <w:t>Glossar</w:t>
      </w:r>
      <w:bookmarkEnd w:id="440"/>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8" w:tooltip="Screenreader" w:history="1">
        <w:r w:rsidRPr="002B7A15">
          <w:t>Screenreader</w:t>
        </w:r>
      </w:hyperlink>
      <w:r w:rsidRPr="002B7A15">
        <w:t xml:space="preserve">, der Textausgabe vom Computerbildschirm per </w:t>
      </w:r>
      <w:hyperlink r:id="rId49" w:tooltip="Braillezeile" w:history="1">
        <w:r w:rsidRPr="002B7A15">
          <w:t>Braillezeile</w:t>
        </w:r>
      </w:hyperlink>
      <w:r w:rsidRPr="002B7A15">
        <w:t xml:space="preserve"> und/oder </w:t>
      </w:r>
      <w:hyperlink r:id="rId50"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1"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2"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41" w:name="_Toc76556423"/>
      <w:bookmarkStart w:id="442" w:name="_Toc103720198"/>
      <w:bookmarkStart w:id="443" w:name="_Toc216953292"/>
      <w:r w:rsidRPr="002B7A15">
        <w:rPr>
          <w:noProof/>
        </w:rPr>
        <w:lastRenderedPageBreak/>
        <w:t>Kontakt und Verantwortlichkeiten</w:t>
      </w:r>
      <w:bookmarkEnd w:id="441"/>
      <w:bookmarkEnd w:id="442"/>
      <w:bookmarkEnd w:id="443"/>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3"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5"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6"/>
          <w:footerReference w:type="default" r:id="rId57"/>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8"/>
      <w:footerReference w:type="default" r:id="rId59"/>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6"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67"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68"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9"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0"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1"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2"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3"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4"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79"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0"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3"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5"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87"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4"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06"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07"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5" w:author="Neumann, Silke" w:date="2024-12-19T13:06:00Z" w:initials="SN">
    <w:p w14:paraId="3FF64E96" w14:textId="77777777" w:rsidR="00A202A6" w:rsidRPr="0084097D" w:rsidRDefault="00A202A6" w:rsidP="00A202A6">
      <w:pPr>
        <w:pStyle w:val="Kommentartext"/>
        <w:jc w:val="left"/>
      </w:pPr>
      <w:r w:rsidRPr="003150B1">
        <w:rPr>
          <w:rStyle w:val="Kommentarzeichen"/>
        </w:rPr>
        <w:annotationRef/>
      </w:r>
      <w:r w:rsidRPr="0084097D">
        <w:rPr>
          <w:color w:val="131819"/>
        </w:rPr>
        <w:t>Tabelle nach der QS ausfüllen</w:t>
      </w:r>
    </w:p>
    <w:p w14:paraId="6731A9A8" w14:textId="77777777" w:rsidR="00A202A6" w:rsidRPr="0084097D" w:rsidRDefault="00A202A6" w:rsidP="00A202A6">
      <w:pPr>
        <w:pStyle w:val="Kommentartext"/>
        <w:jc w:val="left"/>
      </w:pPr>
      <w:r w:rsidRPr="0084097D">
        <w:rPr>
          <w:i/>
          <w:iCs/>
          <w:color w:val="131819"/>
        </w:rPr>
        <w:t>Hinweis:</w:t>
      </w:r>
    </w:p>
    <w:p w14:paraId="774671B6" w14:textId="77777777" w:rsidR="00A202A6" w:rsidRPr="0084097D" w:rsidRDefault="00A202A6" w:rsidP="00A202A6">
      <w:pPr>
        <w:pStyle w:val="Kommentartext"/>
        <w:jc w:val="left"/>
      </w:pPr>
      <w:r w:rsidRPr="0084097D">
        <w:rPr>
          <w:i/>
          <w:iCs/>
          <w:color w:val="131819"/>
        </w:rPr>
        <w:t>STRG + Mausklick auf den Link führt zum Prüfschritt</w:t>
      </w:r>
    </w:p>
    <w:p w14:paraId="64855198" w14:textId="77777777" w:rsidR="00A202A6" w:rsidRPr="0084097D" w:rsidRDefault="00A202A6" w:rsidP="00A202A6">
      <w:pPr>
        <w:pStyle w:val="Kommentartext"/>
        <w:jc w:val="left"/>
      </w:pPr>
      <w:r w:rsidRPr="0084097D">
        <w:rPr>
          <w:i/>
          <w:iCs/>
          <w:color w:val="131819"/>
        </w:rPr>
        <w:t>ALT + Pfeiltaste Links führt zurück zur Tabelle</w:t>
      </w:r>
    </w:p>
  </w:comment>
  <w:comment w:id="131"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3"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4"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410" w:author="Neumann, Silke" w:date="2024-12-18T14:37:00Z" w:initials="SN">
    <w:p w14:paraId="5DA44AC5" w14:textId="77777777" w:rsidR="007B12CA" w:rsidRPr="002B7A15" w:rsidRDefault="007B12CA" w:rsidP="007B12CA">
      <w:pPr>
        <w:pStyle w:val="Kommentartext"/>
        <w:jc w:val="left"/>
      </w:pPr>
      <w:r w:rsidRPr="002B7A15">
        <w:rPr>
          <w:rStyle w:val="Kommentarzeichen"/>
        </w:rPr>
        <w:annotationRef/>
      </w:r>
      <w:r w:rsidRPr="002B7A15">
        <w:rPr>
          <w:color w:val="131819"/>
        </w:rPr>
        <w:t>URL der Seite angeben und verlinken.</w:t>
      </w:r>
    </w:p>
    <w:p w14:paraId="02D54681" w14:textId="77777777" w:rsidR="007B12CA" w:rsidRPr="002B7A15" w:rsidRDefault="007B12CA" w:rsidP="007B12CA">
      <w:pPr>
        <w:pStyle w:val="Kommentartext"/>
        <w:jc w:val="left"/>
      </w:pPr>
      <w:r w:rsidRPr="002B7A15">
        <w:rPr>
          <w:i/>
          <w:iCs/>
          <w:color w:val="131819"/>
        </w:rPr>
        <w:t>Hinweis: URL ohne https</w:t>
      </w:r>
    </w:p>
    <w:p w14:paraId="4AFE7BA9" w14:textId="77777777" w:rsidR="007B12CA" w:rsidRPr="002B7A15" w:rsidRDefault="007B12CA" w:rsidP="007B12CA">
      <w:pPr>
        <w:pStyle w:val="Kommentartext"/>
        <w:jc w:val="left"/>
      </w:pPr>
      <w:r w:rsidRPr="002B7A15">
        <w:rPr>
          <w:color w:val="131819"/>
        </w:rPr>
        <w:t>Dateiname mit Suffix (.pdf) eintragen.</w:t>
      </w:r>
    </w:p>
  </w:comment>
  <w:comment w:id="411" w:author="Neumann, Silke" w:date="2024-12-18T14:39:00Z" w:initials="SN">
    <w:p w14:paraId="1FDAD01A" w14:textId="77777777" w:rsidR="007B12CA" w:rsidRPr="002B7A15" w:rsidRDefault="007B12CA" w:rsidP="007B12CA">
      <w:pPr>
        <w:pStyle w:val="Kommentartext"/>
        <w:jc w:val="left"/>
      </w:pPr>
      <w:r w:rsidRPr="002B7A15">
        <w:rPr>
          <w:rStyle w:val="Kommentarzeichen"/>
        </w:rPr>
        <w:annotationRef/>
      </w:r>
      <w:r w:rsidRPr="002B7A15">
        <w:rPr>
          <w:color w:val="131819"/>
        </w:rPr>
        <w:t>Gegebenenfalls anpassen.</w:t>
      </w:r>
    </w:p>
    <w:p w14:paraId="286E276D" w14:textId="77777777" w:rsidR="007B12CA" w:rsidRPr="002B7A15" w:rsidRDefault="007B12CA" w:rsidP="007B12CA">
      <w:pPr>
        <w:pStyle w:val="Kommentartext"/>
        <w:jc w:val="left"/>
      </w:pPr>
      <w:r w:rsidRPr="002B7A15">
        <w:t xml:space="preserve">Prüfen ob das Dokument mit Tags versehen wurde. </w:t>
      </w:r>
    </w:p>
    <w:p w14:paraId="24EB39FF" w14:textId="77777777" w:rsidR="007B12CA" w:rsidRPr="002B7A15" w:rsidRDefault="007B12CA" w:rsidP="007B12CA">
      <w:pPr>
        <w:pStyle w:val="Kommentartext"/>
        <w:jc w:val="left"/>
      </w:pPr>
      <w:r w:rsidRPr="002B7A15">
        <w:rPr>
          <w:color w:val="131819"/>
        </w:rPr>
        <w:t>Immer kurz mit Screenreader testen. Insbesondere, Spaltenformat, Listen, Formularfelder, Links, Text auslesen und Tabellen etc.</w:t>
      </w:r>
    </w:p>
  </w:comment>
  <w:comment w:id="412" w:author="Neumann, Silke" w:date="2024-12-18T14:39:00Z" w:initials="SN">
    <w:p w14:paraId="6F1CA45B" w14:textId="77777777" w:rsidR="007B12CA" w:rsidRPr="002B7A15" w:rsidRDefault="007B12CA" w:rsidP="007B12CA">
      <w:pPr>
        <w:pStyle w:val="Kommentartext"/>
        <w:jc w:val="left"/>
      </w:pPr>
      <w:r w:rsidRPr="002B7A15">
        <w:rPr>
          <w:rStyle w:val="Kommentarzeichen"/>
        </w:rPr>
        <w:annotationRef/>
      </w:r>
      <w:r w:rsidRPr="002B7A15">
        <w:rPr>
          <w:color w:val="131819"/>
        </w:rPr>
        <w:t>Entfernen, wenn eine PDF geprüft wurde.</w:t>
      </w:r>
    </w:p>
  </w:comment>
  <w:comment w:id="418" w:author="Neumann, Silke" w:date="2025-01-03T17:59:00Z" w:initials="SN">
    <w:p w14:paraId="38DA242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eine</w:t>
      </w:r>
      <w:r w:rsidRPr="002B7A15">
        <w:rPr>
          <w:color w:val="131819"/>
        </w:rPr>
        <w:t xml:space="preserve"> EzB vorhanden ist.</w:t>
      </w:r>
    </w:p>
  </w:comment>
  <w:comment w:id="419" w:author="Neumann, Silke" w:date="2025-01-03T18:00:00Z" w:initials="SN">
    <w:p w14:paraId="23A9D7FE"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keine</w:t>
      </w:r>
      <w:r w:rsidRPr="002B7A15">
        <w:rPr>
          <w:color w:val="131819"/>
        </w:rPr>
        <w:t xml:space="preserve"> EzB vorhanden ist.</w:t>
      </w:r>
    </w:p>
  </w:comment>
  <w:comment w:id="420" w:author="Neumann, Silke" w:date="2025-01-03T18:00:00Z" w:initials="SN">
    <w:p w14:paraId="45CFED5C" w14:textId="77777777" w:rsidR="0066467D" w:rsidRPr="002B7A15" w:rsidRDefault="0066467D" w:rsidP="0066467D">
      <w:pPr>
        <w:pStyle w:val="Kommentartext"/>
        <w:jc w:val="left"/>
      </w:pPr>
      <w:r w:rsidRPr="002B7A15">
        <w:rPr>
          <w:rStyle w:val="Kommentarzeichen"/>
        </w:rPr>
        <w:annotationRef/>
      </w:r>
      <w:r w:rsidRPr="002B7A15">
        <w:rPr>
          <w:color w:val="131819"/>
        </w:rPr>
        <w:t>Liste ggf. anpassen.</w:t>
      </w:r>
    </w:p>
  </w:comment>
  <w:comment w:id="421" w:author="Neumann, Silke" w:date="2024-04-15T16:34:00Z" w:initials="SN">
    <w:p w14:paraId="54D1C434" w14:textId="77777777" w:rsidR="002264A7" w:rsidRPr="002B7A15" w:rsidRDefault="002264A7" w:rsidP="002264A7">
      <w:pPr>
        <w:pStyle w:val="Kommentartext"/>
        <w:jc w:val="left"/>
      </w:pPr>
      <w:r w:rsidRPr="002B7A15">
        <w:rPr>
          <w:rStyle w:val="Kommentarzeichen"/>
        </w:rPr>
        <w:annotationRef/>
      </w:r>
      <w:r w:rsidRPr="002B7A15">
        <w:t xml:space="preserve">Listenpunkt löschen wenn eine EzB vorhanden ist. </w:t>
      </w:r>
    </w:p>
  </w:comment>
  <w:comment w:id="423" w:author="Neumann, Silke" w:date="2024-04-15T16:38:00Z" w:initials="NS">
    <w:p w14:paraId="0E60DA4E" w14:textId="77777777" w:rsidR="002264A7" w:rsidRPr="002B7A15" w:rsidRDefault="002264A7" w:rsidP="002264A7">
      <w:pPr>
        <w:pStyle w:val="Kommentartext"/>
        <w:jc w:val="left"/>
      </w:pPr>
      <w:r w:rsidRPr="002B7A15">
        <w:rPr>
          <w:rStyle w:val="Kommentarzeichen"/>
        </w:rPr>
        <w:annotationRef/>
      </w:r>
      <w:r w:rsidRPr="002B7A15">
        <w:t xml:space="preserve">Bei vorhandener EzB das Datum der letzten Aktualisierung eintragen. </w:t>
      </w:r>
      <w:r w:rsidRPr="002B7A15">
        <w:br/>
        <w:t xml:space="preserve">Ist keine EzB vorhanden, kann der gesamte Listenpunkt gelöscht werden. </w:t>
      </w:r>
    </w:p>
  </w:comment>
  <w:comment w:id="427" w:author="Neumann, Silke" w:date="2025-01-03T18:00:00Z" w:initials="SN">
    <w:p w14:paraId="062C766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Gegebenenfalls anpassen </w:t>
      </w:r>
    </w:p>
    <w:p w14:paraId="72C72382" w14:textId="77777777" w:rsidR="0066467D" w:rsidRPr="002B7A15" w:rsidRDefault="0066467D" w:rsidP="0066467D">
      <w:pPr>
        <w:pStyle w:val="Kommentartext"/>
        <w:jc w:val="left"/>
      </w:pPr>
      <w:r w:rsidRPr="002B7A15">
        <w:rPr>
          <w:i/>
          <w:iCs/>
          <w:color w:val="131819"/>
        </w:rPr>
        <w:t>Hinweis: wenn keine Erklärung zur Barrierefreiheit vorhanden ist, dann ist dieser Prüfschritt automatisch nicht bestanden.</w:t>
      </w:r>
    </w:p>
  </w:comment>
  <w:comment w:id="430"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31"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32"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33"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34"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37"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38"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64855198" w15:done="0"/>
  <w15:commentEx w15:paraId="4CCDC30B" w15:done="0"/>
  <w15:commentEx w15:paraId="4C471510" w15:done="0"/>
  <w15:commentEx w15:paraId="5DFFF3D5" w15:done="0"/>
  <w15:commentEx w15:paraId="4AFE7BA9" w15:done="0"/>
  <w15:commentEx w15:paraId="24EB39FF" w15:done="0"/>
  <w15:commentEx w15:paraId="6F1CA45B" w15:done="0"/>
  <w15:commentEx w15:paraId="38DA2428" w15:done="0"/>
  <w15:commentEx w15:paraId="23A9D7FE" w15:done="0"/>
  <w15:commentEx w15:paraId="45CFED5C" w15:done="0"/>
  <w15:commentEx w15:paraId="54D1C434" w15:done="0"/>
  <w15:commentEx w15:paraId="0E60DA4E" w15:done="0"/>
  <w15:commentEx w15:paraId="72C72382"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3A0ED3B2"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6126FBD6" w16cex:dateUtc="2024-12-18T13:37:00Z"/>
  <w16cex:commentExtensible w16cex:durableId="63F21889" w16cex:dateUtc="2024-12-18T13:39:00Z"/>
  <w16cex:commentExtensible w16cex:durableId="18386C2C" w16cex:dateUtc="2024-12-18T13:39:00Z"/>
  <w16cex:commentExtensible w16cex:durableId="64AA3725" w16cex:dateUtc="2025-01-03T16:59:00Z"/>
  <w16cex:commentExtensible w16cex:durableId="096C6D27" w16cex:dateUtc="2025-01-03T17:00:00Z"/>
  <w16cex:commentExtensible w16cex:durableId="6D2DA358" w16cex:dateUtc="2025-01-03T17:00:00Z"/>
  <w16cex:commentExtensible w16cex:durableId="33A2AE6C" w16cex:dateUtc="2024-04-15T14:34:00Z"/>
  <w16cex:commentExtensible w16cex:durableId="09964FA9" w16cex:dateUtc="2024-04-15T14:38:00Z"/>
  <w16cex:commentExtensible w16cex:durableId="397F0ABD" w16cex:dateUtc="2025-01-03T17:00: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64855198" w16cid:durableId="3A0ED3B2"/>
  <w16cid:commentId w16cid:paraId="4CCDC30B" w16cid:durableId="13817471"/>
  <w16cid:commentId w16cid:paraId="4C471510" w16cid:durableId="56A09505"/>
  <w16cid:commentId w16cid:paraId="5DFFF3D5" w16cid:durableId="209A9B45"/>
  <w16cid:commentId w16cid:paraId="4AFE7BA9" w16cid:durableId="6126FBD6"/>
  <w16cid:commentId w16cid:paraId="24EB39FF" w16cid:durableId="63F21889"/>
  <w16cid:commentId w16cid:paraId="6F1CA45B" w16cid:durableId="18386C2C"/>
  <w16cid:commentId w16cid:paraId="38DA2428" w16cid:durableId="64AA3725"/>
  <w16cid:commentId w16cid:paraId="23A9D7FE" w16cid:durableId="096C6D27"/>
  <w16cid:commentId w16cid:paraId="45CFED5C" w16cid:durableId="6D2DA358"/>
  <w16cid:commentId w16cid:paraId="54D1C434" w16cid:durableId="33A2AE6C"/>
  <w16cid:commentId w16cid:paraId="0E60DA4E" w16cid:durableId="09964FA9"/>
  <w16cid:commentId w16cid:paraId="72C72382" w16cid:durableId="397F0ABD"/>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D276" w14:textId="77777777" w:rsidR="006B68DA" w:rsidRPr="002B7A15" w:rsidRDefault="006B68DA" w:rsidP="00395AA7">
      <w:r w:rsidRPr="002B7A15">
        <w:separator/>
      </w:r>
    </w:p>
    <w:p w14:paraId="2D74B09E" w14:textId="77777777" w:rsidR="006B68DA" w:rsidRPr="002B7A15" w:rsidRDefault="006B68DA" w:rsidP="00395AA7"/>
    <w:p w14:paraId="70A85644" w14:textId="77777777" w:rsidR="006B68DA" w:rsidRPr="002B7A15" w:rsidRDefault="006B68DA" w:rsidP="00395AA7"/>
  </w:endnote>
  <w:endnote w:type="continuationSeparator" w:id="0">
    <w:p w14:paraId="489F3507" w14:textId="77777777" w:rsidR="006B68DA" w:rsidRPr="002B7A15" w:rsidRDefault="006B68DA" w:rsidP="00395AA7">
      <w:r w:rsidRPr="002B7A15">
        <w:continuationSeparator/>
      </w:r>
    </w:p>
    <w:p w14:paraId="1EC21E51" w14:textId="77777777" w:rsidR="006B68DA" w:rsidRPr="002B7A15" w:rsidRDefault="006B68DA" w:rsidP="00395AA7"/>
    <w:p w14:paraId="1811DBED" w14:textId="77777777" w:rsidR="006B68DA" w:rsidRPr="002B7A15" w:rsidRDefault="006B68DA"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5E8CA9C1-4FF0-452B-9906-DC7299A20F2A}"/>
    <w:embedBold r:id="rId2" w:subsetted="1" w:fontKey="{5A5AC16D-DD1E-4275-966A-05E2F1A52551}"/>
    <w:embedItalic r:id="rId3" w:subsetted="1" w:fontKey="{9B1CD21D-9BB5-4BF0-B3A5-494C617A3A3D}"/>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C8AD" w14:textId="77777777" w:rsidR="006B68DA" w:rsidRPr="002B7A15" w:rsidRDefault="006B68DA" w:rsidP="00395AA7">
      <w:r w:rsidRPr="002B7A15">
        <w:separator/>
      </w:r>
    </w:p>
    <w:p w14:paraId="34DE6B2B" w14:textId="77777777" w:rsidR="006B68DA" w:rsidRPr="002B7A15" w:rsidRDefault="006B68DA" w:rsidP="00395AA7"/>
    <w:p w14:paraId="53C20DB0" w14:textId="77777777" w:rsidR="006B68DA" w:rsidRPr="002B7A15" w:rsidRDefault="006B68DA" w:rsidP="00395AA7"/>
  </w:footnote>
  <w:footnote w:type="continuationSeparator" w:id="0">
    <w:p w14:paraId="050C2B83" w14:textId="77777777" w:rsidR="006B68DA" w:rsidRPr="002B7A15" w:rsidRDefault="006B68DA" w:rsidP="00395AA7">
      <w:r w:rsidRPr="002B7A15">
        <w:continuationSeparator/>
      </w:r>
    </w:p>
    <w:p w14:paraId="3EEDF20B" w14:textId="77777777" w:rsidR="006B68DA" w:rsidRPr="002B7A15" w:rsidRDefault="006B68DA" w:rsidP="00395AA7"/>
    <w:p w14:paraId="496B6557" w14:textId="77777777" w:rsidR="006B68DA" w:rsidRPr="002B7A15" w:rsidRDefault="006B68DA"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4066"/>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landesrecht.thueringen.de/perma?j=BfWebG_TH_!_3" TargetMode="External"/><Relationship Id="rId50" Type="http://schemas.openxmlformats.org/officeDocument/2006/relationships/hyperlink" Target="http://de.wikipedia.org/wiki/Sprachsynthese" TargetMode="External"/><Relationship Id="rId55" Type="http://schemas.openxmlformats.org/officeDocument/2006/relationships/hyperlink" Target="https://www.materna.com"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hyperlink" Target="mailto:ueberwachung-digitale-barrierefreiheit@tmdi.thueringen.de" TargetMode="External"/><Relationship Id="rId58" Type="http://schemas.openxmlformats.org/officeDocument/2006/relationships/header" Target="header4.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Screenreader" TargetMode="External"/><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validator.w3.org/"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bsth/document/jlr-BITVTHpP3" TargetMode="External"/><Relationship Id="rId59" Type="http://schemas.openxmlformats.org/officeDocument/2006/relationships/footer" Target="footer2.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image" Target="media/image19.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Braillezeile"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https://www.w3.org/TR/wai-ari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9272A9A63844B9BB60FED61D121BC1"/>
        <w:category>
          <w:name w:val="Allgemein"/>
          <w:gallery w:val="placeholder"/>
        </w:category>
        <w:types>
          <w:type w:val="bbPlcHdr"/>
        </w:types>
        <w:behaviors>
          <w:behavior w:val="content"/>
        </w:behaviors>
        <w:guid w:val="{05B2A1B0-80EA-4337-9807-4777E5D3EF8B}"/>
      </w:docPartPr>
      <w:docPartBody>
        <w:p w:rsidR="00272039" w:rsidRDefault="00000000">
          <w:pPr>
            <w:pStyle w:val="509272A9A63844B9BB60FED61D121BC1"/>
          </w:pPr>
          <w:r w:rsidRPr="009D50DA">
            <w:rPr>
              <w:rStyle w:val="Platzhaltertext"/>
            </w:rPr>
            <w:t>Wählen Sie einen Dokumentbaustein aus.</w:t>
          </w:r>
        </w:p>
      </w:docPartBody>
    </w:docPart>
    <w:docPart>
      <w:docPartPr>
        <w:name w:val="64B59F5B9D564087A1A74CA250AF90FD"/>
        <w:category>
          <w:name w:val="Allgemein"/>
          <w:gallery w:val="placeholder"/>
        </w:category>
        <w:types>
          <w:type w:val="bbPlcHdr"/>
        </w:types>
        <w:behaviors>
          <w:behavior w:val="content"/>
        </w:behaviors>
        <w:guid w:val="{5B2AAD4D-19E8-4A9D-9D3C-3719A5B31A38}"/>
      </w:docPartPr>
      <w:docPartBody>
        <w:p w:rsidR="00272039" w:rsidRDefault="00000000">
          <w:pPr>
            <w:pStyle w:val="64B59F5B9D564087A1A74CA250AF90FD"/>
          </w:pPr>
          <w:r w:rsidRPr="009D50DA">
            <w:rPr>
              <w:rStyle w:val="Platzhaltertext"/>
            </w:rPr>
            <w:t>Wählen Sie einen Dokumentbaustein aus.</w:t>
          </w:r>
        </w:p>
      </w:docPartBody>
    </w:docPart>
    <w:docPart>
      <w:docPartPr>
        <w:name w:val="3E92DBE83D38435CA169AC59CE2B6FA8"/>
        <w:category>
          <w:name w:val="Allgemein"/>
          <w:gallery w:val="placeholder"/>
        </w:category>
        <w:types>
          <w:type w:val="bbPlcHdr"/>
        </w:types>
        <w:behaviors>
          <w:behavior w:val="content"/>
        </w:behaviors>
        <w:guid w:val="{27C7C6BA-AC21-4CF2-AF58-3FA63D1410FE}"/>
      </w:docPartPr>
      <w:docPartBody>
        <w:p w:rsidR="00272039" w:rsidRDefault="00000000">
          <w:pPr>
            <w:pStyle w:val="3E92DBE83D38435CA169AC59CE2B6FA8"/>
          </w:pPr>
          <w:r w:rsidRPr="009D50DA">
            <w:rPr>
              <w:rStyle w:val="Platzhaltertext"/>
            </w:rPr>
            <w:t>Wählen Sie einen Dokumentbaustein aus.</w:t>
          </w:r>
        </w:p>
      </w:docPartBody>
    </w:docPart>
    <w:docPart>
      <w:docPartPr>
        <w:name w:val="59E04CEDFEB04240AE9C8D1B2F469C56"/>
        <w:category>
          <w:name w:val="Allgemein"/>
          <w:gallery w:val="placeholder"/>
        </w:category>
        <w:types>
          <w:type w:val="bbPlcHdr"/>
        </w:types>
        <w:behaviors>
          <w:behavior w:val="content"/>
        </w:behaviors>
        <w:guid w:val="{273BC146-5097-49BD-AEE4-D6A5C28BEC11}"/>
      </w:docPartPr>
      <w:docPartBody>
        <w:p w:rsidR="00272039" w:rsidRDefault="00000000">
          <w:pPr>
            <w:pStyle w:val="59E04CEDFEB04240AE9C8D1B2F469C56"/>
          </w:pPr>
          <w:r w:rsidRPr="009D50DA">
            <w:rPr>
              <w:rStyle w:val="Platzhaltertext"/>
            </w:rPr>
            <w:t>Wählen Sie einen Dokumentbaustein aus.</w:t>
          </w:r>
        </w:p>
      </w:docPartBody>
    </w:docPart>
    <w:docPart>
      <w:docPartPr>
        <w:name w:val="F666834B3CAE46EB8AD1E35924BB1131"/>
        <w:category>
          <w:name w:val="Allgemein"/>
          <w:gallery w:val="placeholder"/>
        </w:category>
        <w:types>
          <w:type w:val="bbPlcHdr"/>
        </w:types>
        <w:behaviors>
          <w:behavior w:val="content"/>
        </w:behaviors>
        <w:guid w:val="{5A0B0B60-DDD7-47BD-8396-D5C6447A1108}"/>
      </w:docPartPr>
      <w:docPartBody>
        <w:p w:rsidR="00272039" w:rsidRDefault="00000000">
          <w:pPr>
            <w:pStyle w:val="F666834B3CAE46EB8AD1E35924BB1131"/>
          </w:pPr>
          <w:r w:rsidRPr="009D50DA">
            <w:rPr>
              <w:rStyle w:val="Platzhaltertext"/>
            </w:rPr>
            <w:t>Wählen Sie einen Dokumentbaustein aus.</w:t>
          </w:r>
        </w:p>
      </w:docPartBody>
    </w:docPart>
    <w:docPart>
      <w:docPartPr>
        <w:name w:val="E8FAF8A95CCA44C6A787CCBC81B265A4"/>
        <w:category>
          <w:name w:val="Allgemein"/>
          <w:gallery w:val="placeholder"/>
        </w:category>
        <w:types>
          <w:type w:val="bbPlcHdr"/>
        </w:types>
        <w:behaviors>
          <w:behavior w:val="content"/>
        </w:behaviors>
        <w:guid w:val="{8DBCAFC5-74A5-4EDC-89BA-2845A3C0C6A3}"/>
      </w:docPartPr>
      <w:docPartBody>
        <w:p w:rsidR="00272039" w:rsidRDefault="00000000">
          <w:pPr>
            <w:pStyle w:val="E8FAF8A95CCA44C6A787CCBC81B265A4"/>
          </w:pPr>
          <w:r w:rsidRPr="009D50DA">
            <w:rPr>
              <w:rStyle w:val="Platzhaltertext"/>
            </w:rPr>
            <w:t>Wählen Sie einen Dokumentbaustein aus.</w:t>
          </w:r>
        </w:p>
      </w:docPartBody>
    </w:docPart>
    <w:docPart>
      <w:docPartPr>
        <w:name w:val="B1700CBEEE834FD7B74B828AA541B75D"/>
        <w:category>
          <w:name w:val="Allgemein"/>
          <w:gallery w:val="placeholder"/>
        </w:category>
        <w:types>
          <w:type w:val="bbPlcHdr"/>
        </w:types>
        <w:behaviors>
          <w:behavior w:val="content"/>
        </w:behaviors>
        <w:guid w:val="{F98DA6E7-3BA3-4F77-935A-10CCC951F12F}"/>
      </w:docPartPr>
      <w:docPartBody>
        <w:p w:rsidR="00272039" w:rsidRDefault="00000000">
          <w:pPr>
            <w:pStyle w:val="B1700CBEEE834FD7B74B828AA541B75D"/>
          </w:pPr>
          <w:r w:rsidRPr="009D50DA">
            <w:rPr>
              <w:rStyle w:val="Platzhaltertext"/>
            </w:rPr>
            <w:t>Wählen Sie einen Dokumentbaustein aus.</w:t>
          </w:r>
        </w:p>
      </w:docPartBody>
    </w:docPart>
    <w:docPart>
      <w:docPartPr>
        <w:name w:val="28091CE72F7C42FFA93B5BFEB5514BB2"/>
        <w:category>
          <w:name w:val="Allgemein"/>
          <w:gallery w:val="placeholder"/>
        </w:category>
        <w:types>
          <w:type w:val="bbPlcHdr"/>
        </w:types>
        <w:behaviors>
          <w:behavior w:val="content"/>
        </w:behaviors>
        <w:guid w:val="{354BC237-D149-4938-A0C9-6A57EE577F72}"/>
      </w:docPartPr>
      <w:docPartBody>
        <w:p w:rsidR="00272039" w:rsidRDefault="00000000">
          <w:pPr>
            <w:pStyle w:val="28091CE72F7C42FFA93B5BFEB5514BB2"/>
          </w:pPr>
          <w:r>
            <w:rPr>
              <w:rStyle w:val="Platzhaltertext"/>
            </w:rPr>
            <w:t>Wählen Sie einen Dokumentbaustein aus.</w:t>
          </w:r>
        </w:p>
      </w:docPartBody>
    </w:docPart>
    <w:docPart>
      <w:docPartPr>
        <w:name w:val="BD925CFFEF4646E2AE2B23D237074BD0"/>
        <w:category>
          <w:name w:val="Allgemein"/>
          <w:gallery w:val="placeholder"/>
        </w:category>
        <w:types>
          <w:type w:val="bbPlcHdr"/>
        </w:types>
        <w:behaviors>
          <w:behavior w:val="content"/>
        </w:behaviors>
        <w:guid w:val="{75805461-F242-4659-AA86-CFA0D66E6D8B}"/>
      </w:docPartPr>
      <w:docPartBody>
        <w:p w:rsidR="00272039" w:rsidRDefault="00000000">
          <w:pPr>
            <w:pStyle w:val="BD925CFFEF4646E2AE2B23D237074BD0"/>
          </w:pPr>
          <w:r w:rsidRPr="009D50DA">
            <w:rPr>
              <w:rStyle w:val="Platzhaltertext"/>
            </w:rPr>
            <w:t>Wählen Sie einen Dokumentbaustein aus.</w:t>
          </w:r>
        </w:p>
      </w:docPartBody>
    </w:docPart>
    <w:docPart>
      <w:docPartPr>
        <w:name w:val="C1BE69999D7540FABD3A8EC980A4EBFA"/>
        <w:category>
          <w:name w:val="Allgemein"/>
          <w:gallery w:val="placeholder"/>
        </w:category>
        <w:types>
          <w:type w:val="bbPlcHdr"/>
        </w:types>
        <w:behaviors>
          <w:behavior w:val="content"/>
        </w:behaviors>
        <w:guid w:val="{73216BE8-7A78-4D1B-AE89-46D9324AD937}"/>
      </w:docPartPr>
      <w:docPartBody>
        <w:p w:rsidR="00272039" w:rsidRDefault="00000000">
          <w:pPr>
            <w:pStyle w:val="C1BE69999D7540FABD3A8EC980A4EBFA"/>
          </w:pPr>
          <w:r w:rsidRPr="009D50DA">
            <w:rPr>
              <w:rStyle w:val="Platzhaltertext"/>
            </w:rPr>
            <w:t>Wählen Sie einen Dokumentbaustein aus.</w:t>
          </w:r>
        </w:p>
      </w:docPartBody>
    </w:docPart>
    <w:docPart>
      <w:docPartPr>
        <w:name w:val="3DC5218CD18C490D81CFF46D4DA2DFB8"/>
        <w:category>
          <w:name w:val="Allgemein"/>
          <w:gallery w:val="placeholder"/>
        </w:category>
        <w:types>
          <w:type w:val="bbPlcHdr"/>
        </w:types>
        <w:behaviors>
          <w:behavior w:val="content"/>
        </w:behaviors>
        <w:guid w:val="{8D47A477-D4F8-4B9B-AEFD-AA8A8A287958}"/>
      </w:docPartPr>
      <w:docPartBody>
        <w:p w:rsidR="00272039" w:rsidRDefault="00000000">
          <w:pPr>
            <w:pStyle w:val="3DC5218CD18C490D81CFF46D4DA2DFB8"/>
          </w:pPr>
          <w:r w:rsidRPr="009D50DA">
            <w:rPr>
              <w:rStyle w:val="Platzhaltertext"/>
            </w:rPr>
            <w:t>Wählen Sie einen Dokumentbaustein aus.</w:t>
          </w:r>
        </w:p>
      </w:docPartBody>
    </w:docPart>
    <w:docPart>
      <w:docPartPr>
        <w:name w:val="4F1BF53760B240308553F9D071F886C6"/>
        <w:category>
          <w:name w:val="Allgemein"/>
          <w:gallery w:val="placeholder"/>
        </w:category>
        <w:types>
          <w:type w:val="bbPlcHdr"/>
        </w:types>
        <w:behaviors>
          <w:behavior w:val="content"/>
        </w:behaviors>
        <w:guid w:val="{EF935552-FBE7-48FA-9AB3-1B610EDD50E5}"/>
      </w:docPartPr>
      <w:docPartBody>
        <w:p w:rsidR="00272039" w:rsidRDefault="00000000">
          <w:pPr>
            <w:pStyle w:val="4F1BF53760B240308553F9D071F886C6"/>
          </w:pPr>
          <w:r>
            <w:rPr>
              <w:rStyle w:val="Platzhaltertext"/>
            </w:rPr>
            <w:t>Wählen Sie einen Dokumentbaustein aus.</w:t>
          </w:r>
        </w:p>
      </w:docPartBody>
    </w:docPart>
    <w:docPart>
      <w:docPartPr>
        <w:name w:val="2AB1379F7515458D867BEDC84CFC663F"/>
        <w:category>
          <w:name w:val="Allgemein"/>
          <w:gallery w:val="placeholder"/>
        </w:category>
        <w:types>
          <w:type w:val="bbPlcHdr"/>
        </w:types>
        <w:behaviors>
          <w:behavior w:val="content"/>
        </w:behaviors>
        <w:guid w:val="{A0107B77-73E0-4BE3-9FBA-EF2D568A71D3}"/>
      </w:docPartPr>
      <w:docPartBody>
        <w:p w:rsidR="00272039" w:rsidRDefault="00000000">
          <w:pPr>
            <w:pStyle w:val="2AB1379F7515458D867BEDC84CFC663F"/>
          </w:pPr>
          <w:r w:rsidRPr="009D50DA">
            <w:rPr>
              <w:rStyle w:val="Platzhaltertext"/>
            </w:rPr>
            <w:t>Wählen Sie einen Dokumentbaustein aus.</w:t>
          </w:r>
        </w:p>
      </w:docPartBody>
    </w:docPart>
    <w:docPart>
      <w:docPartPr>
        <w:name w:val="AA5B8AF6CC814C728C98D2E8773E0D69"/>
        <w:category>
          <w:name w:val="Allgemein"/>
          <w:gallery w:val="placeholder"/>
        </w:category>
        <w:types>
          <w:type w:val="bbPlcHdr"/>
        </w:types>
        <w:behaviors>
          <w:behavior w:val="content"/>
        </w:behaviors>
        <w:guid w:val="{BDFE7CA2-8F50-4B50-AF4E-C1076BD262EB}"/>
      </w:docPartPr>
      <w:docPartBody>
        <w:p w:rsidR="00272039" w:rsidRDefault="00000000">
          <w:pPr>
            <w:pStyle w:val="AA5B8AF6CC814C728C98D2E8773E0D69"/>
          </w:pPr>
          <w:r w:rsidRPr="009D50DA">
            <w:rPr>
              <w:rStyle w:val="Platzhaltertext"/>
            </w:rPr>
            <w:t>Wählen Sie einen Dokumentbaustein aus.</w:t>
          </w:r>
        </w:p>
      </w:docPartBody>
    </w:docPart>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272039"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2041A4"/>
    <w:rsid w:val="00272039"/>
    <w:rsid w:val="0035283B"/>
    <w:rsid w:val="00D22C2B"/>
    <w:rsid w:val="00FA0B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72039"/>
  </w:style>
  <w:style w:type="paragraph" w:customStyle="1" w:styleId="201C07D9A8124CA3A7A5BBE28B74FEC1">
    <w:name w:val="201C07D9A8124CA3A7A5BBE28B74FEC1"/>
  </w:style>
  <w:style w:type="paragraph" w:customStyle="1" w:styleId="38C27D4E7C5D4A048184954554C2AE7B">
    <w:name w:val="38C27D4E7C5D4A048184954554C2AE7B"/>
  </w:style>
  <w:style w:type="paragraph" w:customStyle="1" w:styleId="0B12CB416A46447BA786731B3511C500">
    <w:name w:val="0B12CB416A46447BA786731B3511C500"/>
  </w:style>
  <w:style w:type="paragraph" w:customStyle="1" w:styleId="D9A15B4FF2254BAC91657F91B0F48D53">
    <w:name w:val="D9A15B4FF2254BAC91657F91B0F48D53"/>
  </w:style>
  <w:style w:type="paragraph" w:customStyle="1" w:styleId="91EFEC95B0C24941833A3DCA6E030673">
    <w:name w:val="91EFEC95B0C24941833A3DCA6E030673"/>
  </w:style>
  <w:style w:type="paragraph" w:customStyle="1" w:styleId="A39C4D6EF79E478C8580A5487969DAFF">
    <w:name w:val="A39C4D6EF79E478C8580A5487969DAFF"/>
  </w:style>
  <w:style w:type="paragraph" w:customStyle="1" w:styleId="899E4FDF0A114DFF823FC315E3FAF158">
    <w:name w:val="899E4FDF0A114DFF823FC315E3FAF158"/>
  </w:style>
  <w:style w:type="paragraph" w:customStyle="1" w:styleId="E2091447FE5543F3A997E11603A95C4C">
    <w:name w:val="E2091447FE5543F3A997E11603A95C4C"/>
  </w:style>
  <w:style w:type="paragraph" w:customStyle="1" w:styleId="973EDCB6E6AB4F829DE9217DAB70D5E3">
    <w:name w:val="973EDCB6E6AB4F829DE9217DAB70D5E3"/>
  </w:style>
  <w:style w:type="paragraph" w:customStyle="1" w:styleId="D13FF96CC55644458564B84833E3A4E9">
    <w:name w:val="D13FF96CC55644458564B84833E3A4E9"/>
  </w:style>
  <w:style w:type="paragraph" w:customStyle="1" w:styleId="B38473D8DA3E4502A798BE2D70249100">
    <w:name w:val="B38473D8DA3E4502A798BE2D70249100"/>
  </w:style>
  <w:style w:type="paragraph" w:customStyle="1" w:styleId="AA0B416808014228AA3A8F2E4B63FC06">
    <w:name w:val="AA0B416808014228AA3A8F2E4B63FC06"/>
  </w:style>
  <w:style w:type="paragraph" w:customStyle="1" w:styleId="F85533063CD147C7AA40A33BED431B90">
    <w:name w:val="F85533063CD147C7AA40A33BED431B90"/>
  </w:style>
  <w:style w:type="paragraph" w:customStyle="1" w:styleId="A461648CFEE54D6885A9C735A084E49C">
    <w:name w:val="A461648CFEE54D6885A9C735A084E49C"/>
  </w:style>
  <w:style w:type="paragraph" w:customStyle="1" w:styleId="E3538BA793F24A69A363E2B0A4893086">
    <w:name w:val="E3538BA793F24A69A363E2B0A4893086"/>
  </w:style>
  <w:style w:type="paragraph" w:customStyle="1" w:styleId="AD1AAF752AB04081BCE73A1BA2F1297F">
    <w:name w:val="AD1AAF752AB04081BCE73A1BA2F1297F"/>
  </w:style>
  <w:style w:type="paragraph" w:customStyle="1" w:styleId="D4ECCE3D72CC4038A860400B9ADA5A7E">
    <w:name w:val="D4ECCE3D72CC4038A860400B9ADA5A7E"/>
  </w:style>
  <w:style w:type="paragraph" w:customStyle="1" w:styleId="640A2390E58C441CAB69216BFB3E9FA4">
    <w:name w:val="640A2390E58C441CAB69216BFB3E9FA4"/>
  </w:style>
  <w:style w:type="paragraph" w:customStyle="1" w:styleId="6ED147E0C3B94DEFA22B9F5F171D3884">
    <w:name w:val="6ED147E0C3B94DEFA22B9F5F171D3884"/>
  </w:style>
  <w:style w:type="paragraph" w:customStyle="1" w:styleId="5527AE2458D24FAF84B81DB5BF5DDEDC">
    <w:name w:val="5527AE2458D24FAF84B81DB5BF5DDEDC"/>
  </w:style>
  <w:style w:type="paragraph" w:customStyle="1" w:styleId="176648A8195043FBB0048C4A60CAB45A">
    <w:name w:val="176648A8195043FBB0048C4A60CAB45A"/>
  </w:style>
  <w:style w:type="paragraph" w:customStyle="1" w:styleId="54E895AFF39F421C9E3D7C933830B216">
    <w:name w:val="54E895AFF39F421C9E3D7C933830B216"/>
  </w:style>
  <w:style w:type="paragraph" w:customStyle="1" w:styleId="A6B78FADEE2642F78276A163E5483D7D">
    <w:name w:val="A6B78FADEE2642F78276A163E5483D7D"/>
  </w:style>
  <w:style w:type="paragraph" w:customStyle="1" w:styleId="B987A8E7B0D74440A8760D4C506531E5">
    <w:name w:val="B987A8E7B0D74440A8760D4C506531E5"/>
  </w:style>
  <w:style w:type="paragraph" w:customStyle="1" w:styleId="7965466EBB4545C9892D39CB7FCC77C1">
    <w:name w:val="7965466EBB4545C9892D39CB7FCC77C1"/>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33F875E670AC4C8B9F2034D4F7E10D38">
    <w:name w:val="33F875E670AC4C8B9F2034D4F7E10D38"/>
  </w:style>
  <w:style w:type="paragraph" w:customStyle="1" w:styleId="897F8BB6D20F443C87760A174364417F">
    <w:name w:val="897F8BB6D20F443C87760A174364417F"/>
  </w:style>
  <w:style w:type="paragraph" w:customStyle="1" w:styleId="BD805B65377F46D9A1FA7B3724AE0CD5">
    <w:name w:val="BD805B65377F46D9A1FA7B3724AE0CD5"/>
  </w:style>
  <w:style w:type="paragraph" w:customStyle="1" w:styleId="9E0262C6FF1C49EDBC2DE97A78B64CB0">
    <w:name w:val="9E0262C6FF1C49EDBC2DE97A78B64CB0"/>
  </w:style>
  <w:style w:type="paragraph" w:customStyle="1" w:styleId="8E75CD3FC13A4FDAA56A83D0E2D7C0F6">
    <w:name w:val="8E75CD3FC13A4FDAA56A83D0E2D7C0F6"/>
  </w:style>
  <w:style w:type="paragraph" w:customStyle="1" w:styleId="EA4679A40B694215B9D48BF82C0F99CD">
    <w:name w:val="EA4679A40B694215B9D48BF82C0F99CD"/>
    <w:rsid w:val="00272039"/>
  </w:style>
  <w:style w:type="paragraph" w:customStyle="1" w:styleId="EE4EA0F942E441E384A58B23E31782F4">
    <w:name w:val="EE4EA0F942E441E384A58B23E31782F4"/>
    <w:rsid w:val="00272039"/>
  </w:style>
  <w:style w:type="paragraph" w:customStyle="1" w:styleId="A1FC3DB2E15E4CA8A564DAD8A0383B10">
    <w:name w:val="A1FC3DB2E15E4CA8A564DAD8A0383B10"/>
    <w:rsid w:val="00272039"/>
  </w:style>
  <w:style w:type="paragraph" w:customStyle="1" w:styleId="B2B249EF6E344A1594D444144B03AC86">
    <w:name w:val="B2B249EF6E344A1594D444144B03AC86"/>
    <w:rsid w:val="00272039"/>
  </w:style>
  <w:style w:type="paragraph" w:customStyle="1" w:styleId="5011DB57D9A249EAAE30E384AF3AE6F3">
    <w:name w:val="5011DB57D9A249EAAE30E384AF3AE6F3"/>
    <w:rsid w:val="00272039"/>
  </w:style>
  <w:style w:type="paragraph" w:customStyle="1" w:styleId="8948603BEF1C489EB2E40CFA7B3D1481">
    <w:name w:val="8948603BEF1C489EB2E40CFA7B3D1481"/>
    <w:rsid w:val="00272039"/>
  </w:style>
  <w:style w:type="paragraph" w:customStyle="1" w:styleId="84B2595F4F1141B8A9DF7F6B87FF8E62">
    <w:name w:val="84B2595F4F1141B8A9DF7F6B87FF8E62"/>
    <w:rsid w:val="00272039"/>
  </w:style>
  <w:style w:type="paragraph" w:customStyle="1" w:styleId="57B1A2322D4241BC953160A0E89BE6D3">
    <w:name w:val="57B1A2322D4241BC953160A0E89BE6D3"/>
    <w:rsid w:val="00272039"/>
  </w:style>
  <w:style w:type="paragraph" w:customStyle="1" w:styleId="D6CF50A0C26F45DFB02D5D3FE73D48BE">
    <w:name w:val="D6CF50A0C26F45DFB02D5D3FE73D48BE"/>
    <w:rsid w:val="00272039"/>
  </w:style>
  <w:style w:type="paragraph" w:customStyle="1" w:styleId="78B24406485C4436A33B281ABA0D40D1">
    <w:name w:val="78B24406485C4436A33B281ABA0D40D1"/>
    <w:rsid w:val="00272039"/>
  </w:style>
  <w:style w:type="paragraph" w:customStyle="1" w:styleId="51D5818E6DDC4B5DB110B16A4C9957A6">
    <w:name w:val="51D5818E6DDC4B5DB110B16A4C9957A6"/>
    <w:rsid w:val="00272039"/>
  </w:style>
  <w:style w:type="paragraph" w:customStyle="1" w:styleId="E827FE53BC864426ADB78669EBAC8BC4">
    <w:name w:val="E827FE53BC864426ADB78669EBAC8BC4"/>
    <w:rsid w:val="00272039"/>
  </w:style>
  <w:style w:type="paragraph" w:customStyle="1" w:styleId="25F7ADC77216445F9F79C49C77A3D8FC">
    <w:name w:val="25F7ADC77216445F9F79C49C77A3D8FC"/>
    <w:rsid w:val="00272039"/>
  </w:style>
  <w:style w:type="paragraph" w:customStyle="1" w:styleId="E0E4DCCCAD0A45F293D4C4F4FB0BD308">
    <w:name w:val="E0E4DCCCAD0A45F293D4C4F4FB0BD308"/>
    <w:rsid w:val="00272039"/>
  </w:style>
  <w:style w:type="paragraph" w:customStyle="1" w:styleId="463E78C88BBE40E2841AD1D8589B145A">
    <w:name w:val="463E78C88BBE40E2841AD1D8589B145A"/>
    <w:rsid w:val="00272039"/>
  </w:style>
  <w:style w:type="paragraph" w:customStyle="1" w:styleId="2C9DFABBCFEC45EBAB2B395442AA194E">
    <w:name w:val="2C9DFABBCFEC45EBAB2B395442AA194E"/>
    <w:rsid w:val="00272039"/>
  </w:style>
  <w:style w:type="paragraph" w:customStyle="1" w:styleId="2314E6C7433843F4ADCF5D0F59A6F9BA">
    <w:name w:val="2314E6C7433843F4ADCF5D0F59A6F9BA"/>
    <w:rsid w:val="00272039"/>
  </w:style>
  <w:style w:type="paragraph" w:customStyle="1" w:styleId="796477845DFE47F3808AD5EE04483CEE">
    <w:name w:val="796477845DFE47F3808AD5EE04483CEE"/>
    <w:rsid w:val="00272039"/>
  </w:style>
  <w:style w:type="paragraph" w:customStyle="1" w:styleId="64277924C1384CD6A56A97BEFD8EA175">
    <w:name w:val="64277924C1384CD6A56A97BEFD8EA175"/>
    <w:rsid w:val="00272039"/>
  </w:style>
  <w:style w:type="paragraph" w:customStyle="1" w:styleId="E44E53F749F144A78B139A362FD3BE58">
    <w:name w:val="E44E53F749F144A78B139A362FD3BE58"/>
    <w:rsid w:val="00272039"/>
  </w:style>
  <w:style w:type="paragraph" w:customStyle="1" w:styleId="177CF52B152A41338C9451B3B8CACAAC">
    <w:name w:val="177CF52B152A41338C9451B3B8CACAAC"/>
    <w:rsid w:val="00272039"/>
  </w:style>
  <w:style w:type="paragraph" w:customStyle="1" w:styleId="6E85C7F01BB9421A973872EE7EA454DD">
    <w:name w:val="6E85C7F01BB9421A973872EE7EA454DD"/>
    <w:rsid w:val="00272039"/>
  </w:style>
  <w:style w:type="paragraph" w:customStyle="1" w:styleId="B444B114144B4CA0888FAF6CC12F0A59">
    <w:name w:val="B444B114144B4CA0888FAF6CC12F0A59"/>
    <w:rsid w:val="00272039"/>
  </w:style>
  <w:style w:type="paragraph" w:customStyle="1" w:styleId="BCC23895567A4813943E66D8519D8DBB">
    <w:name w:val="BCC23895567A4813943E66D8519D8DBB"/>
    <w:rsid w:val="00272039"/>
  </w:style>
  <w:style w:type="paragraph" w:customStyle="1" w:styleId="DC9A3A5E903F49DD89FBC15FC4852C27">
    <w:name w:val="DC9A3A5E903F49DD89FBC15FC4852C27"/>
    <w:rsid w:val="00272039"/>
  </w:style>
  <w:style w:type="paragraph" w:customStyle="1" w:styleId="52DD6FEFD27D4D308E82AD31EF7D9E29">
    <w:name w:val="52DD6FEFD27D4D308E82AD31EF7D9E29"/>
    <w:rsid w:val="00272039"/>
  </w:style>
  <w:style w:type="paragraph" w:customStyle="1" w:styleId="23AE086A41524D81AC90CE7AA591D11E">
    <w:name w:val="23AE086A41524D81AC90CE7AA591D11E"/>
    <w:rsid w:val="00272039"/>
  </w:style>
  <w:style w:type="paragraph" w:customStyle="1" w:styleId="232E20638A334399A7291EF12DBCA69B">
    <w:name w:val="232E20638A334399A7291EF12DBCA69B"/>
    <w:rsid w:val="00272039"/>
  </w:style>
  <w:style w:type="paragraph" w:customStyle="1" w:styleId="252820DD6EDD4B1A91D4DD7AAF4ECB92">
    <w:name w:val="252820DD6EDD4B1A91D4DD7AAF4ECB92"/>
    <w:rsid w:val="00272039"/>
  </w:style>
  <w:style w:type="paragraph" w:customStyle="1" w:styleId="7695A273319449B99EFC50955CF9BE4D">
    <w:name w:val="7695A273319449B99EFC50955CF9BE4D"/>
    <w:rsid w:val="00272039"/>
  </w:style>
  <w:style w:type="paragraph" w:customStyle="1" w:styleId="9D594A6DCA33419DA695099DEDC6A6BB">
    <w:name w:val="9D594A6DCA33419DA695099DEDC6A6BB"/>
    <w:rsid w:val="00272039"/>
  </w:style>
  <w:style w:type="paragraph" w:customStyle="1" w:styleId="6C76573877F944319CD04FFD736657BC">
    <w:name w:val="6C76573877F944319CD04FFD736657BC"/>
    <w:rsid w:val="00272039"/>
  </w:style>
  <w:style w:type="paragraph" w:customStyle="1" w:styleId="F0ECE469BFD74A24919F5A80F4E508E2">
    <w:name w:val="F0ECE469BFD74A24919F5A80F4E508E2"/>
    <w:rsid w:val="00272039"/>
  </w:style>
  <w:style w:type="paragraph" w:customStyle="1" w:styleId="3CAC8549680841948B1631A5653CC02A">
    <w:name w:val="3CAC8549680841948B1631A5653CC02A"/>
    <w:rsid w:val="00272039"/>
  </w:style>
  <w:style w:type="paragraph" w:customStyle="1" w:styleId="327FF13D6FAC456FAA625E85FAAE98D3">
    <w:name w:val="327FF13D6FAC456FAA625E85FAAE98D3"/>
    <w:rsid w:val="00272039"/>
  </w:style>
  <w:style w:type="paragraph" w:customStyle="1" w:styleId="F7BB62D2FF0C469CB0BA31028473B8F2">
    <w:name w:val="F7BB62D2FF0C469CB0BA31028473B8F2"/>
    <w:rsid w:val="00272039"/>
  </w:style>
  <w:style w:type="paragraph" w:customStyle="1" w:styleId="B80F7BBD8DBF463BA6DDFAA6CFDE5E32">
    <w:name w:val="B80F7BBD8DBF463BA6DDFAA6CFDE5E32"/>
    <w:rsid w:val="00272039"/>
  </w:style>
  <w:style w:type="paragraph" w:customStyle="1" w:styleId="B22C408036B74D519A735234C64D5954">
    <w:name w:val="B22C408036B74D519A735234C64D5954"/>
    <w:rsid w:val="00272039"/>
  </w:style>
  <w:style w:type="paragraph" w:customStyle="1" w:styleId="C147AC9B45714D81B77E4372F140419C">
    <w:name w:val="C147AC9B45714D81B77E4372F140419C"/>
    <w:rsid w:val="00272039"/>
  </w:style>
  <w:style w:type="paragraph" w:customStyle="1" w:styleId="67D29EDC2D7D44FB9DE6D123A1D00065">
    <w:name w:val="67D29EDC2D7D44FB9DE6D123A1D00065"/>
    <w:rsid w:val="00272039"/>
  </w:style>
  <w:style w:type="paragraph" w:customStyle="1" w:styleId="B5EED8D7357548B9A06C4983B89C6AD0">
    <w:name w:val="B5EED8D7357548B9A06C4983B89C6AD0"/>
    <w:rsid w:val="00272039"/>
  </w:style>
  <w:style w:type="paragraph" w:customStyle="1" w:styleId="9B11B2345EE34EAE808A4CBBAAF47E13">
    <w:name w:val="9B11B2345EE34EAE808A4CBBAAF47E13"/>
    <w:rsid w:val="00272039"/>
  </w:style>
  <w:style w:type="paragraph" w:customStyle="1" w:styleId="57570872981A4C57921961B3C56DE55E">
    <w:name w:val="57570872981A4C57921961B3C56DE55E"/>
    <w:rsid w:val="00272039"/>
  </w:style>
  <w:style w:type="paragraph" w:customStyle="1" w:styleId="625CDC27C335474DA1AF0D258AB16D83">
    <w:name w:val="625CDC27C335474DA1AF0D258AB16D83"/>
    <w:rsid w:val="00272039"/>
  </w:style>
  <w:style w:type="paragraph" w:customStyle="1" w:styleId="48CCCDED5FC1440EB907E8BDAF74C9F1">
    <w:name w:val="48CCCDED5FC1440EB907E8BDAF74C9F1"/>
    <w:rsid w:val="00272039"/>
  </w:style>
  <w:style w:type="paragraph" w:customStyle="1" w:styleId="DED77BB7F3AA48B684048FB2BF0C701F">
    <w:name w:val="DED77BB7F3AA48B684048FB2BF0C701F"/>
    <w:rsid w:val="00272039"/>
  </w:style>
  <w:style w:type="paragraph" w:customStyle="1" w:styleId="AADF4988E9F746DB85A564E0F4B097EA">
    <w:name w:val="AADF4988E9F746DB85A564E0F4B097EA"/>
    <w:rsid w:val="00272039"/>
  </w:style>
  <w:style w:type="paragraph" w:customStyle="1" w:styleId="E99C149A0C0A4CA8B66465EAD5C3AB9A">
    <w:name w:val="E99C149A0C0A4CA8B66465EAD5C3AB9A"/>
    <w:rsid w:val="00272039"/>
  </w:style>
  <w:style w:type="paragraph" w:customStyle="1" w:styleId="2FDA263401A64E32AE4160B37C0E642B">
    <w:name w:val="2FDA263401A64E32AE4160B37C0E642B"/>
    <w:rsid w:val="00272039"/>
  </w:style>
  <w:style w:type="paragraph" w:customStyle="1" w:styleId="9258EC920DF643659122C5B05417ED78">
    <w:name w:val="9258EC920DF643659122C5B05417ED78"/>
    <w:rsid w:val="00272039"/>
  </w:style>
  <w:style w:type="paragraph" w:customStyle="1" w:styleId="B4F1FAED841648CBB21DF65F9565E279">
    <w:name w:val="B4F1FAED841648CBB21DF65F9565E279"/>
    <w:rsid w:val="00272039"/>
  </w:style>
  <w:style w:type="paragraph" w:customStyle="1" w:styleId="4284797D9B234E028BB91A62BDDEC5B6">
    <w:name w:val="4284797D9B234E028BB91A62BDDEC5B6"/>
    <w:rsid w:val="00272039"/>
  </w:style>
  <w:style w:type="paragraph" w:customStyle="1" w:styleId="B02266052C124B51B2A6BD388EF665DD">
    <w:name w:val="B02266052C124B51B2A6BD388EF665DD"/>
    <w:rsid w:val="00272039"/>
  </w:style>
  <w:style w:type="paragraph" w:customStyle="1" w:styleId="EA75D80667834ECFBBD2ACAEA2CA2499">
    <w:name w:val="EA75D80667834ECFBBD2ACAEA2CA2499"/>
    <w:rsid w:val="00272039"/>
  </w:style>
  <w:style w:type="paragraph" w:customStyle="1" w:styleId="57698345C5D14881AA5DD0DD8CF40FD2">
    <w:name w:val="57698345C5D14881AA5DD0DD8CF40FD2"/>
    <w:rsid w:val="00272039"/>
  </w:style>
  <w:style w:type="paragraph" w:customStyle="1" w:styleId="66232010F1C146DCA3D8AB8C645F6803">
    <w:name w:val="66232010F1C146DCA3D8AB8C645F6803"/>
    <w:rsid w:val="00272039"/>
  </w:style>
  <w:style w:type="paragraph" w:customStyle="1" w:styleId="E482E89925484D92B327E5082F7A62E3">
    <w:name w:val="E482E89925484D92B327E5082F7A62E3"/>
    <w:rsid w:val="00272039"/>
  </w:style>
  <w:style w:type="paragraph" w:customStyle="1" w:styleId="0933EE835336481A8553AB40683FE0F2">
    <w:name w:val="0933EE835336481A8553AB40683FE0F2"/>
    <w:rsid w:val="00272039"/>
  </w:style>
  <w:style w:type="paragraph" w:customStyle="1" w:styleId="87525C88B55A4647AB0D986DECB2297B">
    <w:name w:val="87525C88B55A4647AB0D986DECB2297B"/>
    <w:rsid w:val="00272039"/>
  </w:style>
  <w:style w:type="paragraph" w:customStyle="1" w:styleId="4FCF19BF8F1247528A64629E95766055">
    <w:name w:val="4FCF19BF8F1247528A64629E95766055"/>
    <w:rsid w:val="00272039"/>
  </w:style>
  <w:style w:type="paragraph" w:customStyle="1" w:styleId="FC426938E99E4796A7EB3EB64CE81AE6">
    <w:name w:val="FC426938E99E4796A7EB3EB64CE81AE6"/>
    <w:rsid w:val="00272039"/>
  </w:style>
  <w:style w:type="paragraph" w:customStyle="1" w:styleId="7BC8BF94AC1E485BB6AA2B42414EE705">
    <w:name w:val="7BC8BF94AC1E485BB6AA2B42414EE705"/>
    <w:rsid w:val="00272039"/>
  </w:style>
  <w:style w:type="paragraph" w:customStyle="1" w:styleId="4A724916FB46446390DBD10174144FBA">
    <w:name w:val="4A724916FB46446390DBD10174144FBA"/>
    <w:rsid w:val="00272039"/>
  </w:style>
  <w:style w:type="paragraph" w:customStyle="1" w:styleId="AF82336432694A7389207F62386DD214">
    <w:name w:val="AF82336432694A7389207F62386DD214"/>
    <w:rsid w:val="00272039"/>
  </w:style>
  <w:style w:type="paragraph" w:customStyle="1" w:styleId="733DF476945A405485284FFA3B10D786">
    <w:name w:val="733DF476945A405485284FFA3B10D786"/>
    <w:rsid w:val="00272039"/>
  </w:style>
  <w:style w:type="paragraph" w:customStyle="1" w:styleId="2C81ECF38C784A4C889C2061AEB9C45E">
    <w:name w:val="2C81ECF38C784A4C889C2061AEB9C45E"/>
    <w:rsid w:val="00272039"/>
  </w:style>
  <w:style w:type="paragraph" w:customStyle="1" w:styleId="494EC9B2121C431EBA99D5D05D179F93">
    <w:name w:val="494EC9B2121C431EBA99D5D05D179F93"/>
    <w:rsid w:val="00272039"/>
  </w:style>
  <w:style w:type="paragraph" w:customStyle="1" w:styleId="341FE1BFCB3944B99224900CF5386801">
    <w:name w:val="341FE1BFCB3944B99224900CF5386801"/>
    <w:rsid w:val="00272039"/>
  </w:style>
  <w:style w:type="paragraph" w:customStyle="1" w:styleId="AF3E00A622A745138B21A6D960BF29A5">
    <w:name w:val="AF3E00A622A745138B21A6D960BF29A5"/>
    <w:rsid w:val="00272039"/>
  </w:style>
  <w:style w:type="paragraph" w:customStyle="1" w:styleId="31A0B7E486DB40A180774893D337F9D5">
    <w:name w:val="31A0B7E486DB40A180774893D337F9D5"/>
    <w:rsid w:val="00272039"/>
  </w:style>
  <w:style w:type="paragraph" w:customStyle="1" w:styleId="BD59813AE5A9423686417FB17C303BD7">
    <w:name w:val="BD59813AE5A9423686417FB17C303BD7"/>
    <w:rsid w:val="00272039"/>
  </w:style>
  <w:style w:type="paragraph" w:customStyle="1" w:styleId="3162EBA9C18D4B10863A7A8A51FF5523">
    <w:name w:val="3162EBA9C18D4B10863A7A8A51FF5523"/>
    <w:rsid w:val="00272039"/>
  </w:style>
  <w:style w:type="paragraph" w:customStyle="1" w:styleId="B61D4D57B18441708101FFA961528903">
    <w:name w:val="B61D4D57B18441708101FFA961528903"/>
    <w:rsid w:val="00272039"/>
  </w:style>
  <w:style w:type="paragraph" w:customStyle="1" w:styleId="FE2BA31756844CA1A3ADF28F7047C82A">
    <w:name w:val="FE2BA31756844CA1A3ADF28F7047C82A"/>
    <w:rsid w:val="00272039"/>
  </w:style>
  <w:style w:type="paragraph" w:customStyle="1" w:styleId="13C8CB52DD2049AFA148A2D7ADB82AEA">
    <w:name w:val="13C8CB52DD2049AFA148A2D7ADB82AEA"/>
    <w:rsid w:val="00272039"/>
  </w:style>
  <w:style w:type="paragraph" w:customStyle="1" w:styleId="DEB1B46856074470919244471A9D55B0">
    <w:name w:val="DEB1B46856074470919244471A9D55B0"/>
    <w:rsid w:val="00272039"/>
  </w:style>
  <w:style w:type="paragraph" w:customStyle="1" w:styleId="2C5233D474364DFAA47740B73EED9C74">
    <w:name w:val="2C5233D474364DFAA47740B73EED9C74"/>
    <w:rsid w:val="00272039"/>
  </w:style>
  <w:style w:type="paragraph" w:customStyle="1" w:styleId="811E983BDC624D3E8E564DF686D850D2">
    <w:name w:val="811E983BDC624D3E8E564DF686D850D2"/>
    <w:rsid w:val="00272039"/>
  </w:style>
  <w:style w:type="paragraph" w:customStyle="1" w:styleId="E21ECCE5C68F48E9A355F835429DA8B4">
    <w:name w:val="E21ECCE5C68F48E9A355F835429DA8B4"/>
    <w:rsid w:val="00272039"/>
  </w:style>
  <w:style w:type="paragraph" w:customStyle="1" w:styleId="1000BE59D22847549CDCFC40EDD3E46D">
    <w:name w:val="1000BE59D22847549CDCFC40EDD3E46D"/>
    <w:rsid w:val="00272039"/>
  </w:style>
  <w:style w:type="paragraph" w:customStyle="1" w:styleId="729FF4170EE74953841C9C45668E2409">
    <w:name w:val="729FF4170EE74953841C9C45668E2409"/>
    <w:rsid w:val="00272039"/>
  </w:style>
  <w:style w:type="paragraph" w:customStyle="1" w:styleId="F7D687691A024C54806F09AA8C5C2862">
    <w:name w:val="F7D687691A024C54806F09AA8C5C2862"/>
    <w:rsid w:val="00272039"/>
  </w:style>
  <w:style w:type="paragraph" w:customStyle="1" w:styleId="318668C17EC145D6ADEB9CF8228D0A4D">
    <w:name w:val="318668C17EC145D6ADEB9CF8228D0A4D"/>
    <w:rsid w:val="00272039"/>
  </w:style>
  <w:style w:type="paragraph" w:customStyle="1" w:styleId="DC622A3F180D429C87B09E828624FD6F">
    <w:name w:val="DC622A3F180D429C87B09E828624FD6F"/>
    <w:rsid w:val="00272039"/>
  </w:style>
  <w:style w:type="paragraph" w:customStyle="1" w:styleId="9BB93A75739D4B9B8D978558DCBA3359">
    <w:name w:val="9BB93A75739D4B9B8D978558DCBA3359"/>
    <w:rsid w:val="00272039"/>
  </w:style>
  <w:style w:type="paragraph" w:customStyle="1" w:styleId="D912882FF56F4492B46241FDA6F0A838">
    <w:name w:val="D912882FF56F4492B46241FDA6F0A838"/>
    <w:rsid w:val="00272039"/>
  </w:style>
  <w:style w:type="paragraph" w:customStyle="1" w:styleId="E1466D527CC84A629C5BA95EC3D9089D">
    <w:name w:val="E1466D527CC84A629C5BA95EC3D9089D"/>
    <w:rsid w:val="00272039"/>
  </w:style>
  <w:style w:type="paragraph" w:customStyle="1" w:styleId="5F5CD6FEEF9E47A88FE99EA25DEAB179">
    <w:name w:val="5F5CD6FEEF9E47A88FE99EA25DEAB179"/>
    <w:rsid w:val="00272039"/>
  </w:style>
  <w:style w:type="paragraph" w:customStyle="1" w:styleId="B16C79ADF9244A66B644B1D8D4E849B1">
    <w:name w:val="B16C79ADF9244A66B644B1D8D4E849B1"/>
    <w:rsid w:val="00272039"/>
  </w:style>
  <w:style w:type="paragraph" w:customStyle="1" w:styleId="FD2A1868AFA94564801E9E45DD748426">
    <w:name w:val="FD2A1868AFA94564801E9E45DD748426"/>
    <w:rsid w:val="00272039"/>
  </w:style>
  <w:style w:type="paragraph" w:customStyle="1" w:styleId="7D2A8DDC09174C55B0908D4C7C8B02CA">
    <w:name w:val="7D2A8DDC09174C55B0908D4C7C8B02CA"/>
    <w:rsid w:val="00272039"/>
  </w:style>
  <w:style w:type="paragraph" w:customStyle="1" w:styleId="0922EE8DE3184071BD80A692CA589A5D">
    <w:name w:val="0922EE8DE3184071BD80A692CA589A5D"/>
    <w:rsid w:val="00272039"/>
  </w:style>
  <w:style w:type="paragraph" w:customStyle="1" w:styleId="5EE991AE38054AC09A42D53C4B6579D5">
    <w:name w:val="5EE991AE38054AC09A42D53C4B6579D5"/>
    <w:rsid w:val="00272039"/>
  </w:style>
  <w:style w:type="paragraph" w:customStyle="1" w:styleId="0F0F810F31B84CA78C9E5B4606FE70D8">
    <w:name w:val="0F0F810F31B84CA78C9E5B4606FE70D8"/>
    <w:rsid w:val="00272039"/>
  </w:style>
  <w:style w:type="paragraph" w:customStyle="1" w:styleId="9E9333188A8A47F9B060CEABF5ABBBB2">
    <w:name w:val="9E9333188A8A47F9B060CEABF5ABBBB2"/>
    <w:rsid w:val="00272039"/>
  </w:style>
  <w:style w:type="paragraph" w:customStyle="1" w:styleId="2C0566E14ED34264970B55A55328104A">
    <w:name w:val="2C0566E14ED34264970B55A55328104A"/>
    <w:rsid w:val="00272039"/>
  </w:style>
  <w:style w:type="paragraph" w:customStyle="1" w:styleId="744042D1928C4403B641DAF200A2E68B">
    <w:name w:val="744042D1928C4403B641DAF200A2E68B"/>
    <w:rsid w:val="00272039"/>
  </w:style>
  <w:style w:type="paragraph" w:customStyle="1" w:styleId="12ADEDD70C97486B9C1E338C9ED9CFB2">
    <w:name w:val="12ADEDD70C97486B9C1E338C9ED9CFB2"/>
    <w:rsid w:val="00272039"/>
  </w:style>
  <w:style w:type="paragraph" w:customStyle="1" w:styleId="EBDDC46BE3DE48458F794FCAD24858D3">
    <w:name w:val="EBDDC46BE3DE48458F794FCAD24858D3"/>
    <w:rsid w:val="00272039"/>
  </w:style>
  <w:style w:type="paragraph" w:customStyle="1" w:styleId="6B7C5C96CA7B4D40B04D478EB9F44850">
    <w:name w:val="6B7C5C96CA7B4D40B04D478EB9F44850"/>
    <w:rsid w:val="002720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f51c818-7702-4a0d-ad9e-3af3b97c1e80" xsi:nil="true"/>
    <lcf76f155ced4ddcb4097134ff3c332f xmlns="44fd7002-079b-4c05-b58d-dd6dc38ab02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7E3E5E281C02E04F97D0954DC45A2F7E" ma:contentTypeVersion="15" ma:contentTypeDescription="Ein neues Dokument erstellen." ma:contentTypeScope="" ma:versionID="46075f63ba3a379dc18610f4f8bc0c8c">
  <xsd:schema xmlns:xsd="http://www.w3.org/2001/XMLSchema" xmlns:xs="http://www.w3.org/2001/XMLSchema" xmlns:p="http://schemas.microsoft.com/office/2006/metadata/properties" xmlns:ns2="44fd7002-079b-4c05-b58d-dd6dc38ab02f" xmlns:ns3="9f51c818-7702-4a0d-ad9e-3af3b97c1e80" targetNamespace="http://schemas.microsoft.com/office/2006/metadata/properties" ma:root="true" ma:fieldsID="eb1d736464867edc9609e66179000c63" ns2:_="" ns3:_="">
    <xsd:import namespace="44fd7002-079b-4c05-b58d-dd6dc38ab02f"/>
    <xsd:import namespace="9f51c818-7702-4a0d-ad9e-3af3b97c1e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d7002-079b-4c05-b58d-dd6dc38ab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fda3673f-4eae-45eb-8fe4-3d8dc0da5e02"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1c818-7702-4a0d-ad9e-3af3b97c1e80" elementFormDefault="qualified">
    <xsd:import namespace="http://schemas.microsoft.com/office/2006/documentManagement/types"/>
    <xsd:import namespace="http://schemas.microsoft.com/office/infopath/2007/PartnerControls"/>
    <xsd:element name="SharedWithUsers" ma:index="13"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description="" ma:internalName="SharedWithDetails" ma:readOnly="true">
      <xsd:simpleType>
        <xsd:restriction base="dms:Note">
          <xsd:maxLength value="255"/>
        </xsd:restriction>
      </xsd:simpleType>
    </xsd:element>
    <xsd:element name="TaxCatchAll" ma:index="19" nillable="true" ma:displayName="Taxonomy Catch All Column" ma:hidden="true" ma:list="{7175a9e6-626a-45e3-987b-89f4c9f49ca8}" ma:internalName="TaxCatchAll" ma:showField="CatchAllData" ma:web="9f51c818-7702-4a0d-ad9e-3af3b97c1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f51c818-7702-4a0d-ad9e-3af3b97c1e80"/>
    <ds:schemaRef ds:uri="44fd7002-079b-4c05-b58d-dd6dc38ab02f"/>
  </ds:schemaRefs>
</ds:datastoreItem>
</file>

<file path=customXml/itemProps2.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3.xml><?xml version="1.0" encoding="utf-8"?>
<ds:datastoreItem xmlns:ds="http://schemas.openxmlformats.org/officeDocument/2006/customXml" ds:itemID="{413930AD-D601-46EA-9B8B-31E851C4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d7002-079b-4c05-b58d-dd6dc38ab02f"/>
    <ds:schemaRef ds:uri="9f51c818-7702-4a0d-ad9e-3af3b97c1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7B259D-1CEE-4444-8A39-5731704100FC}">
  <ds:schemaRefs>
    <ds:schemaRef ds:uri="http://ns.axespdf.com/word/configuration"/>
  </ds:schemaRefs>
</ds:datastoreItem>
</file>

<file path=customXml/itemProps5.xml><?xml version="1.0" encoding="utf-8"?>
<ds:datastoreItem xmlns:ds="http://schemas.openxmlformats.org/officeDocument/2006/customXml" ds:itemID="{32933E0F-8E85-4755-B70E-1E8F21C8D4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77</Pages>
  <Words>9788</Words>
  <Characters>61670</Characters>
  <Application>Microsoft Office Word</Application>
  <DocSecurity>0</DocSecurity>
  <Lines>513</Lines>
  <Paragraphs>142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71316</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2</cp:revision>
  <cp:lastPrinted>2025-12-16T11:10:00Z</cp:lastPrinted>
  <dcterms:created xsi:type="dcterms:W3CDTF">2026-10-05T05:32:00Z</dcterms:created>
  <dcterms:modified xsi:type="dcterms:W3CDTF">2026-10-05T05:32:00Z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0x0101007E3E5E281C02E04F97D0954DC45A2F7E</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