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commentRangeStart w:id="65"/>
      <w:r w:rsidRPr="002B7A15">
        <w:rPr>
          <w:noProof/>
        </w:rPr>
        <w:lastRenderedPageBreak/>
        <w:t>Organisatorische Angaben und Systemumgebung</w:t>
      </w:r>
      <w:bookmarkEnd w:id="63"/>
      <w:bookmarkEnd w:id="64"/>
      <w:commentRangeEnd w:id="65"/>
      <w:r w:rsidR="00CE363C" w:rsidRPr="002B7A15">
        <w:rPr>
          <w:rStyle w:val="Kommentarzeichen"/>
          <w:noProof/>
          <w:sz w:val="26"/>
          <w:szCs w:val="28"/>
        </w:rPr>
        <w:commentReference w:id="65"/>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6"/>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6"/>
            <w:r w:rsidR="00CE363C" w:rsidRPr="002B7A15">
              <w:rPr>
                <w:rStyle w:val="Kommentarzeichen"/>
                <w:sz w:val="24"/>
                <w:szCs w:val="20"/>
              </w:rPr>
              <w:commentReference w:id="66"/>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7"/>
            <w:r w:rsidRPr="002B7A15">
              <w:t>Region</w:t>
            </w:r>
            <w:commentRangeEnd w:id="67"/>
            <w:r w:rsidR="00CE363C" w:rsidRPr="002B7A15">
              <w:rPr>
                <w:rStyle w:val="Kommentarzeichen"/>
                <w:sz w:val="24"/>
                <w:szCs w:val="20"/>
              </w:rPr>
              <w:commentReference w:id="67"/>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8"/>
            <w:r w:rsidRPr="002B7A15">
              <w:t>Verwaltungsebene</w:t>
            </w:r>
            <w:commentRangeEnd w:id="68"/>
            <w:r w:rsidR="00CE363C" w:rsidRPr="002B7A15">
              <w:rPr>
                <w:rStyle w:val="Kommentarzeichen"/>
                <w:sz w:val="24"/>
                <w:szCs w:val="20"/>
              </w:rPr>
              <w:commentReference w:id="68"/>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69"/>
            <w:r w:rsidRPr="002B7A15">
              <w:t>…/202</w:t>
            </w:r>
            <w:commentRangeEnd w:id="69"/>
            <w:r w:rsidR="00FE1625" w:rsidRPr="002B7A15">
              <w:rPr>
                <w:rStyle w:val="Kommentarzeichen"/>
                <w:sz w:val="24"/>
                <w:szCs w:val="20"/>
              </w:rPr>
              <w:commentReference w:id="69"/>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0"/>
            <w:r w:rsidRPr="002B7A15">
              <w:t>Name des Webauftritts:</w:t>
            </w:r>
            <w:commentRangeEnd w:id="70"/>
            <w:r w:rsidR="00CE363C" w:rsidRPr="002B7A15">
              <w:rPr>
                <w:rStyle w:val="Kommentarzeichen"/>
                <w:sz w:val="24"/>
                <w:szCs w:val="20"/>
              </w:rPr>
              <w:commentReference w:id="70"/>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1"/>
            <w:r w:rsidRPr="002B7A15">
              <w:t>Version des Webauftritts:</w:t>
            </w:r>
            <w:commentRangeEnd w:id="71"/>
            <w:r w:rsidR="00CE363C" w:rsidRPr="002B7A15">
              <w:rPr>
                <w:rStyle w:val="Kommentarzeichen"/>
                <w:sz w:val="24"/>
                <w:szCs w:val="20"/>
              </w:rPr>
              <w:commentReference w:id="71"/>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2"/>
            <w:r w:rsidRPr="002B7A15">
              <w:t>2. Browser:</w:t>
            </w:r>
            <w:commentRangeEnd w:id="72"/>
            <w:r w:rsidR="000C13E1" w:rsidRPr="002B7A15">
              <w:rPr>
                <w:rStyle w:val="Kommentarzeichen"/>
                <w:sz w:val="24"/>
                <w:szCs w:val="20"/>
              </w:rPr>
              <w:commentReference w:id="72"/>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3"/>
            <w:r w:rsidRPr="002B7A15">
              <w:t>Bildschirmauflösung</w:t>
            </w:r>
            <w:commentRangeEnd w:id="73"/>
            <w:r w:rsidR="00FE1625" w:rsidRPr="002B7A15">
              <w:rPr>
                <w:rStyle w:val="Kommentarzeichen"/>
                <w:sz w:val="24"/>
                <w:szCs w:val="20"/>
              </w:rPr>
              <w:commentReference w:id="73"/>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4" w:name="_Toc34815511"/>
      <w:bookmarkStart w:id="75" w:name="_Toc216953269"/>
      <w:bookmarkStart w:id="76" w:name="_Toc450733024"/>
      <w:bookmarkStart w:id="77" w:name="_Toc504467924"/>
      <w:commentRangeStart w:id="78"/>
      <w:r w:rsidRPr="002B7A15">
        <w:rPr>
          <w:noProof/>
        </w:rPr>
        <w:lastRenderedPageBreak/>
        <w:t>Testumfang</w:t>
      </w:r>
      <w:bookmarkEnd w:id="74"/>
      <w:bookmarkEnd w:id="75"/>
      <w:commentRangeEnd w:id="78"/>
      <w:r w:rsidR="007071DD" w:rsidRPr="002B7A15">
        <w:rPr>
          <w:rStyle w:val="Kommentarzeichen"/>
          <w:noProof/>
          <w:sz w:val="26"/>
          <w:szCs w:val="28"/>
        </w:rPr>
        <w:commentReference w:id="78"/>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79"/>
      <w:commentRangeEnd w:id="79"/>
      <w:r w:rsidR="00FE1625" w:rsidRPr="002B7A15">
        <w:rPr>
          <w:rStyle w:val="Kommentarzeichen"/>
          <w:sz w:val="24"/>
          <w:szCs w:val="20"/>
        </w:rPr>
        <w:commentReference w:id="79"/>
      </w:r>
    </w:p>
    <w:p w14:paraId="22FEBC6F"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0" w:name="_Toc34815512"/>
      <w:bookmarkStart w:id="81" w:name="_Toc216953270"/>
      <w:commentRangeStart w:id="82"/>
      <w:r w:rsidRPr="002B7A15">
        <w:rPr>
          <w:noProof/>
        </w:rPr>
        <w:t>Test</w:t>
      </w:r>
      <w:r w:rsidR="00A123D4" w:rsidRPr="002B7A15">
        <w:rPr>
          <w:noProof/>
        </w:rPr>
        <w:t>d</w:t>
      </w:r>
      <w:r w:rsidRPr="002B7A15">
        <w:rPr>
          <w:noProof/>
        </w:rPr>
        <w:t>urchführung</w:t>
      </w:r>
      <w:bookmarkEnd w:id="76"/>
      <w:bookmarkEnd w:id="77"/>
      <w:bookmarkEnd w:id="80"/>
      <w:bookmarkEnd w:id="81"/>
      <w:commentRangeEnd w:id="82"/>
      <w:r w:rsidR="00307D87" w:rsidRPr="002B7A15">
        <w:rPr>
          <w:rStyle w:val="Kommentarzeichen"/>
          <w:noProof/>
          <w:sz w:val="26"/>
          <w:szCs w:val="28"/>
        </w:rPr>
        <w:commentReference w:id="82"/>
      </w:r>
      <w:r w:rsidR="00A123D4" w:rsidRPr="002B7A15">
        <w:rPr>
          <w:noProof/>
        </w:rPr>
        <w:t xml:space="preserve"> </w:t>
      </w:r>
    </w:p>
    <w:p w14:paraId="0EE51424" w14:textId="77777777" w:rsidR="00A123D4" w:rsidRPr="002B7A15" w:rsidRDefault="00A123D4" w:rsidP="00A123D4">
      <w:pPr>
        <w:pStyle w:val="Bodytext"/>
      </w:pPr>
      <w:bookmarkStart w:id="83"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3"/>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4"/>
      <w:r w:rsidRPr="002B7A15">
        <w:t>Werden bei Webauftritten Cookies oder Cookie-Banner eingesetzt, so wird für die Prüfung stets mit den minimal notwendigen Einstellungen getestet.</w:t>
      </w:r>
      <w:commentRangeEnd w:id="84"/>
      <w:r w:rsidRPr="002B7A15">
        <w:rPr>
          <w:rStyle w:val="Kommentarzeichen"/>
          <w:sz w:val="24"/>
          <w:szCs w:val="20"/>
        </w:rPr>
        <w:commentReference w:id="84"/>
      </w:r>
    </w:p>
    <w:p w14:paraId="510FD8D6" w14:textId="77777777" w:rsidR="00581B3C" w:rsidRPr="002B7A15" w:rsidRDefault="00A123D4" w:rsidP="008D3BA8">
      <w:pPr>
        <w:pStyle w:val="berschrift2"/>
        <w:pageBreakBefore/>
        <w:suppressAutoHyphens/>
        <w:spacing w:after="120" w:line="288" w:lineRule="auto"/>
        <w:rPr>
          <w:noProof/>
        </w:rPr>
      </w:pPr>
      <w:bookmarkStart w:id="85" w:name="_Toc216953271"/>
      <w:commentRangeStart w:id="86"/>
      <w:r w:rsidRPr="002B7A15">
        <w:rPr>
          <w:noProof/>
        </w:rPr>
        <w:lastRenderedPageBreak/>
        <w:t>Testausschlüsse</w:t>
      </w:r>
      <w:bookmarkEnd w:id="85"/>
      <w:commentRangeEnd w:id="86"/>
      <w:r w:rsidR="00FE1625" w:rsidRPr="002B7A15">
        <w:rPr>
          <w:rStyle w:val="Kommentarzeichen"/>
          <w:noProof/>
          <w:sz w:val="26"/>
          <w:szCs w:val="28"/>
        </w:rPr>
        <w:commentReference w:id="86"/>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7" w:name="_Ausschlüsse_von_der"/>
      <w:bookmarkStart w:id="88" w:name="_Toc424652714"/>
      <w:bookmarkStart w:id="89" w:name="_Toc425507199"/>
      <w:bookmarkStart w:id="90" w:name="_Toc425515874"/>
      <w:bookmarkStart w:id="91" w:name="_Toc425528492"/>
      <w:bookmarkStart w:id="92" w:name="_Toc429051602"/>
      <w:bookmarkStart w:id="93" w:name="_Toc429482784"/>
      <w:bookmarkStart w:id="94" w:name="_Toc430074962"/>
      <w:bookmarkStart w:id="95" w:name="_Toc430245664"/>
      <w:bookmarkStart w:id="96" w:name="_Toc430246553"/>
      <w:bookmarkStart w:id="97" w:name="_Toc450733025"/>
      <w:bookmarkStart w:id="98" w:name="_Toc504467925"/>
      <w:bookmarkEnd w:id="87"/>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99" w:name="_Toc216953272"/>
      <w:bookmarkEnd w:id="88"/>
      <w:bookmarkEnd w:id="89"/>
      <w:bookmarkEnd w:id="90"/>
      <w:bookmarkEnd w:id="91"/>
      <w:bookmarkEnd w:id="92"/>
      <w:bookmarkEnd w:id="93"/>
      <w:bookmarkEnd w:id="94"/>
      <w:bookmarkEnd w:id="95"/>
      <w:bookmarkEnd w:id="96"/>
      <w:bookmarkEnd w:id="97"/>
      <w:bookmarkEnd w:id="98"/>
      <w:r w:rsidRPr="002B7A15">
        <w:rPr>
          <w:noProof/>
        </w:rPr>
        <w:lastRenderedPageBreak/>
        <w:t>Ergebnis der Prüfung</w:t>
      </w:r>
      <w:bookmarkEnd w:id="99"/>
    </w:p>
    <w:p w14:paraId="7A941B61" w14:textId="77777777" w:rsidR="004A0439" w:rsidRPr="002B7A15" w:rsidRDefault="004A0439" w:rsidP="00581B3C">
      <w:pPr>
        <w:pStyle w:val="berschrift2"/>
        <w:rPr>
          <w:noProof/>
        </w:rPr>
      </w:pPr>
      <w:bookmarkStart w:id="100" w:name="_Toc29559829"/>
      <w:bookmarkStart w:id="101" w:name="_Toc34815497"/>
      <w:bookmarkStart w:id="102" w:name="_Toc216953273"/>
      <w:r w:rsidRPr="002B7A15">
        <w:rPr>
          <w:noProof/>
        </w:rPr>
        <w:t>Fazit</w:t>
      </w:r>
      <w:bookmarkEnd w:id="100"/>
      <w:bookmarkEnd w:id="101"/>
      <w:bookmarkEnd w:id="102"/>
    </w:p>
    <w:p w14:paraId="1EEB6196" w14:textId="77777777" w:rsidR="001F41C8" w:rsidRPr="002B7A15" w:rsidRDefault="001F41C8" w:rsidP="001F41C8">
      <w:pPr>
        <w:pStyle w:val="Bodytext"/>
        <w:rPr>
          <w:snapToGrid w:val="0"/>
        </w:rPr>
      </w:pPr>
      <w:r w:rsidRPr="002B7A15">
        <w:t xml:space="preserve">Der Webauftritt </w:t>
      </w:r>
      <w:commentRangeStart w:id="103"/>
      <w:r w:rsidRPr="002B7A15">
        <w:t>…</w:t>
      </w:r>
      <w:commentRangeEnd w:id="103"/>
      <w:r w:rsidR="00C25C83" w:rsidRPr="002B7A15">
        <w:rPr>
          <w:rStyle w:val="Kommentarzeichen"/>
          <w:sz w:val="24"/>
          <w:szCs w:val="20"/>
        </w:rPr>
        <w:commentReference w:id="103"/>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4" w:name="_Hlk96417765"/>
      <w:commentRangeStart w:id="105"/>
      <w:r w:rsidRPr="002B7A15">
        <w:rPr>
          <w:b/>
          <w:bCs/>
          <w:szCs w:val="23"/>
        </w:rPr>
        <w:t>Fazit ergänzen</w:t>
      </w:r>
      <w:r w:rsidRPr="002B7A15">
        <w:rPr>
          <w:szCs w:val="23"/>
        </w:rPr>
        <w:t>.</w:t>
      </w:r>
      <w:commentRangeEnd w:id="105"/>
      <w:r w:rsidRPr="002B7A15">
        <w:rPr>
          <w:rStyle w:val="Kommentarzeichen"/>
          <w:sz w:val="24"/>
          <w:szCs w:val="23"/>
        </w:rPr>
        <w:commentReference w:id="105"/>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6"/>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7"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7"/>
      <w:commentRangeEnd w:id="106"/>
      <w:r w:rsidR="008E1D25" w:rsidRPr="002B7A15">
        <w:rPr>
          <w:rStyle w:val="Kommentarzeichen"/>
          <w:sz w:val="24"/>
          <w:szCs w:val="23"/>
        </w:rPr>
        <w:commentReference w:id="106"/>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8" w:name="_Bewertung_der_WCAG-Erfolgskriterien"/>
      <w:bookmarkStart w:id="109" w:name="_Toc34815498"/>
      <w:bookmarkStart w:id="110" w:name="_Toc216953274"/>
      <w:bookmarkStart w:id="111" w:name="_Toc398634030"/>
      <w:bookmarkStart w:id="112" w:name="_Toc403386746"/>
      <w:bookmarkStart w:id="113" w:name="_Toc504467909"/>
      <w:bookmarkEnd w:id="104"/>
      <w:bookmarkEnd w:id="108"/>
      <w:r w:rsidRPr="002B7A15">
        <w:rPr>
          <w:noProof/>
        </w:rPr>
        <w:lastRenderedPageBreak/>
        <w:t xml:space="preserve">Bewertung der </w:t>
      </w:r>
      <w:bookmarkEnd w:id="109"/>
      <w:r w:rsidR="00F94B06" w:rsidRPr="002B7A15">
        <w:rPr>
          <w:noProof/>
        </w:rPr>
        <w:t>Anforderungen</w:t>
      </w:r>
      <w:bookmarkEnd w:id="110"/>
    </w:p>
    <w:p w14:paraId="07D3E0B4" w14:textId="77777777" w:rsidR="002F286D" w:rsidRPr="002B7A15" w:rsidRDefault="002F286D" w:rsidP="002F286D">
      <w:pPr>
        <w:pStyle w:val="Bodytext"/>
        <w:rPr>
          <w:color w:val="auto"/>
        </w:rPr>
      </w:pPr>
      <w:bookmarkStart w:id="114"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4"/>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137D9B">
      <w:pPr>
        <w:pStyle w:val="Bodytext"/>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137D9B">
      <w:pPr>
        <w:pStyle w:val="Bodytext"/>
      </w:pPr>
      <w:bookmarkStart w:id="115" w:name="_Hlk96422099"/>
      <w:bookmarkStart w:id="116" w:name="_Hlk126233890"/>
      <w:bookmarkStart w:id="117" w:name="_Hlk96420144"/>
      <w:bookmarkStart w:id="118"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19" w:name="_Hlk96420228"/>
      <w:r w:rsidRPr="002B7A15">
        <w:t>der EN</w:t>
      </w:r>
      <w:r w:rsidR="007071DD" w:rsidRPr="002B7A15">
        <w:t> </w:t>
      </w:r>
      <w:r w:rsidRPr="002B7A15">
        <w:t>301</w:t>
      </w:r>
      <w:r w:rsidR="007071DD" w:rsidRPr="002B7A15">
        <w:t> </w:t>
      </w:r>
      <w:r w:rsidRPr="002B7A15">
        <w:t>549 und den zusätzlichen Anforderungen</w:t>
      </w:r>
      <w:bookmarkEnd w:id="119"/>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137D9B">
      <w:pPr>
        <w:pStyle w:val="Bodytext"/>
      </w:pPr>
      <w:bookmarkStart w:id="120" w:name="_Hlk96420160"/>
      <w:bookmarkStart w:id="121" w:name="_Hlk96421393"/>
      <w:bookmarkEnd w:id="115"/>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137D9B">
      <w:pPr>
        <w:pStyle w:val="Bodytext"/>
      </w:pPr>
      <w:bookmarkStart w:id="122" w:name="_Hlk123831090"/>
      <w:bookmarkEnd w:id="120"/>
      <w:bookmarkEnd w:id="121"/>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6"/>
    <w:bookmarkEnd w:id="122"/>
    <w:p w14:paraId="03B0EEAB" w14:textId="77777777" w:rsidR="00C933EF" w:rsidRPr="002B7A15" w:rsidRDefault="00C933EF" w:rsidP="00137D9B">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137D9B">
      <w:pPr>
        <w:pStyle w:val="Bodytext"/>
      </w:pPr>
      <w:r w:rsidRPr="002B7A15">
        <w:t xml:space="preserve">Setzt sich die Bewertung einer Anforderung aus mehreren Prüfschritten zusammen, gilt jeweils die schlechteste Bewertung der einzelnen Prüfschritte für die gesamte </w:t>
      </w:r>
      <w:r w:rsidRPr="002B7A15">
        <w:lastRenderedPageBreak/>
        <w:t>Anforderung.</w:t>
      </w:r>
    </w:p>
    <w:p w14:paraId="410B385B" w14:textId="77777777" w:rsidR="002F286D" w:rsidRPr="002B7A15" w:rsidRDefault="00250B17" w:rsidP="00053750">
      <w:pPr>
        <w:pStyle w:val="berschrift3"/>
        <w:pageBreakBefore w:val="0"/>
        <w:rPr>
          <w:noProof/>
        </w:rPr>
      </w:pPr>
      <w:bookmarkStart w:id="123" w:name="_Toc216953275"/>
      <w:bookmarkEnd w:id="117"/>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3"/>
    </w:p>
    <w:p w14:paraId="667DD8F1" w14:textId="77777777" w:rsidR="00F0319A" w:rsidRPr="002B7A15" w:rsidRDefault="00F0319A" w:rsidP="00137D9B">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8"/>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commentRangeStart w:id="124"/>
            <w:r w:rsidRPr="003150B1">
              <w:rPr>
                <w:b/>
                <w:snapToGrid/>
                <w:color w:val="000000"/>
              </w:rPr>
              <w:t>Bewertung</w:t>
            </w:r>
            <w:commentRangeEnd w:id="124"/>
            <w:r w:rsidR="00137D9B" w:rsidRPr="002B7A15">
              <w:rPr>
                <w:rStyle w:val="Kommentarzeichen"/>
                <w:b/>
                <w:snapToGrid/>
                <w:color w:val="000000"/>
                <w:sz w:val="24"/>
                <w:szCs w:val="24"/>
              </w:rPr>
              <w:commentReference w:id="124"/>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137D9B">
            <w:pPr>
              <w:pStyle w:val="Bodytext"/>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137D9B">
            <w:pPr>
              <w:pStyle w:val="Bodytext"/>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137D9B">
            <w:pPr>
              <w:pStyle w:val="Bodytext"/>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137D9B">
            <w:pPr>
              <w:pStyle w:val="Bodytext"/>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137D9B">
            <w:pPr>
              <w:pStyle w:val="Bodytext"/>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137D9B">
            <w:pPr>
              <w:pStyle w:val="Bodytext"/>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137D9B">
            <w:pPr>
              <w:pStyle w:val="Bodytext"/>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137D9B">
            <w:pPr>
              <w:pStyle w:val="Bodytext"/>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137D9B">
            <w:pPr>
              <w:pStyle w:val="Bodytext"/>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137D9B">
            <w:pPr>
              <w:pStyle w:val="Bodytext"/>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137D9B">
            <w:pPr>
              <w:pStyle w:val="Bodytext"/>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137D9B">
            <w:pPr>
              <w:pStyle w:val="Bodytext"/>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137D9B">
            <w:pPr>
              <w:pStyle w:val="Bodytext"/>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137D9B">
            <w:pPr>
              <w:pStyle w:val="Bodytext"/>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137D9B">
            <w:pPr>
              <w:pStyle w:val="Bodytext"/>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137D9B">
            <w:pPr>
              <w:pStyle w:val="Bodytext"/>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137D9B">
            <w:pPr>
              <w:pStyle w:val="Bodytext"/>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137D9B">
            <w:pPr>
              <w:pStyle w:val="Bodytext"/>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137D9B">
            <w:pPr>
              <w:pStyle w:val="Bodytext"/>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137D9B">
            <w:pPr>
              <w:pStyle w:val="Bodytext"/>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137D9B">
            <w:pPr>
              <w:pStyle w:val="Bodytext"/>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137D9B">
            <w:pPr>
              <w:pStyle w:val="Bodytext"/>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137D9B">
            <w:pPr>
              <w:pStyle w:val="Bodytext"/>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137D9B">
            <w:pPr>
              <w:pStyle w:val="Bodytext"/>
              <w:rPr>
                <w:color w:val="000000"/>
              </w:rPr>
            </w:pPr>
            <w:r>
              <w:t>{%rating_icon_12_2_3}</w:t>
            </w:r>
          </w:p>
        </w:tc>
      </w:tr>
    </w:tbl>
    <w:p w14:paraId="6CF67508" w14:textId="77777777" w:rsidR="00250B17" w:rsidRPr="002B7A15" w:rsidRDefault="00250B17" w:rsidP="007071DD">
      <w:pPr>
        <w:pStyle w:val="berschrift3"/>
        <w:rPr>
          <w:noProof/>
        </w:rPr>
      </w:pPr>
      <w:bookmarkStart w:id="125" w:name="_Toc216953276"/>
      <w:bookmarkStart w:id="126" w:name="_Hlk31963572"/>
      <w:bookmarkStart w:id="127" w:name="_Hlk96420375"/>
      <w:bookmarkStart w:id="128" w:name="_Hlk96422163"/>
      <w:r w:rsidRPr="002B7A15">
        <w:rPr>
          <w:noProof/>
        </w:rPr>
        <w:lastRenderedPageBreak/>
        <w:t>Bewertung zusätzlicher Anforderungen</w:t>
      </w:r>
      <w:bookmarkEnd w:id="125"/>
    </w:p>
    <w:p w14:paraId="45F494CA" w14:textId="77777777" w:rsidR="000228C7" w:rsidRPr="002B7A15" w:rsidRDefault="00847F31" w:rsidP="00137D9B">
      <w:pPr>
        <w:pStyle w:val="Bodytext"/>
      </w:pPr>
      <w:bookmarkStart w:id="129"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0"/>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0"/>
      <w:r w:rsidR="00137D9B" w:rsidRPr="002B7A15">
        <w:rPr>
          <w:rStyle w:val="Kommentarzeichen"/>
          <w:rFonts w:eastAsiaTheme="minorHAnsi" w:cs="ArialMT"/>
          <w:bCs w:val="0"/>
          <w:snapToGrid/>
          <w:sz w:val="24"/>
          <w:szCs w:val="20"/>
          <w:lang w:eastAsia="en-US"/>
        </w:rPr>
        <w:commentReference w:id="13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65"/>
        <w:gridCol w:w="3195"/>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1" w:name="_Hlk96420401"/>
            <w:bookmarkEnd w:id="126"/>
            <w:bookmarkEnd w:id="127"/>
            <w:bookmarkEnd w:id="129"/>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137D9B">
            <w:pPr>
              <w:pStyle w:val="Bodytext"/>
            </w:pPr>
            <w:commentRangeStart w:id="132"/>
            <w:r w:rsidRPr="002B7A15">
              <w:t>Bewertung</w:t>
            </w:r>
            <w:commentRangeEnd w:id="132"/>
            <w:r w:rsidR="00137D9B" w:rsidRPr="002B7A15">
              <w:rPr>
                <w:rStyle w:val="Kommentarzeichen"/>
                <w:sz w:val="24"/>
                <w:szCs w:val="20"/>
              </w:rPr>
              <w:commentReference w:id="132"/>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137D9B">
            <w:pPr>
              <w:pStyle w:val="Bodytext"/>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3"/>
            <w:r w:rsidRPr="002B7A15">
              <w:t>10.1.1.1 Nicht-Text-Inhalt</w:t>
            </w:r>
            <w:commentRangeEnd w:id="133"/>
            <w:r w:rsidR="00137D9B" w:rsidRPr="002B7A15">
              <w:rPr>
                <w:rStyle w:val="Kommentarzeichen"/>
                <w:sz w:val="24"/>
                <w:szCs w:val="24"/>
              </w:rPr>
              <w:commentReference w:id="133"/>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4" w:name="_Hlk185253051"/>
            <w:r w:rsidRPr="002B7A15">
              <w:t>10.1.4.3 Kontrast (Minimum)</w:t>
            </w:r>
            <w:bookmarkEnd w:id="134"/>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137D9B">
            <w:pPr>
              <w:pStyle w:val="Bodytext"/>
            </w:pPr>
            <w:r>
              <w:t>{rating_NAT_1_vorhanden}</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137D9B">
            <w:pPr>
              <w:pStyle w:val="Bodytext"/>
            </w:pPr>
            <w:r>
              <w:t>{%rating_icon_NAT_1}</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137D9B">
            <w:pPr>
              <w:pStyle w:val="Bodytext"/>
            </w:pPr>
            <w:r>
              <w:t>{rating_NAT_2_vorhanden}</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137D9B">
            <w:pPr>
              <w:pStyle w:val="Bodytext"/>
            </w:pPr>
            <w:r>
              <w:t>{%rating_icon_NAT_2}</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5" w:name="_Ausführliche_Auswertung_der"/>
      <w:bookmarkStart w:id="136" w:name="_Toc216953277"/>
      <w:bookmarkEnd w:id="111"/>
      <w:bookmarkEnd w:id="112"/>
      <w:bookmarkEnd w:id="113"/>
      <w:bookmarkEnd w:id="128"/>
      <w:bookmarkEnd w:id="131"/>
      <w:bookmarkEnd w:id="135"/>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6"/>
    </w:p>
    <w:p w14:paraId="3ACD1D5A" w14:textId="77777777" w:rsidR="0029119F" w:rsidRPr="002B7A15" w:rsidRDefault="0029119F" w:rsidP="00137D9B">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137D9B">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137D9B">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7" w:name="_Erhaltung_von_Barrierefreiheitsinfo"/>
      <w:bookmarkStart w:id="138" w:name="_Möglichkeiten_der_Bedienung"/>
      <w:bookmarkStart w:id="139" w:name="_Taktiler_oder_auditorischer"/>
      <w:bookmarkStart w:id="140" w:name="_Tastenwiederholung"/>
      <w:bookmarkStart w:id="141" w:name="_Anzeige_von_RTT"/>
      <w:bookmarkStart w:id="142" w:name="_Visueller_Anzeiger_von"/>
      <w:bookmarkEnd w:id="137"/>
      <w:bookmarkEnd w:id="138"/>
      <w:bookmarkEnd w:id="139"/>
      <w:bookmarkEnd w:id="140"/>
      <w:bookmarkEnd w:id="141"/>
      <w:bookmarkEnd w:id="142"/>
      <w:r w:rsidRPr="002B7A15">
        <w:rPr>
          <w:b/>
          <w:bCs w:val="0"/>
          <w:color w:val="auto"/>
        </w:rPr>
        <w:br w:type="page"/>
      </w:r>
    </w:p>
    <w:p w14:paraId="4DFCB16C" w14:textId="77777777" w:rsidR="00C00986" w:rsidRPr="002B7A15" w:rsidRDefault="00C00986" w:rsidP="00564FC7">
      <w:pPr>
        <w:pStyle w:val="berschrift2"/>
        <w:pageBreakBefore/>
        <w:rPr>
          <w:noProof/>
        </w:rPr>
      </w:pPr>
      <w:bookmarkStart w:id="143" w:name="_Interoperabilität"/>
      <w:bookmarkStart w:id="144" w:name="_Bildfrequenz"/>
      <w:bookmarkStart w:id="145" w:name="_Eigenschaften_von_Untertiteln"/>
      <w:bookmarkStart w:id="146" w:name="_Synchronisation_der_Audiodeskriptio"/>
      <w:bookmarkStart w:id="147" w:name="_Toc216953278"/>
      <w:bookmarkEnd w:id="143"/>
      <w:bookmarkEnd w:id="144"/>
      <w:bookmarkEnd w:id="145"/>
      <w:bookmarkEnd w:id="146"/>
      <w:r w:rsidRPr="002B7A15">
        <w:rPr>
          <w:noProof/>
        </w:rPr>
        <w:lastRenderedPageBreak/>
        <w:t>Web</w:t>
      </w:r>
      <w:bookmarkEnd w:id="147"/>
    </w:p>
    <w:p w14:paraId="722F6176" w14:textId="77777777" w:rsidR="004A0439" w:rsidRPr="002B7A15" w:rsidRDefault="004A0439" w:rsidP="00C00986">
      <w:pPr>
        <w:pStyle w:val="berschrift3"/>
        <w:pageBreakBefore w:val="0"/>
        <w:rPr>
          <w:noProof/>
        </w:rPr>
      </w:pPr>
      <w:bookmarkStart w:id="148" w:name="_Toc504467926"/>
      <w:bookmarkStart w:id="149" w:name="_Toc34815515"/>
      <w:bookmarkStart w:id="150" w:name="_Toc216953279"/>
      <w:r w:rsidRPr="002B7A15">
        <w:rPr>
          <w:noProof/>
        </w:rPr>
        <w:t>Wahrnehmba</w:t>
      </w:r>
      <w:bookmarkEnd w:id="148"/>
      <w:bookmarkEnd w:id="149"/>
      <w:r w:rsidR="009E2772" w:rsidRPr="002B7A15">
        <w:rPr>
          <w:noProof/>
        </w:rPr>
        <w:t>r</w:t>
      </w:r>
      <w:bookmarkEnd w:id="150"/>
    </w:p>
    <w:p w14:paraId="1EBAD4EB" w14:textId="77777777" w:rsidR="0045378B" w:rsidRPr="002B7A15" w:rsidRDefault="004A0439" w:rsidP="00137D9B">
      <w:pPr>
        <w:pStyle w:val="Bodytext"/>
      </w:pPr>
      <w:r w:rsidRPr="002B7A15">
        <w:t xml:space="preserve">WCAG-Prinzip: </w:t>
      </w:r>
      <w:r w:rsidR="00E650BC" w:rsidRPr="002B7A15">
        <w:t>„</w:t>
      </w:r>
      <w:r w:rsidR="009E2772" w:rsidRPr="002B7A15">
        <w:t>Informationen und Bestandteile der Benutzerschnittstelle müssen den Benutzern so präsentiert werden, dass diese sie wahrnehmen können.</w:t>
      </w:r>
      <w:r w:rsidR="00E650BC" w:rsidRPr="002B7A15">
        <w:t>“</w:t>
      </w:r>
    </w:p>
    <w:p w14:paraId="00870854" w14:textId="77777777" w:rsidR="004A0439" w:rsidRPr="002B7A15" w:rsidRDefault="004A0439" w:rsidP="00DE1B8F">
      <w:pPr>
        <w:pStyle w:val="berschrift4"/>
        <w:rPr>
          <w:noProof/>
        </w:rPr>
      </w:pPr>
      <w:bookmarkStart w:id="151" w:name="_Anforderung:_Alternativen_für"/>
      <w:bookmarkStart w:id="152" w:name="_Toc34815516"/>
      <w:bookmarkEnd w:id="151"/>
      <w:r w:rsidRPr="002B7A15">
        <w:rPr>
          <w:noProof/>
        </w:rPr>
        <w:t>Text</w:t>
      </w:r>
      <w:r w:rsidR="00352CB9" w:rsidRPr="002B7A15">
        <w:rPr>
          <w:noProof/>
        </w:rPr>
        <w:t>-A</w:t>
      </w:r>
      <w:r w:rsidRPr="002B7A15">
        <w:rPr>
          <w:noProof/>
        </w:rPr>
        <w:t>lternativen</w:t>
      </w:r>
      <w:bookmarkEnd w:id="152"/>
    </w:p>
    <w:p w14:paraId="57572088" w14:textId="77777777" w:rsidR="004A0439" w:rsidRPr="002B7A15" w:rsidRDefault="004A0439" w:rsidP="00137D9B">
      <w:pPr>
        <w:pStyle w:val="Bodytext"/>
      </w:pPr>
      <w:r w:rsidRPr="002B7A15">
        <w:t>WCAG-Richtlinie:</w:t>
      </w:r>
      <w:r w:rsidR="00285E18" w:rsidRPr="002B7A15">
        <w:t xml:space="preserve"> </w:t>
      </w:r>
      <w:r w:rsidR="00E650BC" w:rsidRPr="002B7A15">
        <w:t>„</w:t>
      </w:r>
      <w:r w:rsidR="009E2772" w:rsidRPr="002B7A15">
        <w:t>Stellen Sie Textalternativen für alle Nicht-Text-Inhalte zur Verfügung, so dass diese in andere vom Benutzer benötigte Formen geändert werden können, wie zum Beispiel Großschrift, Braille, Symbole oder einfachere Sprache.</w:t>
      </w:r>
      <w:r w:rsidR="00E650BC" w:rsidRPr="002B7A15">
        <w:t>“</w:t>
      </w:r>
    </w:p>
    <w:p w14:paraId="4487ED14" w14:textId="77777777" w:rsidR="004A0439" w:rsidRPr="002B7A15" w:rsidRDefault="004A0439" w:rsidP="007E618C">
      <w:pPr>
        <w:pStyle w:val="berschrift5"/>
        <w:numPr>
          <w:ilvl w:val="4"/>
          <w:numId w:val="41"/>
        </w:numPr>
      </w:pPr>
      <w:bookmarkStart w:id="153" w:name="_Nicht-Text-Inhalt_(!)"/>
      <w:bookmarkStart w:id="154" w:name="_Nicht-Text-Inhalt"/>
      <w:bookmarkStart w:id="155" w:name="_Toc504467928"/>
      <w:bookmarkStart w:id="156" w:name="_Toc34815517"/>
      <w:bookmarkEnd w:id="153"/>
      <w:bookmarkEnd w:id="154"/>
      <w:r w:rsidRPr="002B7A15">
        <w:t>Nicht-Text-Inhalt</w:t>
      </w:r>
      <w:bookmarkEnd w:id="155"/>
      <w:bookmarkEnd w:id="156"/>
      <w:r w:rsidR="00332943" w:rsidRPr="002B7A15">
        <w:t xml:space="preserve"> (Prüfschritt 9.1.1.1)</w:t>
      </w:r>
    </w:p>
    <w:p w14:paraId="2D9EFE3F" w14:textId="77777777" w:rsidR="004A0439" w:rsidRPr="002B7A15" w:rsidRDefault="004A0439" w:rsidP="00137D9B">
      <w:pPr>
        <w:pStyle w:val="Bodytext"/>
      </w:pPr>
      <w:r w:rsidRPr="002B7A15">
        <w:t xml:space="preserve">WCAG-Erfolgskriterium: </w:t>
      </w:r>
      <w:r w:rsidR="00E650BC" w:rsidRPr="002B7A15">
        <w:t>„</w:t>
      </w:r>
      <w:r w:rsidR="00726508" w:rsidRPr="002B7A15">
        <w:t>Alle Nicht-Text-Inhalte, die dem Benutzer präsentiert werden, haben eine Textalternative, die einem äquivalenten Zweck dient</w:t>
      </w:r>
      <w:r w:rsidRPr="002B7A15">
        <w:t xml:space="preserve"> […]</w:t>
      </w:r>
      <w:r w:rsidR="00E650BC" w:rsidRPr="002B7A15">
        <w:t>“</w:t>
      </w:r>
    </w:p>
    <w:p w14:paraId="478C7288" w14:textId="77777777" w:rsidR="00F57AA1" w:rsidRPr="002B7A15" w:rsidRDefault="00F57AA1" w:rsidP="00BC6389">
      <w:pPr>
        <w:pStyle w:val="berschrift6"/>
        <w:keepLines/>
        <w:pageBreakBefore w:val="0"/>
      </w:pPr>
      <w:bookmarkStart w:id="157" w:name="_Alternativtexte_für_Bedienelemente"/>
      <w:bookmarkStart w:id="158" w:name="_Sonstiges_1"/>
      <w:bookmarkStart w:id="159" w:name="_Sonstige_Auffälligkeiten"/>
      <w:bookmarkStart w:id="160" w:name="_Toc34815518"/>
      <w:bookmarkStart w:id="161" w:name="_Ref31357826"/>
      <w:bookmarkStart w:id="162" w:name="_Toc34815595"/>
      <w:bookmarkEnd w:id="157"/>
      <w:bookmarkEnd w:id="158"/>
      <w:bookmarkEnd w:id="159"/>
      <w:r w:rsidRPr="002B7A15">
        <w:t xml:space="preserve">Alternativtexte für </w:t>
      </w:r>
      <w:bookmarkEnd w:id="160"/>
      <w:r w:rsidR="0007331B" w:rsidRPr="002B7A15">
        <w:t>Bedienelemente (Prüfschritt 9.1.1.1a)</w:t>
      </w:r>
    </w:p>
    <w:p w14:paraId="7212955C" w14:textId="4510B3B7" w:rsidR="00F57AA1" w:rsidRPr="002B7A15" w:rsidRDefault="00515F90" w:rsidP="0006252E">
      <w:pPr>
        <w:pStyle w:val="Bodytextfett"/>
      </w:pPr>
      <w:r w:rsidRPr="002B7A15">
        <w:t>BITV-Test-</w:t>
      </w:r>
      <w:r w:rsidR="0006252E">
        <w:t>Prüfschritt:</w:t>
      </w:r>
      <w:r w:rsidR="00F57AA1" w:rsidRPr="002B7A15">
        <w:t xml:space="preserve"> </w:t>
      </w:r>
      <w:r w:rsidR="008E1D25" w:rsidRPr="002B7A15">
        <w:t>„</w:t>
      </w:r>
      <w:r w:rsidR="00F57AA1" w:rsidRPr="002B7A15">
        <w:t>Grafische Bedienelemente haben sinnvolle Alternativtexte.</w:t>
      </w:r>
      <w:r w:rsidR="008E1D25" w:rsidRPr="002B7A15">
        <w:t>“</w:t>
      </w:r>
    </w:p>
    <w:p w14:paraId="78486376" w14:textId="77777777" w:rsidR="003D294C" w:rsidRDefault="00000000" w:rsidP="00137D9B">
      <w:pPr>
        <w:pStyle w:val="Bodytext"/>
      </w:pPr>
      <w:r>
        <w:t>{#test_object_results_9_1_1_1a}</w:t>
      </w:r>
    </w:p>
    <w:p w14:paraId="0C1CA9BF" w14:textId="77777777" w:rsidR="003D294C" w:rsidRDefault="00000000" w:rsidP="00137D9B">
      <w:pPr>
        <w:pStyle w:val="Bodytext"/>
      </w:pPr>
      <w:r>
        <w:t>{#has_alias_label}</w:t>
      </w:r>
    </w:p>
    <w:p w14:paraId="42A8ABE0" w14:textId="77777777" w:rsidR="003D294C" w:rsidRDefault="00000000" w:rsidP="00137D9B">
      <w:pPr>
        <w:pStyle w:val="Bodytext"/>
      </w:pPr>
      <w:r>
        <w:t>{alias_label}</w:t>
      </w:r>
    </w:p>
    <w:p w14:paraId="5BD67FA6" w14:textId="77777777" w:rsidR="003D294C" w:rsidRDefault="00000000" w:rsidP="00137D9B">
      <w:pPr>
        <w:pStyle w:val="Bodytext"/>
      </w:pPr>
      <w:r>
        <w:t>{url}</w:t>
      </w:r>
    </w:p>
    <w:p w14:paraId="4EEBE3E3" w14:textId="0EC98FCF" w:rsidR="003D294C" w:rsidRDefault="0006252E" w:rsidP="0006252E">
      <w:pPr>
        <w:pStyle w:val="Bodytextfett"/>
      </w:pPr>
      <w:r>
        <w:t>Prüfschritt:</w:t>
      </w:r>
      <w:r w:rsidR="00000000">
        <w:t xml:space="preserve"> {%rating_icon} {rating}</w:t>
      </w:r>
    </w:p>
    <w:p w14:paraId="4A925A79" w14:textId="77777777" w:rsidR="003D294C" w:rsidRDefault="00000000" w:rsidP="00137D9B">
      <w:pPr>
        <w:pStyle w:val="Bodytext"/>
      </w:pPr>
      <w:r>
        <w:t>{/has_alias_label}</w:t>
      </w:r>
    </w:p>
    <w:p w14:paraId="0E9950C0" w14:textId="77777777" w:rsidR="003D294C" w:rsidRDefault="00000000" w:rsidP="00137D9B">
      <w:pPr>
        <w:pStyle w:val="Bodytext"/>
      </w:pPr>
      <w:r>
        <w:t>{#has_description}</w:t>
      </w:r>
    </w:p>
    <w:p w14:paraId="2ABB979D" w14:textId="77777777" w:rsidR="003D294C" w:rsidRDefault="00000000" w:rsidP="00137D9B">
      <w:pPr>
        <w:pStyle w:val="Bodytext"/>
      </w:pPr>
      <w:r>
        <w:t>Beschreibung</w:t>
      </w:r>
    </w:p>
    <w:p w14:paraId="79B42EE9" w14:textId="77777777" w:rsidR="003D294C" w:rsidRDefault="00000000" w:rsidP="00137D9B">
      <w:pPr>
        <w:pStyle w:val="Bodytext"/>
      </w:pPr>
      <w:r>
        <w:t>{~~description}</w:t>
      </w:r>
    </w:p>
    <w:p w14:paraId="1078886C" w14:textId="77777777" w:rsidR="003D294C" w:rsidRDefault="00000000" w:rsidP="00137D9B">
      <w:pPr>
        <w:pStyle w:val="Bodytext"/>
      </w:pPr>
      <w:r>
        <w:t>{/has_description}</w:t>
      </w:r>
    </w:p>
    <w:p w14:paraId="7B1660BC" w14:textId="77777777" w:rsidR="003D294C" w:rsidRDefault="00000000" w:rsidP="00137D9B">
      <w:pPr>
        <w:pStyle w:val="Bodytext"/>
      </w:pPr>
      <w:r>
        <w:t>{#has_recommendation}</w:t>
      </w:r>
    </w:p>
    <w:p w14:paraId="248A13C5" w14:textId="77777777" w:rsidR="003D294C" w:rsidRDefault="00000000" w:rsidP="00137D9B">
      <w:pPr>
        <w:pStyle w:val="Bodytext"/>
      </w:pPr>
      <w:r>
        <w:t>Empfehlung</w:t>
      </w:r>
    </w:p>
    <w:p w14:paraId="60252FA0" w14:textId="77777777" w:rsidR="003D294C" w:rsidRDefault="00000000" w:rsidP="00137D9B">
      <w:pPr>
        <w:pStyle w:val="Bodytext"/>
      </w:pPr>
      <w:r>
        <w:t>{~~recommendation}</w:t>
      </w:r>
    </w:p>
    <w:p w14:paraId="0DA0FCC6" w14:textId="77777777" w:rsidR="003D294C" w:rsidRDefault="00000000" w:rsidP="00137D9B">
      <w:pPr>
        <w:pStyle w:val="Bodytext"/>
      </w:pPr>
      <w:r>
        <w:lastRenderedPageBreak/>
        <w:t>{/has_recommendation}</w:t>
      </w:r>
    </w:p>
    <w:p w14:paraId="53019DFD" w14:textId="77777777" w:rsidR="003D294C" w:rsidRDefault="00000000" w:rsidP="00137D9B">
      <w:pPr>
        <w:pStyle w:val="Bodytext"/>
      </w:pPr>
      <w:r>
        <w:t>{/test_object_results_9_1_1_1a}</w:t>
      </w:r>
    </w:p>
    <w:p w14:paraId="740DDDC4" w14:textId="13DF1581" w:rsidR="003D294C" w:rsidRDefault="0006252E" w:rsidP="0006252E">
      <w:pPr>
        <w:pStyle w:val="Bodytextfett"/>
      </w:pPr>
      <w:r>
        <w:t>Prüfschritt:</w:t>
      </w:r>
      <w:r w:rsidR="00000000">
        <w:t xml:space="preserve"> {%rating_icon_9_1_1_1a} {rating_9_1_1_1a}</w:t>
      </w:r>
    </w:p>
    <w:p w14:paraId="4DF8CEFA" w14:textId="77777777" w:rsidR="0045378B" w:rsidRPr="002B7A15" w:rsidRDefault="0045378B" w:rsidP="00137D9B">
      <w:pPr>
        <w:pStyle w:val="Bodytext"/>
      </w:pPr>
    </w:p>
    <w:p w14:paraId="5D291DAB" w14:textId="77777777" w:rsidR="00F57AA1" w:rsidRPr="002B7A15" w:rsidRDefault="00F57AA1" w:rsidP="00BC6389">
      <w:pPr>
        <w:pStyle w:val="berschrift6"/>
        <w:keepLines/>
        <w:pageBreakBefore w:val="0"/>
      </w:pPr>
      <w:bookmarkStart w:id="163" w:name="_Alternativtexte_für_Grafiken"/>
      <w:bookmarkStart w:id="164" w:name="_Toc34815519"/>
      <w:bookmarkEnd w:id="163"/>
      <w:r w:rsidRPr="002B7A15">
        <w:t xml:space="preserve">Alternativtexte für Grafiken und </w:t>
      </w:r>
      <w:bookmarkEnd w:id="164"/>
      <w:r w:rsidR="0007331B" w:rsidRPr="002B7A15">
        <w:t>Objekte (Prüfschritt 9.1.1.1b)</w:t>
      </w:r>
    </w:p>
    <w:p w14:paraId="0D640297" w14:textId="30782A8D" w:rsidR="000548D5" w:rsidRPr="002B7A15" w:rsidRDefault="00515F90" w:rsidP="0006252E">
      <w:pPr>
        <w:pStyle w:val="Bodytextfett"/>
      </w:pPr>
      <w:r w:rsidRPr="002B7A15">
        <w:t>BITV-Test-</w:t>
      </w:r>
      <w:r w:rsidR="0006252E">
        <w:t>Prüfschritt:</w:t>
      </w:r>
      <w:r w:rsidR="00F57AA1" w:rsidRPr="002B7A15">
        <w:t xml:space="preserve"> </w:t>
      </w:r>
      <w:r w:rsidR="008E1D25" w:rsidRPr="002B7A15">
        <w:t>„</w:t>
      </w:r>
      <w:r w:rsidR="00F57AA1" w:rsidRPr="002B7A15">
        <w:t>Informative Grafiken und Bilder haben sinnvolle Textalternativen. Objekte wie Video- und Audio-Dateien sowie Applets haben zumindest kurze beschreibende Textalternativen.</w:t>
      </w:r>
      <w:r w:rsidR="008E1D25" w:rsidRPr="002B7A15">
        <w:t>“</w:t>
      </w:r>
    </w:p>
    <w:p w14:paraId="0016E16F" w14:textId="77777777" w:rsidR="003D294C" w:rsidRDefault="00000000" w:rsidP="00137D9B">
      <w:pPr>
        <w:pStyle w:val="Bodytext"/>
      </w:pPr>
      <w:r>
        <w:t>{#test_object_results_9_1_1_1b}</w:t>
      </w:r>
    </w:p>
    <w:p w14:paraId="08D30FBB" w14:textId="77777777" w:rsidR="003D294C" w:rsidRDefault="00000000" w:rsidP="00137D9B">
      <w:pPr>
        <w:pStyle w:val="Bodytext"/>
      </w:pPr>
      <w:r>
        <w:t>{#has_alias_label}</w:t>
      </w:r>
    </w:p>
    <w:p w14:paraId="240F3973" w14:textId="77777777" w:rsidR="003D294C" w:rsidRDefault="00000000" w:rsidP="00137D9B">
      <w:pPr>
        <w:pStyle w:val="Bodytext"/>
      </w:pPr>
      <w:r>
        <w:t>{alias_label}</w:t>
      </w:r>
    </w:p>
    <w:p w14:paraId="771BC0F7" w14:textId="77777777" w:rsidR="003D294C" w:rsidRDefault="00000000" w:rsidP="00137D9B">
      <w:pPr>
        <w:pStyle w:val="Bodytext"/>
      </w:pPr>
      <w:r>
        <w:t>{url}</w:t>
      </w:r>
    </w:p>
    <w:p w14:paraId="7EC6C9B3" w14:textId="1CB3E41C" w:rsidR="003D294C" w:rsidRDefault="0006252E" w:rsidP="0006252E">
      <w:pPr>
        <w:pStyle w:val="Bodytextfett"/>
      </w:pPr>
      <w:r>
        <w:t>Prüfschritt:</w:t>
      </w:r>
      <w:r w:rsidR="00000000">
        <w:t xml:space="preserve"> {%rating_icon} {rating}</w:t>
      </w:r>
    </w:p>
    <w:p w14:paraId="2B34CF8A" w14:textId="77777777" w:rsidR="003D294C" w:rsidRDefault="00000000" w:rsidP="00137D9B">
      <w:pPr>
        <w:pStyle w:val="Bodytext"/>
      </w:pPr>
      <w:r>
        <w:t>{/has_alias_label}</w:t>
      </w:r>
    </w:p>
    <w:p w14:paraId="433315E8" w14:textId="77777777" w:rsidR="003D294C" w:rsidRDefault="00000000" w:rsidP="00137D9B">
      <w:pPr>
        <w:pStyle w:val="Bodytext"/>
      </w:pPr>
      <w:r>
        <w:t>{#has_description}</w:t>
      </w:r>
    </w:p>
    <w:p w14:paraId="19DC3023" w14:textId="77777777" w:rsidR="003D294C" w:rsidRDefault="00000000" w:rsidP="00137D9B">
      <w:pPr>
        <w:pStyle w:val="Bodytext"/>
      </w:pPr>
      <w:r>
        <w:t>Beschreibung</w:t>
      </w:r>
    </w:p>
    <w:p w14:paraId="2F2F73CD" w14:textId="77777777" w:rsidR="003D294C" w:rsidRDefault="00000000" w:rsidP="00137D9B">
      <w:pPr>
        <w:pStyle w:val="Bodytext"/>
      </w:pPr>
      <w:r>
        <w:t>{~~description}</w:t>
      </w:r>
    </w:p>
    <w:p w14:paraId="4A7A4515" w14:textId="77777777" w:rsidR="003D294C" w:rsidRDefault="00000000" w:rsidP="00137D9B">
      <w:pPr>
        <w:pStyle w:val="Bodytext"/>
      </w:pPr>
      <w:r>
        <w:t>{/has_description}</w:t>
      </w:r>
    </w:p>
    <w:p w14:paraId="4FB906A7" w14:textId="77777777" w:rsidR="003D294C" w:rsidRDefault="00000000" w:rsidP="00137D9B">
      <w:pPr>
        <w:pStyle w:val="Bodytext"/>
      </w:pPr>
      <w:r>
        <w:t>{#has_recommendation}</w:t>
      </w:r>
    </w:p>
    <w:p w14:paraId="08410E36" w14:textId="77777777" w:rsidR="003D294C" w:rsidRDefault="00000000" w:rsidP="00137D9B">
      <w:pPr>
        <w:pStyle w:val="Bodytext"/>
      </w:pPr>
      <w:r>
        <w:t>Empfehlung</w:t>
      </w:r>
    </w:p>
    <w:p w14:paraId="42CAE36A" w14:textId="77777777" w:rsidR="003D294C" w:rsidRDefault="00000000" w:rsidP="00137D9B">
      <w:pPr>
        <w:pStyle w:val="Bodytext"/>
      </w:pPr>
      <w:r>
        <w:t>{~~recommendation}</w:t>
      </w:r>
    </w:p>
    <w:p w14:paraId="7C834361" w14:textId="77777777" w:rsidR="003D294C" w:rsidRDefault="00000000" w:rsidP="00137D9B">
      <w:pPr>
        <w:pStyle w:val="Bodytext"/>
      </w:pPr>
      <w:r>
        <w:t>{/has_recommendation}</w:t>
      </w:r>
    </w:p>
    <w:p w14:paraId="3104175B" w14:textId="77777777" w:rsidR="003D294C" w:rsidRDefault="00000000" w:rsidP="00137D9B">
      <w:pPr>
        <w:pStyle w:val="Bodytext"/>
      </w:pPr>
      <w:r>
        <w:t>{/test_object_results_9_1_1_1b}</w:t>
      </w:r>
    </w:p>
    <w:p w14:paraId="52BCD354" w14:textId="66D3273C" w:rsidR="003D294C" w:rsidRDefault="0006252E" w:rsidP="0006252E">
      <w:pPr>
        <w:pStyle w:val="Bodytextfett"/>
      </w:pPr>
      <w:r>
        <w:t>Prüfschritt:</w:t>
      </w:r>
      <w:r w:rsidR="00000000">
        <w:t xml:space="preserve"> {%rating_icon_9_1_1_1b} {rating_9_1_1_1b}</w:t>
      </w:r>
    </w:p>
    <w:p w14:paraId="50C409AF" w14:textId="77777777" w:rsidR="0026239B" w:rsidRPr="002B7A15" w:rsidRDefault="0026239B" w:rsidP="00137D9B">
      <w:pPr>
        <w:pStyle w:val="Bodytext"/>
      </w:pPr>
    </w:p>
    <w:p w14:paraId="0BB46C93" w14:textId="77777777" w:rsidR="00F57AA1" w:rsidRPr="002B7A15" w:rsidRDefault="00F57AA1" w:rsidP="001602E4">
      <w:pPr>
        <w:pStyle w:val="berschrift4"/>
        <w:pageBreakBefore/>
        <w:rPr>
          <w:noProof/>
        </w:rPr>
      </w:pPr>
      <w:bookmarkStart w:id="165" w:name="_Leere_alt-Attribute_für"/>
      <w:bookmarkStart w:id="166" w:name="_Toc34815522"/>
      <w:bookmarkStart w:id="167" w:name="_Toc41380460"/>
      <w:bookmarkStart w:id="168" w:name="_Toc41392891"/>
      <w:bookmarkStart w:id="169" w:name="_Toc46389409"/>
      <w:bookmarkEnd w:id="165"/>
      <w:r w:rsidRPr="002B7A15">
        <w:rPr>
          <w:noProof/>
        </w:rPr>
        <w:lastRenderedPageBreak/>
        <w:t>Zeitbasierte Medien</w:t>
      </w:r>
      <w:bookmarkEnd w:id="166"/>
      <w:bookmarkEnd w:id="167"/>
      <w:bookmarkEnd w:id="168"/>
      <w:bookmarkEnd w:id="169"/>
    </w:p>
    <w:p w14:paraId="23B5E965" w14:textId="77777777" w:rsidR="00F57AA1" w:rsidRPr="002B7A15" w:rsidRDefault="00F57AA1" w:rsidP="00137D9B">
      <w:pPr>
        <w:pStyle w:val="Bodytext"/>
      </w:pPr>
      <w:r w:rsidRPr="002B7A15">
        <w:t xml:space="preserve">WCAG-Richtlinie: </w:t>
      </w:r>
      <w:r w:rsidR="00CD2F96" w:rsidRPr="002B7A15">
        <w:t>„</w:t>
      </w:r>
      <w:r w:rsidRPr="002B7A15">
        <w:t>Stellen Sie Alternativen für zeitbasierte Medien zur Verfügung.</w:t>
      </w:r>
      <w:r w:rsidR="00CD2F96" w:rsidRPr="002B7A15">
        <w:t>“</w:t>
      </w:r>
    </w:p>
    <w:p w14:paraId="14C77EB1" w14:textId="77777777" w:rsidR="00F57AA1" w:rsidRPr="002B7A15" w:rsidRDefault="00F57AA1" w:rsidP="00BC6389">
      <w:pPr>
        <w:pStyle w:val="berschrift5"/>
        <w:keepLines/>
      </w:pPr>
      <w:bookmarkStart w:id="170" w:name="_Aufgezeichnete_Audio-_und"/>
      <w:bookmarkStart w:id="171" w:name="_Reines_Audio_und"/>
      <w:bookmarkStart w:id="172" w:name="_Erweiterte_Untertitel_(Captions)"/>
      <w:bookmarkStart w:id="173" w:name="_Untertitel_(aufgezeichnet)"/>
      <w:bookmarkStart w:id="174" w:name="_Untertitel_(aufgezeichnet)_(Prüfsch"/>
      <w:bookmarkStart w:id="175" w:name="_Toc34815524"/>
      <w:bookmarkStart w:id="176" w:name="_Toc41380462"/>
      <w:bookmarkStart w:id="177" w:name="_Toc41392893"/>
      <w:bookmarkStart w:id="178" w:name="_Toc46389411"/>
      <w:bookmarkEnd w:id="170"/>
      <w:bookmarkEnd w:id="171"/>
      <w:bookmarkEnd w:id="172"/>
      <w:bookmarkEnd w:id="173"/>
      <w:bookmarkEnd w:id="174"/>
      <w:r w:rsidRPr="002B7A15">
        <w:t>Untertitel (</w:t>
      </w:r>
      <w:bookmarkEnd w:id="175"/>
      <w:bookmarkEnd w:id="176"/>
      <w:bookmarkEnd w:id="177"/>
      <w:bookmarkEnd w:id="178"/>
      <w:r w:rsidR="0007331B" w:rsidRPr="002B7A15">
        <w:t>aufgezeichnet) (Prüfschritt 9.1.2.2)</w:t>
      </w:r>
    </w:p>
    <w:p w14:paraId="44540C37" w14:textId="77777777" w:rsidR="00F57AA1" w:rsidRPr="002B7A15" w:rsidRDefault="00F57AA1" w:rsidP="00137D9B">
      <w:pPr>
        <w:pStyle w:val="Bodytext"/>
      </w:pPr>
      <w:r w:rsidRPr="002B7A15">
        <w:t xml:space="preserve">WCAG-Erfolgskriterium: </w:t>
      </w:r>
      <w:r w:rsidR="00CD2F96" w:rsidRPr="002B7A15">
        <w:t>„</w:t>
      </w:r>
      <w:r w:rsidRPr="002B7A15">
        <w:t>Untertitel werden für alle aufgezeichneten Audioinhalte in synchronisierten Medien bereitgestellt, außer die Medien sind eine Medienalternative für Text und als solche deutlich gekennzeichnet.</w:t>
      </w:r>
      <w:r w:rsidR="00CD2F96" w:rsidRPr="002B7A15">
        <w:t>“</w:t>
      </w:r>
    </w:p>
    <w:p w14:paraId="0500CFBC" w14:textId="77777777" w:rsidR="003D294C" w:rsidRDefault="00000000" w:rsidP="00137D9B">
      <w:pPr>
        <w:pStyle w:val="Bodytext"/>
      </w:pPr>
      <w:r>
        <w:t>{#test_object_results_9_1_2_2}</w:t>
      </w:r>
    </w:p>
    <w:p w14:paraId="0B2E1254" w14:textId="77777777" w:rsidR="003D294C" w:rsidRDefault="00000000" w:rsidP="00137D9B">
      <w:pPr>
        <w:pStyle w:val="Bodytext"/>
      </w:pPr>
      <w:r>
        <w:t>{#has_alias_label}</w:t>
      </w:r>
    </w:p>
    <w:p w14:paraId="0181C862" w14:textId="77777777" w:rsidR="003D294C" w:rsidRDefault="00000000" w:rsidP="00137D9B">
      <w:pPr>
        <w:pStyle w:val="Bodytext"/>
      </w:pPr>
      <w:r>
        <w:t>{alias_label}</w:t>
      </w:r>
    </w:p>
    <w:p w14:paraId="6AF0FCFD" w14:textId="77777777" w:rsidR="003D294C" w:rsidRDefault="00000000" w:rsidP="00137D9B">
      <w:pPr>
        <w:pStyle w:val="Bodytext"/>
      </w:pPr>
      <w:r>
        <w:t>{url}</w:t>
      </w:r>
    </w:p>
    <w:p w14:paraId="3A266841" w14:textId="69BDEB6F" w:rsidR="003D294C" w:rsidRDefault="0006252E" w:rsidP="0006252E">
      <w:pPr>
        <w:pStyle w:val="Bodytextfett"/>
      </w:pPr>
      <w:r>
        <w:t>Prüfschritt:</w:t>
      </w:r>
      <w:r w:rsidR="00000000">
        <w:t xml:space="preserve"> {%rating_icon} {rating}</w:t>
      </w:r>
    </w:p>
    <w:p w14:paraId="6E7A4BAB" w14:textId="77777777" w:rsidR="003D294C" w:rsidRDefault="00000000" w:rsidP="00137D9B">
      <w:pPr>
        <w:pStyle w:val="Bodytext"/>
      </w:pPr>
      <w:r>
        <w:t>{/has_alias_label}</w:t>
      </w:r>
    </w:p>
    <w:p w14:paraId="3B3B320F" w14:textId="77777777" w:rsidR="003D294C" w:rsidRDefault="00000000" w:rsidP="00137D9B">
      <w:pPr>
        <w:pStyle w:val="Bodytext"/>
      </w:pPr>
      <w:r>
        <w:t>{#has_description}</w:t>
      </w:r>
    </w:p>
    <w:p w14:paraId="68FC4CA7" w14:textId="77777777" w:rsidR="003D294C" w:rsidRDefault="00000000" w:rsidP="00137D9B">
      <w:pPr>
        <w:pStyle w:val="Bodytext"/>
      </w:pPr>
      <w:r>
        <w:t>Beschreibung</w:t>
      </w:r>
    </w:p>
    <w:p w14:paraId="32158F64" w14:textId="77777777" w:rsidR="003D294C" w:rsidRDefault="00000000" w:rsidP="00137D9B">
      <w:pPr>
        <w:pStyle w:val="Bodytext"/>
      </w:pPr>
      <w:r>
        <w:t>{~~description}</w:t>
      </w:r>
    </w:p>
    <w:p w14:paraId="002AB850" w14:textId="77777777" w:rsidR="003D294C" w:rsidRDefault="00000000" w:rsidP="00137D9B">
      <w:pPr>
        <w:pStyle w:val="Bodytext"/>
      </w:pPr>
      <w:r>
        <w:t>{/has_description}</w:t>
      </w:r>
    </w:p>
    <w:p w14:paraId="01ED8565" w14:textId="77777777" w:rsidR="003D294C" w:rsidRDefault="00000000" w:rsidP="00137D9B">
      <w:pPr>
        <w:pStyle w:val="Bodytext"/>
      </w:pPr>
      <w:r>
        <w:t>{#has_recommendation}</w:t>
      </w:r>
    </w:p>
    <w:p w14:paraId="10232D3E" w14:textId="77777777" w:rsidR="003D294C" w:rsidRDefault="00000000" w:rsidP="00137D9B">
      <w:pPr>
        <w:pStyle w:val="Bodytext"/>
      </w:pPr>
      <w:r>
        <w:t>Empfehlung</w:t>
      </w:r>
    </w:p>
    <w:p w14:paraId="308B5231" w14:textId="77777777" w:rsidR="003D294C" w:rsidRDefault="00000000" w:rsidP="00137D9B">
      <w:pPr>
        <w:pStyle w:val="Bodytext"/>
      </w:pPr>
      <w:r>
        <w:t>{~~recommendation}</w:t>
      </w:r>
    </w:p>
    <w:p w14:paraId="6BDD01F8" w14:textId="77777777" w:rsidR="003D294C" w:rsidRDefault="00000000" w:rsidP="00137D9B">
      <w:pPr>
        <w:pStyle w:val="Bodytext"/>
      </w:pPr>
      <w:r>
        <w:t>{/has_recommendation}</w:t>
      </w:r>
    </w:p>
    <w:p w14:paraId="05B82884" w14:textId="77777777" w:rsidR="003D294C" w:rsidRDefault="00000000" w:rsidP="00137D9B">
      <w:pPr>
        <w:pStyle w:val="Bodytext"/>
      </w:pPr>
      <w:r>
        <w:t>{/test_object_results_9_1_2_2}</w:t>
      </w:r>
    </w:p>
    <w:p w14:paraId="18A17953" w14:textId="6B7F35DE" w:rsidR="003D294C" w:rsidRDefault="0006252E" w:rsidP="0006252E">
      <w:pPr>
        <w:pStyle w:val="Bodytextfett"/>
      </w:pPr>
      <w:r>
        <w:t>Prüfschritt:</w:t>
      </w:r>
      <w:r w:rsidR="00000000">
        <w:t xml:space="preserve"> {%rating_icon_9_1_2_2} {rating_9_1_2_2}</w:t>
      </w:r>
    </w:p>
    <w:p w14:paraId="6765717F" w14:textId="77777777" w:rsidR="00F57AA1" w:rsidRPr="002B7A15" w:rsidRDefault="00F57AA1" w:rsidP="00137D9B">
      <w:pPr>
        <w:pStyle w:val="Bodytext"/>
      </w:pPr>
    </w:p>
    <w:p w14:paraId="39BFF4F9" w14:textId="77777777" w:rsidR="00F57AA1" w:rsidRPr="002B7A15" w:rsidRDefault="00F57AA1" w:rsidP="00EF0609">
      <w:pPr>
        <w:pStyle w:val="berschrift4"/>
        <w:pageBreakBefore/>
        <w:rPr>
          <w:noProof/>
        </w:rPr>
      </w:pPr>
      <w:bookmarkStart w:id="179" w:name="_Audio-Deskription_oder_Volltext-Alt"/>
      <w:bookmarkStart w:id="180" w:name="_Audiodeskription_oder_Medienalterna"/>
      <w:bookmarkStart w:id="181" w:name="_Gestaltung_von_Inhalten"/>
      <w:bookmarkStart w:id="182" w:name="_Toc34815528"/>
      <w:bookmarkStart w:id="183" w:name="_Toc41380466"/>
      <w:bookmarkStart w:id="184" w:name="_Toc41392897"/>
      <w:bookmarkStart w:id="185" w:name="_Toc46389415"/>
      <w:bookmarkEnd w:id="179"/>
      <w:bookmarkEnd w:id="180"/>
      <w:bookmarkEnd w:id="181"/>
      <w:r w:rsidRPr="002B7A15">
        <w:rPr>
          <w:noProof/>
        </w:rPr>
        <w:lastRenderedPageBreak/>
        <w:t>Anpassbar</w:t>
      </w:r>
      <w:bookmarkEnd w:id="182"/>
      <w:bookmarkEnd w:id="183"/>
      <w:bookmarkEnd w:id="184"/>
      <w:bookmarkEnd w:id="185"/>
    </w:p>
    <w:p w14:paraId="1425B426" w14:textId="77777777" w:rsidR="00F57AA1" w:rsidRPr="002B7A15" w:rsidRDefault="00F57AA1" w:rsidP="00137D9B">
      <w:pPr>
        <w:pStyle w:val="Bodytext"/>
      </w:pPr>
      <w:r w:rsidRPr="002B7A15">
        <w:t xml:space="preserve">WCAG-Richtlinie: </w:t>
      </w:r>
      <w:r w:rsidR="00CD2F96" w:rsidRPr="002B7A15">
        <w:t>„</w:t>
      </w:r>
      <w:r w:rsidRPr="002B7A15">
        <w:t>Erstellen Sie Inhalte, die auf verschiedene Arten dargestellt werden können (</w:t>
      </w:r>
      <w:r w:rsidR="00E21915" w:rsidRPr="002B7A15">
        <w:t>z.</w:t>
      </w:r>
      <w:r w:rsidR="0066467D" w:rsidRPr="002B7A15">
        <w:t> </w:t>
      </w:r>
      <w:r w:rsidR="00E21915" w:rsidRPr="002B7A15">
        <w:t>B.</w:t>
      </w:r>
      <w:r w:rsidRPr="002B7A15">
        <w:t xml:space="preserve"> einfacheres Layout), ohne dass Informationen oder Struktur verloren gehen.</w:t>
      </w:r>
      <w:r w:rsidR="00CD2F96" w:rsidRPr="002B7A15">
        <w:t>“</w:t>
      </w:r>
    </w:p>
    <w:p w14:paraId="057CD86B" w14:textId="77777777" w:rsidR="00F57AA1" w:rsidRPr="002B7A15" w:rsidRDefault="00F57AA1" w:rsidP="007E618C">
      <w:pPr>
        <w:pStyle w:val="berschrift5"/>
        <w:numPr>
          <w:ilvl w:val="4"/>
          <w:numId w:val="39"/>
        </w:numPr>
      </w:pPr>
      <w:bookmarkStart w:id="186" w:name="_Info_und_Beziehungen"/>
      <w:bookmarkStart w:id="187" w:name="_Toc504467936"/>
      <w:bookmarkStart w:id="188" w:name="_Toc34815529"/>
      <w:bookmarkStart w:id="189" w:name="_Toc41380467"/>
      <w:bookmarkStart w:id="190" w:name="_Toc41392898"/>
      <w:bookmarkStart w:id="191" w:name="_Toc46389416"/>
      <w:bookmarkEnd w:id="186"/>
      <w:r w:rsidRPr="002B7A15">
        <w:t>Info</w:t>
      </w:r>
      <w:bookmarkEnd w:id="187"/>
      <w:r w:rsidRPr="002B7A15">
        <w:t xml:space="preserve"> und Beziehungen</w:t>
      </w:r>
      <w:bookmarkEnd w:id="188"/>
      <w:bookmarkEnd w:id="189"/>
      <w:bookmarkEnd w:id="190"/>
      <w:bookmarkEnd w:id="191"/>
    </w:p>
    <w:p w14:paraId="218746B5" w14:textId="77777777" w:rsidR="00F57AA1" w:rsidRPr="002B7A15" w:rsidRDefault="00F57AA1" w:rsidP="00137D9B">
      <w:pPr>
        <w:pStyle w:val="Bodytext"/>
      </w:pPr>
      <w:r w:rsidRPr="002B7A15">
        <w:t xml:space="preserve">WCAG-Erfolgskriterium: </w:t>
      </w:r>
      <w:r w:rsidR="00CD2F96" w:rsidRPr="002B7A15">
        <w:t>„</w:t>
      </w:r>
      <w:r w:rsidRPr="002B7A15">
        <w:t>Informationen, Struktur und Beziehungen, die über die Darstellung vermittelt werden, können durch Software bestimmt werden oder stehen in Textform zur Verfügung.</w:t>
      </w:r>
      <w:r w:rsidR="00CD2F96" w:rsidRPr="002B7A15">
        <w:t>“</w:t>
      </w:r>
    </w:p>
    <w:p w14:paraId="5DB04C51" w14:textId="77777777" w:rsidR="00F57AA1" w:rsidRPr="002B7A15" w:rsidRDefault="00F57AA1" w:rsidP="00BC6389">
      <w:pPr>
        <w:pStyle w:val="berschrift6"/>
        <w:keepLines/>
        <w:pageBreakBefore w:val="0"/>
      </w:pPr>
      <w:bookmarkStart w:id="192" w:name="_HTML-Strukturelemente_für_Überschri"/>
      <w:bookmarkStart w:id="193" w:name="_Toc34815530"/>
      <w:bookmarkEnd w:id="192"/>
      <w:r w:rsidRPr="002B7A15">
        <w:t xml:space="preserve">HTML-Strukturelemente für </w:t>
      </w:r>
      <w:bookmarkEnd w:id="193"/>
      <w:r w:rsidR="0007331B" w:rsidRPr="002B7A15">
        <w:t>Überschriften (Prüfschritt 9.1.3.1a)</w:t>
      </w:r>
    </w:p>
    <w:p w14:paraId="4F6CB2F7" w14:textId="35944841"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Seiteninhalte sind durch Überschriften erschlossen</w:t>
      </w:r>
      <w:r w:rsidR="0066467D" w:rsidRPr="002B7A15">
        <w:t>“</w:t>
      </w:r>
      <w:r w:rsidR="00F57AA1" w:rsidRPr="002B7A15">
        <w:t>.</w:t>
      </w:r>
    </w:p>
    <w:p w14:paraId="04F70EBF" w14:textId="77777777" w:rsidR="003D294C" w:rsidRDefault="00000000" w:rsidP="00137D9B">
      <w:pPr>
        <w:pStyle w:val="Bodytext"/>
      </w:pPr>
      <w:r>
        <w:t>{#test_object_results_9_1_3_1a}</w:t>
      </w:r>
    </w:p>
    <w:p w14:paraId="14FD711C" w14:textId="77777777" w:rsidR="003D294C" w:rsidRDefault="00000000" w:rsidP="00137D9B">
      <w:pPr>
        <w:pStyle w:val="Bodytext"/>
      </w:pPr>
      <w:r>
        <w:t>{#has_alias_label}</w:t>
      </w:r>
    </w:p>
    <w:p w14:paraId="59E8E9BB" w14:textId="77777777" w:rsidR="003D294C" w:rsidRDefault="00000000" w:rsidP="00137D9B">
      <w:pPr>
        <w:pStyle w:val="Bodytext"/>
      </w:pPr>
      <w:r>
        <w:t>{alias_label}</w:t>
      </w:r>
    </w:p>
    <w:p w14:paraId="575B8B5D" w14:textId="77777777" w:rsidR="003D294C" w:rsidRDefault="00000000" w:rsidP="00137D9B">
      <w:pPr>
        <w:pStyle w:val="Bodytext"/>
      </w:pPr>
      <w:r>
        <w:t>{url}</w:t>
      </w:r>
    </w:p>
    <w:p w14:paraId="6DFE6638" w14:textId="0C1E5BAD" w:rsidR="003D294C" w:rsidRDefault="0006252E" w:rsidP="0006252E">
      <w:pPr>
        <w:pStyle w:val="Bodytextfett"/>
      </w:pPr>
      <w:r>
        <w:t>Prüfschritt:</w:t>
      </w:r>
      <w:r w:rsidR="00000000">
        <w:t xml:space="preserve"> {%rating_icon} {rating}</w:t>
      </w:r>
    </w:p>
    <w:p w14:paraId="53A460B6" w14:textId="77777777" w:rsidR="003D294C" w:rsidRDefault="00000000" w:rsidP="00137D9B">
      <w:pPr>
        <w:pStyle w:val="Bodytext"/>
      </w:pPr>
      <w:r>
        <w:t>{/has_alias_label}</w:t>
      </w:r>
    </w:p>
    <w:p w14:paraId="347AF783" w14:textId="77777777" w:rsidR="003D294C" w:rsidRDefault="00000000" w:rsidP="00137D9B">
      <w:pPr>
        <w:pStyle w:val="Bodytext"/>
      </w:pPr>
      <w:r>
        <w:t>{#has_description}</w:t>
      </w:r>
    </w:p>
    <w:p w14:paraId="6C762FAF" w14:textId="77777777" w:rsidR="003D294C" w:rsidRDefault="00000000" w:rsidP="00137D9B">
      <w:pPr>
        <w:pStyle w:val="Bodytext"/>
      </w:pPr>
      <w:r>
        <w:t>Beschreibung</w:t>
      </w:r>
    </w:p>
    <w:p w14:paraId="0D103747" w14:textId="77777777" w:rsidR="003D294C" w:rsidRDefault="00000000" w:rsidP="00137D9B">
      <w:pPr>
        <w:pStyle w:val="Bodytext"/>
      </w:pPr>
      <w:r>
        <w:t>{~~description}</w:t>
      </w:r>
    </w:p>
    <w:p w14:paraId="42254515" w14:textId="77777777" w:rsidR="003D294C" w:rsidRDefault="00000000" w:rsidP="00137D9B">
      <w:pPr>
        <w:pStyle w:val="Bodytext"/>
      </w:pPr>
      <w:r>
        <w:t>{/has_description}</w:t>
      </w:r>
    </w:p>
    <w:p w14:paraId="2AD80980" w14:textId="77777777" w:rsidR="003D294C" w:rsidRDefault="00000000" w:rsidP="00137D9B">
      <w:pPr>
        <w:pStyle w:val="Bodytext"/>
      </w:pPr>
      <w:r>
        <w:t>{#has_recommendation}</w:t>
      </w:r>
    </w:p>
    <w:p w14:paraId="3CF1494B" w14:textId="77777777" w:rsidR="003D294C" w:rsidRDefault="00000000" w:rsidP="00137D9B">
      <w:pPr>
        <w:pStyle w:val="Bodytext"/>
      </w:pPr>
      <w:r>
        <w:t>Empfehlung</w:t>
      </w:r>
    </w:p>
    <w:p w14:paraId="0F959B44" w14:textId="77777777" w:rsidR="003D294C" w:rsidRDefault="00000000" w:rsidP="00137D9B">
      <w:pPr>
        <w:pStyle w:val="Bodytext"/>
      </w:pPr>
      <w:r>
        <w:t>{~~recommendation}</w:t>
      </w:r>
    </w:p>
    <w:p w14:paraId="79722B15" w14:textId="77777777" w:rsidR="003D294C" w:rsidRDefault="00000000" w:rsidP="00137D9B">
      <w:pPr>
        <w:pStyle w:val="Bodytext"/>
      </w:pPr>
      <w:r>
        <w:t>{/has_recommendation}</w:t>
      </w:r>
    </w:p>
    <w:p w14:paraId="0FE505F4" w14:textId="77777777" w:rsidR="003D294C" w:rsidRDefault="00000000" w:rsidP="00137D9B">
      <w:pPr>
        <w:pStyle w:val="Bodytext"/>
      </w:pPr>
      <w:r>
        <w:t>{/test_object_results_9_1_3_1a}</w:t>
      </w:r>
    </w:p>
    <w:p w14:paraId="2BEBCB5A" w14:textId="039E4F15" w:rsidR="003D294C" w:rsidRDefault="0006252E" w:rsidP="0006252E">
      <w:pPr>
        <w:pStyle w:val="Bodytextfett"/>
      </w:pPr>
      <w:r>
        <w:t>Prüfschritt:</w:t>
      </w:r>
      <w:r w:rsidR="00000000">
        <w:t xml:space="preserve"> {%rating_icon_9_1_3_1a} {rating_9_1_3_1a}</w:t>
      </w:r>
    </w:p>
    <w:p w14:paraId="181A8B05" w14:textId="77777777" w:rsidR="000903DC" w:rsidRPr="002B7A15" w:rsidRDefault="000903DC" w:rsidP="00137D9B">
      <w:pPr>
        <w:pStyle w:val="Bodytext"/>
      </w:pPr>
    </w:p>
    <w:p w14:paraId="4D53F7C3" w14:textId="77777777" w:rsidR="00F57AA1" w:rsidRPr="002B7A15" w:rsidRDefault="00F57AA1" w:rsidP="00BC6389">
      <w:pPr>
        <w:pStyle w:val="berschrift6"/>
        <w:keepLines/>
        <w:pageBreakBefore w:val="0"/>
      </w:pPr>
      <w:bookmarkStart w:id="194" w:name="_HTML-Strukturelemente_für_Listen"/>
      <w:bookmarkStart w:id="195" w:name="_Toc34815531"/>
      <w:bookmarkEnd w:id="194"/>
      <w:r w:rsidRPr="002B7A15">
        <w:lastRenderedPageBreak/>
        <w:t xml:space="preserve">HTML-Strukturelemente für </w:t>
      </w:r>
      <w:bookmarkEnd w:id="195"/>
      <w:r w:rsidR="0007331B" w:rsidRPr="002B7A15">
        <w:t>Listen (Prüfschritt 9.1.3.1b)</w:t>
      </w:r>
    </w:p>
    <w:p w14:paraId="2954CF7B" w14:textId="7179E70F"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Listen (einschließlich Menüs) sind mit den vorgesehenen HTML-Strukturelementen ausgezeichnet.</w:t>
      </w:r>
      <w:r w:rsidR="0066467D" w:rsidRPr="002B7A15">
        <w:t>“</w:t>
      </w:r>
    </w:p>
    <w:p w14:paraId="60221557" w14:textId="77777777" w:rsidR="003D294C" w:rsidRDefault="00000000" w:rsidP="00137D9B">
      <w:pPr>
        <w:pStyle w:val="Bodytext"/>
      </w:pPr>
      <w:r>
        <w:t>{#test_object_results_9_1_3_1b}</w:t>
      </w:r>
    </w:p>
    <w:p w14:paraId="1699912F" w14:textId="77777777" w:rsidR="003D294C" w:rsidRDefault="00000000" w:rsidP="00137D9B">
      <w:pPr>
        <w:pStyle w:val="Bodytext"/>
      </w:pPr>
      <w:r>
        <w:t>{#has_alias_label}</w:t>
      </w:r>
    </w:p>
    <w:p w14:paraId="1C63851A" w14:textId="77777777" w:rsidR="003D294C" w:rsidRDefault="00000000" w:rsidP="00137D9B">
      <w:pPr>
        <w:pStyle w:val="Bodytext"/>
      </w:pPr>
      <w:r>
        <w:t>{alias_label}</w:t>
      </w:r>
    </w:p>
    <w:p w14:paraId="30F605CC" w14:textId="77777777" w:rsidR="003D294C" w:rsidRDefault="00000000" w:rsidP="00137D9B">
      <w:pPr>
        <w:pStyle w:val="Bodytext"/>
      </w:pPr>
      <w:r>
        <w:t>{url}</w:t>
      </w:r>
    </w:p>
    <w:p w14:paraId="6949244B" w14:textId="20180AC9" w:rsidR="003D294C" w:rsidRDefault="0006252E" w:rsidP="0006252E">
      <w:pPr>
        <w:pStyle w:val="Bodytextfett"/>
      </w:pPr>
      <w:r>
        <w:t>Prüfschritt:</w:t>
      </w:r>
      <w:r w:rsidR="00000000">
        <w:t xml:space="preserve"> {%rating_icon} {rating}</w:t>
      </w:r>
    </w:p>
    <w:p w14:paraId="36025280" w14:textId="77777777" w:rsidR="003D294C" w:rsidRDefault="00000000" w:rsidP="00137D9B">
      <w:pPr>
        <w:pStyle w:val="Bodytext"/>
      </w:pPr>
      <w:r>
        <w:t>{/has_alias_label}</w:t>
      </w:r>
    </w:p>
    <w:p w14:paraId="7A8A45A7" w14:textId="77777777" w:rsidR="003D294C" w:rsidRDefault="00000000" w:rsidP="00137D9B">
      <w:pPr>
        <w:pStyle w:val="Bodytext"/>
      </w:pPr>
      <w:r>
        <w:t>{#has_description}</w:t>
      </w:r>
    </w:p>
    <w:p w14:paraId="259F164C" w14:textId="77777777" w:rsidR="003D294C" w:rsidRDefault="00000000" w:rsidP="00137D9B">
      <w:pPr>
        <w:pStyle w:val="Bodytext"/>
      </w:pPr>
      <w:r>
        <w:t>Beschreibung</w:t>
      </w:r>
    </w:p>
    <w:p w14:paraId="63273A8C" w14:textId="77777777" w:rsidR="003D294C" w:rsidRDefault="00000000" w:rsidP="00137D9B">
      <w:pPr>
        <w:pStyle w:val="Bodytext"/>
      </w:pPr>
      <w:r>
        <w:t>{~~description}</w:t>
      </w:r>
    </w:p>
    <w:p w14:paraId="72FDFE00" w14:textId="77777777" w:rsidR="003D294C" w:rsidRDefault="00000000" w:rsidP="00137D9B">
      <w:pPr>
        <w:pStyle w:val="Bodytext"/>
      </w:pPr>
      <w:r>
        <w:t>{/has_description}</w:t>
      </w:r>
    </w:p>
    <w:p w14:paraId="15062A7B" w14:textId="77777777" w:rsidR="003D294C" w:rsidRDefault="00000000" w:rsidP="00137D9B">
      <w:pPr>
        <w:pStyle w:val="Bodytext"/>
      </w:pPr>
      <w:r>
        <w:t>{#has_recommendation}</w:t>
      </w:r>
    </w:p>
    <w:p w14:paraId="28987A7D" w14:textId="77777777" w:rsidR="003D294C" w:rsidRDefault="00000000" w:rsidP="00137D9B">
      <w:pPr>
        <w:pStyle w:val="Bodytext"/>
      </w:pPr>
      <w:r>
        <w:t>Empfehlung</w:t>
      </w:r>
    </w:p>
    <w:p w14:paraId="7C9FE406" w14:textId="77777777" w:rsidR="003D294C" w:rsidRDefault="00000000" w:rsidP="00137D9B">
      <w:pPr>
        <w:pStyle w:val="Bodytext"/>
      </w:pPr>
      <w:r>
        <w:t>{~~recommendation}</w:t>
      </w:r>
    </w:p>
    <w:p w14:paraId="1CFBB97C" w14:textId="77777777" w:rsidR="003D294C" w:rsidRDefault="00000000" w:rsidP="00137D9B">
      <w:pPr>
        <w:pStyle w:val="Bodytext"/>
      </w:pPr>
      <w:r>
        <w:t>{/has_recommendation}</w:t>
      </w:r>
    </w:p>
    <w:p w14:paraId="3DE82701" w14:textId="77777777" w:rsidR="003D294C" w:rsidRDefault="00000000" w:rsidP="00137D9B">
      <w:pPr>
        <w:pStyle w:val="Bodytext"/>
      </w:pPr>
      <w:r>
        <w:t>{/test_object_results_9_1_3_1b}</w:t>
      </w:r>
    </w:p>
    <w:p w14:paraId="000794E8" w14:textId="3F1BA6CA" w:rsidR="003D294C" w:rsidRDefault="0006252E" w:rsidP="0006252E">
      <w:pPr>
        <w:pStyle w:val="Bodytextfett"/>
      </w:pPr>
      <w:r>
        <w:t>Prüfschritt:</w:t>
      </w:r>
      <w:r w:rsidR="00000000">
        <w:t xml:space="preserve"> {%rating_icon_9_1_3_1b} {rating_9_1_3_1b}</w:t>
      </w:r>
    </w:p>
    <w:p w14:paraId="35A85AC8" w14:textId="77777777" w:rsidR="000548D5" w:rsidRPr="002B7A15" w:rsidRDefault="000548D5" w:rsidP="00137D9B">
      <w:pPr>
        <w:pStyle w:val="Bodytext"/>
      </w:pPr>
    </w:p>
    <w:p w14:paraId="16AF6DDF" w14:textId="77777777" w:rsidR="00F57AA1" w:rsidRPr="002B7A15" w:rsidRDefault="00F57AA1" w:rsidP="00BC6389">
      <w:pPr>
        <w:pStyle w:val="berschrift6"/>
        <w:keepLines/>
        <w:pageBreakBefore w:val="0"/>
      </w:pPr>
      <w:bookmarkStart w:id="196" w:name="_Toc34815532"/>
      <w:r w:rsidRPr="002B7A15">
        <w:t xml:space="preserve">HTML-Strukturelemente für </w:t>
      </w:r>
      <w:bookmarkEnd w:id="196"/>
      <w:r w:rsidR="0007331B" w:rsidRPr="002B7A15">
        <w:t>Zitate (Prüfschritt 9.1.3.1c)</w:t>
      </w:r>
    </w:p>
    <w:p w14:paraId="6316B4DD" w14:textId="2FD97E2D"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Als eigenständige Abschnitte gefasste Zitate sind mit blockquote ausgezeichnet.</w:t>
      </w:r>
      <w:r w:rsidR="0066467D" w:rsidRPr="002B7A15">
        <w:t>“</w:t>
      </w:r>
    </w:p>
    <w:p w14:paraId="0E2D16FA" w14:textId="77777777" w:rsidR="003D294C" w:rsidRDefault="00000000" w:rsidP="00137D9B">
      <w:pPr>
        <w:pStyle w:val="Bodytext"/>
      </w:pPr>
      <w:r>
        <w:t>{#test_object_results_9_1_3_1c}</w:t>
      </w:r>
    </w:p>
    <w:p w14:paraId="72D72C1D" w14:textId="77777777" w:rsidR="003D294C" w:rsidRDefault="00000000" w:rsidP="00137D9B">
      <w:pPr>
        <w:pStyle w:val="Bodytext"/>
      </w:pPr>
      <w:r>
        <w:t>{#has_alias_label}</w:t>
      </w:r>
    </w:p>
    <w:p w14:paraId="43C456B0" w14:textId="77777777" w:rsidR="003D294C" w:rsidRDefault="00000000" w:rsidP="00137D9B">
      <w:pPr>
        <w:pStyle w:val="Bodytext"/>
      </w:pPr>
      <w:r>
        <w:t>{alias_label}</w:t>
      </w:r>
    </w:p>
    <w:p w14:paraId="5E3E650B" w14:textId="77777777" w:rsidR="003D294C" w:rsidRDefault="00000000" w:rsidP="00137D9B">
      <w:pPr>
        <w:pStyle w:val="Bodytext"/>
      </w:pPr>
      <w:r>
        <w:t>{url}</w:t>
      </w:r>
    </w:p>
    <w:p w14:paraId="1AB73F4D" w14:textId="7B7B97EC" w:rsidR="003D294C" w:rsidRDefault="0006252E" w:rsidP="0006252E">
      <w:pPr>
        <w:pStyle w:val="Bodytextfett"/>
      </w:pPr>
      <w:r>
        <w:t>Prüfschritt:</w:t>
      </w:r>
      <w:r w:rsidR="00000000">
        <w:t xml:space="preserve"> {%rating_icon} {rating}</w:t>
      </w:r>
    </w:p>
    <w:p w14:paraId="03041A75" w14:textId="77777777" w:rsidR="003D294C" w:rsidRDefault="00000000" w:rsidP="00137D9B">
      <w:pPr>
        <w:pStyle w:val="Bodytext"/>
      </w:pPr>
      <w:r>
        <w:lastRenderedPageBreak/>
        <w:t>{/has_alias_label}</w:t>
      </w:r>
    </w:p>
    <w:p w14:paraId="3999A133" w14:textId="77777777" w:rsidR="003D294C" w:rsidRDefault="00000000" w:rsidP="00137D9B">
      <w:pPr>
        <w:pStyle w:val="Bodytext"/>
      </w:pPr>
      <w:r>
        <w:t>{#has_description}</w:t>
      </w:r>
    </w:p>
    <w:p w14:paraId="55C9FE37" w14:textId="77777777" w:rsidR="003D294C" w:rsidRDefault="00000000" w:rsidP="00137D9B">
      <w:pPr>
        <w:pStyle w:val="Bodytext"/>
      </w:pPr>
      <w:r>
        <w:t>Beschreibung</w:t>
      </w:r>
    </w:p>
    <w:p w14:paraId="412A68E9" w14:textId="77777777" w:rsidR="003D294C" w:rsidRDefault="00000000" w:rsidP="00137D9B">
      <w:pPr>
        <w:pStyle w:val="Bodytext"/>
      </w:pPr>
      <w:r>
        <w:t>{~~description}</w:t>
      </w:r>
    </w:p>
    <w:p w14:paraId="13077FD3" w14:textId="77777777" w:rsidR="003D294C" w:rsidRDefault="00000000" w:rsidP="00137D9B">
      <w:pPr>
        <w:pStyle w:val="Bodytext"/>
      </w:pPr>
      <w:r>
        <w:t>{/has_description}</w:t>
      </w:r>
    </w:p>
    <w:p w14:paraId="21BF7894" w14:textId="77777777" w:rsidR="003D294C" w:rsidRDefault="00000000" w:rsidP="00137D9B">
      <w:pPr>
        <w:pStyle w:val="Bodytext"/>
      </w:pPr>
      <w:r>
        <w:t>{#has_recommendation}</w:t>
      </w:r>
    </w:p>
    <w:p w14:paraId="49817EB6" w14:textId="77777777" w:rsidR="003D294C" w:rsidRDefault="00000000" w:rsidP="00137D9B">
      <w:pPr>
        <w:pStyle w:val="Bodytext"/>
      </w:pPr>
      <w:r>
        <w:t>Empfehlung</w:t>
      </w:r>
    </w:p>
    <w:p w14:paraId="07E6E7C2" w14:textId="77777777" w:rsidR="003D294C" w:rsidRDefault="00000000" w:rsidP="00137D9B">
      <w:pPr>
        <w:pStyle w:val="Bodytext"/>
      </w:pPr>
      <w:r>
        <w:t>{~~recommendation}</w:t>
      </w:r>
    </w:p>
    <w:p w14:paraId="4055B692" w14:textId="77777777" w:rsidR="003D294C" w:rsidRDefault="00000000" w:rsidP="00137D9B">
      <w:pPr>
        <w:pStyle w:val="Bodytext"/>
      </w:pPr>
      <w:r>
        <w:t>{/has_recommendation}</w:t>
      </w:r>
    </w:p>
    <w:p w14:paraId="356DA641" w14:textId="77777777" w:rsidR="003D294C" w:rsidRDefault="00000000" w:rsidP="00137D9B">
      <w:pPr>
        <w:pStyle w:val="Bodytext"/>
      </w:pPr>
      <w:r>
        <w:t>{/test_object_results_9_1_3_1c}</w:t>
      </w:r>
    </w:p>
    <w:p w14:paraId="3349E89D" w14:textId="045D2937" w:rsidR="003D294C" w:rsidRDefault="0006252E" w:rsidP="0006252E">
      <w:pPr>
        <w:pStyle w:val="Bodytextfett"/>
      </w:pPr>
      <w:r>
        <w:t>Prüfschritt:</w:t>
      </w:r>
      <w:r w:rsidR="00000000">
        <w:t xml:space="preserve"> {%rating_icon_9_1_3_1c} {rating_9_1_3_1c}</w:t>
      </w:r>
    </w:p>
    <w:p w14:paraId="79256C9B" w14:textId="77777777" w:rsidR="000548D5" w:rsidRPr="002B7A15" w:rsidRDefault="000548D5" w:rsidP="00137D9B">
      <w:pPr>
        <w:pStyle w:val="Bodytext"/>
      </w:pPr>
    </w:p>
    <w:p w14:paraId="2BC46CD9" w14:textId="77777777" w:rsidR="00F57AA1" w:rsidRPr="002B7A15" w:rsidRDefault="00F57AA1" w:rsidP="00BC6389">
      <w:pPr>
        <w:pStyle w:val="berschrift6"/>
        <w:keepLines/>
        <w:pageBreakBefore w:val="0"/>
      </w:pPr>
      <w:bookmarkStart w:id="197" w:name="_Inhalte_gegliedert_-&gt;"/>
      <w:bookmarkStart w:id="198" w:name="_Toc34815533"/>
      <w:bookmarkEnd w:id="197"/>
      <w:r w:rsidRPr="002B7A15">
        <w:t xml:space="preserve">Inhalte </w:t>
      </w:r>
      <w:bookmarkEnd w:id="198"/>
      <w:r w:rsidR="0007331B" w:rsidRPr="002B7A15">
        <w:t>gegliedert (Prüfschritt 9.1.3.1d)</w:t>
      </w:r>
    </w:p>
    <w:p w14:paraId="29908219" w14:textId="592C3533"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Absätze, und Texthervorhebungen sind mit geeigneten Strukturelementen ausgezeichnet.</w:t>
      </w:r>
      <w:r w:rsidR="0066467D" w:rsidRPr="002B7A15">
        <w:t>“</w:t>
      </w:r>
    </w:p>
    <w:p w14:paraId="4A8FCF93" w14:textId="77777777" w:rsidR="003D294C" w:rsidRDefault="00000000" w:rsidP="00137D9B">
      <w:pPr>
        <w:pStyle w:val="Bodytext"/>
      </w:pPr>
      <w:r>
        <w:t>{#test_object_results_9_1_3_1d}</w:t>
      </w:r>
    </w:p>
    <w:p w14:paraId="0A1B0A94" w14:textId="77777777" w:rsidR="003D294C" w:rsidRDefault="00000000" w:rsidP="00137D9B">
      <w:pPr>
        <w:pStyle w:val="Bodytext"/>
      </w:pPr>
      <w:r>
        <w:t>{#has_alias_label}</w:t>
      </w:r>
    </w:p>
    <w:p w14:paraId="4A7190E1" w14:textId="77777777" w:rsidR="003D294C" w:rsidRDefault="00000000" w:rsidP="00137D9B">
      <w:pPr>
        <w:pStyle w:val="Bodytext"/>
      </w:pPr>
      <w:r>
        <w:t>{alias_label}</w:t>
      </w:r>
    </w:p>
    <w:p w14:paraId="01CFDBA9" w14:textId="77777777" w:rsidR="003D294C" w:rsidRDefault="00000000" w:rsidP="00137D9B">
      <w:pPr>
        <w:pStyle w:val="Bodytext"/>
      </w:pPr>
      <w:r>
        <w:t>{url}</w:t>
      </w:r>
    </w:p>
    <w:p w14:paraId="1E2AA6A8" w14:textId="3111088D" w:rsidR="003D294C" w:rsidRDefault="0006252E" w:rsidP="0006252E">
      <w:pPr>
        <w:pStyle w:val="Bodytextfett"/>
      </w:pPr>
      <w:r>
        <w:t>Prüfschritt:</w:t>
      </w:r>
      <w:r w:rsidR="00000000">
        <w:t xml:space="preserve"> {%rating_icon} {rating}</w:t>
      </w:r>
    </w:p>
    <w:p w14:paraId="654840B7" w14:textId="77777777" w:rsidR="003D294C" w:rsidRDefault="00000000" w:rsidP="00137D9B">
      <w:pPr>
        <w:pStyle w:val="Bodytext"/>
      </w:pPr>
      <w:r>
        <w:t>{/has_alias_label}</w:t>
      </w:r>
    </w:p>
    <w:p w14:paraId="5350F09F" w14:textId="77777777" w:rsidR="003D294C" w:rsidRDefault="00000000" w:rsidP="00137D9B">
      <w:pPr>
        <w:pStyle w:val="Bodytext"/>
      </w:pPr>
      <w:r>
        <w:t>{#has_description}</w:t>
      </w:r>
    </w:p>
    <w:p w14:paraId="632BE7A4" w14:textId="77777777" w:rsidR="003D294C" w:rsidRDefault="00000000" w:rsidP="00137D9B">
      <w:pPr>
        <w:pStyle w:val="Bodytext"/>
      </w:pPr>
      <w:r>
        <w:t>Beschreibung</w:t>
      </w:r>
    </w:p>
    <w:p w14:paraId="26625D4A" w14:textId="77777777" w:rsidR="003D294C" w:rsidRDefault="00000000" w:rsidP="00137D9B">
      <w:pPr>
        <w:pStyle w:val="Bodytext"/>
      </w:pPr>
      <w:r>
        <w:t>{~~description}</w:t>
      </w:r>
    </w:p>
    <w:p w14:paraId="26A1AA23" w14:textId="77777777" w:rsidR="003D294C" w:rsidRDefault="00000000" w:rsidP="00137D9B">
      <w:pPr>
        <w:pStyle w:val="Bodytext"/>
      </w:pPr>
      <w:r>
        <w:t>{/has_description}</w:t>
      </w:r>
    </w:p>
    <w:p w14:paraId="2308DAC8" w14:textId="77777777" w:rsidR="003D294C" w:rsidRDefault="00000000" w:rsidP="00137D9B">
      <w:pPr>
        <w:pStyle w:val="Bodytext"/>
      </w:pPr>
      <w:r>
        <w:t>{#has_recommendation}</w:t>
      </w:r>
    </w:p>
    <w:p w14:paraId="25BDEADF" w14:textId="77777777" w:rsidR="003D294C" w:rsidRDefault="00000000" w:rsidP="00137D9B">
      <w:pPr>
        <w:pStyle w:val="Bodytext"/>
      </w:pPr>
      <w:r>
        <w:t>Empfehlung</w:t>
      </w:r>
    </w:p>
    <w:p w14:paraId="01E83A0B" w14:textId="77777777" w:rsidR="003D294C" w:rsidRDefault="00000000" w:rsidP="00137D9B">
      <w:pPr>
        <w:pStyle w:val="Bodytext"/>
      </w:pPr>
      <w:r>
        <w:t>{~~recommendation}</w:t>
      </w:r>
    </w:p>
    <w:p w14:paraId="450760FB" w14:textId="77777777" w:rsidR="003D294C" w:rsidRDefault="00000000" w:rsidP="00137D9B">
      <w:pPr>
        <w:pStyle w:val="Bodytext"/>
      </w:pPr>
      <w:r>
        <w:lastRenderedPageBreak/>
        <w:t>{/has_recommendation}</w:t>
      </w:r>
    </w:p>
    <w:p w14:paraId="40C57230" w14:textId="77777777" w:rsidR="003D294C" w:rsidRDefault="00000000" w:rsidP="00137D9B">
      <w:pPr>
        <w:pStyle w:val="Bodytext"/>
      </w:pPr>
      <w:r>
        <w:t>{/test_object_results_9_1_3_1d}</w:t>
      </w:r>
    </w:p>
    <w:p w14:paraId="472064BD" w14:textId="10306E2C" w:rsidR="003D294C" w:rsidRDefault="0006252E" w:rsidP="0006252E">
      <w:pPr>
        <w:pStyle w:val="Bodytextfett"/>
      </w:pPr>
      <w:r>
        <w:t>Prüfschritt:</w:t>
      </w:r>
      <w:r w:rsidR="00000000">
        <w:t xml:space="preserve"> {%rating_icon_9_1_3_1d} {rating_9_1_3_1d}</w:t>
      </w:r>
    </w:p>
    <w:p w14:paraId="27DBB494" w14:textId="77777777" w:rsidR="000548D5" w:rsidRPr="002B7A15" w:rsidRDefault="000548D5" w:rsidP="00137D9B">
      <w:pPr>
        <w:pStyle w:val="Bodytext"/>
      </w:pPr>
    </w:p>
    <w:p w14:paraId="32AB4DC9" w14:textId="77777777" w:rsidR="00F57AA1" w:rsidRPr="002B7A15" w:rsidRDefault="00F57AA1" w:rsidP="00BC6389">
      <w:pPr>
        <w:pStyle w:val="berschrift6"/>
        <w:keepLines/>
        <w:pageBreakBefore w:val="0"/>
      </w:pPr>
      <w:bookmarkStart w:id="199" w:name="_Datentabellen_richtig_aufgebaut"/>
      <w:bookmarkStart w:id="200" w:name="_Toc34815534"/>
      <w:bookmarkEnd w:id="199"/>
      <w:r w:rsidRPr="002B7A15">
        <w:t xml:space="preserve">Datentabellen richtig </w:t>
      </w:r>
      <w:bookmarkEnd w:id="200"/>
      <w:r w:rsidR="0007331B" w:rsidRPr="002B7A15">
        <w:t>aufgebaut (Prüfschritt 9.1.3.1e)</w:t>
      </w:r>
    </w:p>
    <w:p w14:paraId="70D3DE73" w14:textId="5945491B"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Datentabellen sind richtig aufgebaut und ausgezeichnet.</w:t>
      </w:r>
      <w:r w:rsidR="0066467D" w:rsidRPr="002B7A15">
        <w:t>“</w:t>
      </w:r>
    </w:p>
    <w:p w14:paraId="71BA78DF" w14:textId="77777777" w:rsidR="003D294C" w:rsidRDefault="00000000" w:rsidP="00137D9B">
      <w:pPr>
        <w:pStyle w:val="Bodytext"/>
      </w:pPr>
      <w:r>
        <w:t>{#test_object_results_9_1_3_1e}</w:t>
      </w:r>
    </w:p>
    <w:p w14:paraId="19BBF043" w14:textId="77777777" w:rsidR="003D294C" w:rsidRDefault="00000000" w:rsidP="00137D9B">
      <w:pPr>
        <w:pStyle w:val="Bodytext"/>
      </w:pPr>
      <w:r>
        <w:t>{#has_alias_label}</w:t>
      </w:r>
    </w:p>
    <w:p w14:paraId="59FCE785" w14:textId="77777777" w:rsidR="003D294C" w:rsidRDefault="00000000" w:rsidP="00137D9B">
      <w:pPr>
        <w:pStyle w:val="Bodytext"/>
      </w:pPr>
      <w:r>
        <w:t>{alias_label}</w:t>
      </w:r>
    </w:p>
    <w:p w14:paraId="564AC776" w14:textId="77777777" w:rsidR="003D294C" w:rsidRDefault="00000000" w:rsidP="00137D9B">
      <w:pPr>
        <w:pStyle w:val="Bodytext"/>
      </w:pPr>
      <w:r>
        <w:t>{url}</w:t>
      </w:r>
    </w:p>
    <w:p w14:paraId="0DD2D429" w14:textId="27A932F2" w:rsidR="003D294C" w:rsidRDefault="0006252E" w:rsidP="0006252E">
      <w:pPr>
        <w:pStyle w:val="Bodytextfett"/>
      </w:pPr>
      <w:r>
        <w:t>Prüfschritt:</w:t>
      </w:r>
      <w:r w:rsidR="00000000">
        <w:t xml:space="preserve"> {%rating_icon} {rating}</w:t>
      </w:r>
    </w:p>
    <w:p w14:paraId="6C21D7A6" w14:textId="77777777" w:rsidR="003D294C" w:rsidRDefault="00000000" w:rsidP="00137D9B">
      <w:pPr>
        <w:pStyle w:val="Bodytext"/>
      </w:pPr>
      <w:r>
        <w:t>{/has_alias_label}</w:t>
      </w:r>
    </w:p>
    <w:p w14:paraId="1B8896EF" w14:textId="77777777" w:rsidR="003D294C" w:rsidRDefault="00000000" w:rsidP="00137D9B">
      <w:pPr>
        <w:pStyle w:val="Bodytext"/>
      </w:pPr>
      <w:r>
        <w:t>{#has_description}</w:t>
      </w:r>
    </w:p>
    <w:p w14:paraId="62131BEC" w14:textId="77777777" w:rsidR="003D294C" w:rsidRDefault="00000000" w:rsidP="00137D9B">
      <w:pPr>
        <w:pStyle w:val="Bodytext"/>
      </w:pPr>
      <w:r>
        <w:t>Beschreibung</w:t>
      </w:r>
    </w:p>
    <w:p w14:paraId="1223296B" w14:textId="77777777" w:rsidR="003D294C" w:rsidRDefault="00000000" w:rsidP="00137D9B">
      <w:pPr>
        <w:pStyle w:val="Bodytext"/>
      </w:pPr>
      <w:r>
        <w:t>{~~description}</w:t>
      </w:r>
    </w:p>
    <w:p w14:paraId="69F8AAEF" w14:textId="77777777" w:rsidR="003D294C" w:rsidRDefault="00000000" w:rsidP="00137D9B">
      <w:pPr>
        <w:pStyle w:val="Bodytext"/>
      </w:pPr>
      <w:r>
        <w:t>{/has_description}</w:t>
      </w:r>
    </w:p>
    <w:p w14:paraId="03C29474" w14:textId="77777777" w:rsidR="003D294C" w:rsidRDefault="00000000" w:rsidP="00137D9B">
      <w:pPr>
        <w:pStyle w:val="Bodytext"/>
      </w:pPr>
      <w:r>
        <w:t>{#has_recommendation}</w:t>
      </w:r>
    </w:p>
    <w:p w14:paraId="5AC5E2C2" w14:textId="77777777" w:rsidR="003D294C" w:rsidRDefault="00000000" w:rsidP="00137D9B">
      <w:pPr>
        <w:pStyle w:val="Bodytext"/>
      </w:pPr>
      <w:r>
        <w:t>Empfehlung</w:t>
      </w:r>
    </w:p>
    <w:p w14:paraId="7499044A" w14:textId="77777777" w:rsidR="003D294C" w:rsidRDefault="00000000" w:rsidP="00137D9B">
      <w:pPr>
        <w:pStyle w:val="Bodytext"/>
      </w:pPr>
      <w:r>
        <w:t>{~~recommendation}</w:t>
      </w:r>
    </w:p>
    <w:p w14:paraId="2D468697" w14:textId="77777777" w:rsidR="003D294C" w:rsidRDefault="00000000" w:rsidP="00137D9B">
      <w:pPr>
        <w:pStyle w:val="Bodytext"/>
      </w:pPr>
      <w:r>
        <w:t>{/has_recommendation}</w:t>
      </w:r>
    </w:p>
    <w:p w14:paraId="51D30D94" w14:textId="77777777" w:rsidR="003D294C" w:rsidRDefault="00000000" w:rsidP="00137D9B">
      <w:pPr>
        <w:pStyle w:val="Bodytext"/>
      </w:pPr>
      <w:r>
        <w:t>{/test_object_results_9_1_3_1e}</w:t>
      </w:r>
    </w:p>
    <w:p w14:paraId="05A62481" w14:textId="1D0F8278" w:rsidR="003D294C" w:rsidRDefault="0006252E" w:rsidP="0006252E">
      <w:pPr>
        <w:pStyle w:val="Bodytextfett"/>
      </w:pPr>
      <w:r>
        <w:t>Prüfschritt:</w:t>
      </w:r>
      <w:r w:rsidR="00000000">
        <w:t xml:space="preserve"> {%rating_icon_9_1_3_1e} {rating_9_1_3_1e}</w:t>
      </w:r>
    </w:p>
    <w:p w14:paraId="0B09D818" w14:textId="77777777" w:rsidR="000548D5" w:rsidRPr="002B7A15" w:rsidRDefault="000548D5" w:rsidP="00137D9B">
      <w:pPr>
        <w:pStyle w:val="Bodytext"/>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1" w:name="_Toc34815535"/>
      <w:r w:rsidRPr="002B7A15">
        <w:t xml:space="preserve">Zuordnung von </w:t>
      </w:r>
      <w:bookmarkEnd w:id="201"/>
      <w:r w:rsidR="0007331B" w:rsidRPr="002B7A15">
        <w:t>Tabellenzellen (Prüfschritt 9.1.3.1f)</w:t>
      </w:r>
    </w:p>
    <w:p w14:paraId="71669040" w14:textId="44C0AFF0" w:rsidR="00F57AA1" w:rsidRPr="002B7A15" w:rsidRDefault="00515F90" w:rsidP="0006252E">
      <w:pPr>
        <w:pStyle w:val="Bodytextfett"/>
      </w:pPr>
      <w:r w:rsidRPr="002B7A15">
        <w:rPr>
          <w:iCs/>
        </w:rPr>
        <w:t>BITV-Test-</w:t>
      </w:r>
      <w:r w:rsidR="0006252E">
        <w:rPr>
          <w:iCs/>
        </w:rPr>
        <w:t>Prüfschritt:</w:t>
      </w:r>
      <w:r w:rsidR="00EB4696" w:rsidRPr="002B7A15">
        <w:rPr>
          <w:iCs/>
        </w:rPr>
        <w:t xml:space="preserve"> </w:t>
      </w:r>
      <w:r w:rsidR="0066467D" w:rsidRPr="002B7A15">
        <w:rPr>
          <w:iCs/>
        </w:rPr>
        <w:t>„</w:t>
      </w:r>
      <w:r w:rsidR="00F57AA1" w:rsidRPr="002B7A15">
        <w:rPr>
          <w:iCs/>
        </w:rPr>
        <w:t>In</w:t>
      </w:r>
      <w:r w:rsidR="00F57AA1" w:rsidRPr="002B7A15">
        <w:t xml:space="preserve"> komplexen Datentabellen ist der Bezug von Überschriften und Inhalten definiert, Zuordnungen von Überschriften in einfachen Datentabellen sind korrekt.“</w:t>
      </w:r>
    </w:p>
    <w:p w14:paraId="28BCC0C2" w14:textId="77777777" w:rsidR="003D294C" w:rsidRDefault="00000000" w:rsidP="00137D9B">
      <w:pPr>
        <w:pStyle w:val="Bodytext"/>
      </w:pPr>
      <w:r>
        <w:lastRenderedPageBreak/>
        <w:t>{#test_object_results_9_1_3_1f}</w:t>
      </w:r>
    </w:p>
    <w:p w14:paraId="6C3B8BB8" w14:textId="77777777" w:rsidR="003D294C" w:rsidRDefault="00000000" w:rsidP="00137D9B">
      <w:pPr>
        <w:pStyle w:val="Bodytext"/>
      </w:pPr>
      <w:r>
        <w:t>{#has_alias_label}</w:t>
      </w:r>
    </w:p>
    <w:p w14:paraId="436C095B" w14:textId="77777777" w:rsidR="003D294C" w:rsidRDefault="00000000" w:rsidP="00137D9B">
      <w:pPr>
        <w:pStyle w:val="Bodytext"/>
      </w:pPr>
      <w:r>
        <w:t>{alias_label}</w:t>
      </w:r>
    </w:p>
    <w:p w14:paraId="22AFB71C" w14:textId="77777777" w:rsidR="003D294C" w:rsidRDefault="00000000" w:rsidP="00137D9B">
      <w:pPr>
        <w:pStyle w:val="Bodytext"/>
      </w:pPr>
      <w:r>
        <w:t>{url}</w:t>
      </w:r>
    </w:p>
    <w:p w14:paraId="4A1078D9" w14:textId="05DF4E27" w:rsidR="003D294C" w:rsidRDefault="0006252E" w:rsidP="0006252E">
      <w:pPr>
        <w:pStyle w:val="Bodytextfett"/>
      </w:pPr>
      <w:r>
        <w:t>Prüfschritt:</w:t>
      </w:r>
      <w:r w:rsidR="00000000">
        <w:t xml:space="preserve"> {%rating_icon} {rating}</w:t>
      </w:r>
    </w:p>
    <w:p w14:paraId="74F90834" w14:textId="77777777" w:rsidR="003D294C" w:rsidRDefault="00000000" w:rsidP="00137D9B">
      <w:pPr>
        <w:pStyle w:val="Bodytext"/>
      </w:pPr>
      <w:r>
        <w:t>{/has_alias_label}</w:t>
      </w:r>
    </w:p>
    <w:p w14:paraId="27EBCF77" w14:textId="77777777" w:rsidR="003D294C" w:rsidRDefault="00000000" w:rsidP="00137D9B">
      <w:pPr>
        <w:pStyle w:val="Bodytext"/>
      </w:pPr>
      <w:r>
        <w:t>{#has_description}</w:t>
      </w:r>
    </w:p>
    <w:p w14:paraId="1C82CFF0" w14:textId="77777777" w:rsidR="003D294C" w:rsidRDefault="00000000" w:rsidP="00137D9B">
      <w:pPr>
        <w:pStyle w:val="Bodytext"/>
      </w:pPr>
      <w:r>
        <w:t>Beschreibung</w:t>
      </w:r>
    </w:p>
    <w:p w14:paraId="616FFD82" w14:textId="77777777" w:rsidR="003D294C" w:rsidRDefault="00000000" w:rsidP="00137D9B">
      <w:pPr>
        <w:pStyle w:val="Bodytext"/>
      </w:pPr>
      <w:r>
        <w:t>{~~description}</w:t>
      </w:r>
    </w:p>
    <w:p w14:paraId="205D3D78" w14:textId="77777777" w:rsidR="003D294C" w:rsidRDefault="00000000" w:rsidP="00137D9B">
      <w:pPr>
        <w:pStyle w:val="Bodytext"/>
      </w:pPr>
      <w:r>
        <w:t>{/has_description}</w:t>
      </w:r>
    </w:p>
    <w:p w14:paraId="340BE4E2" w14:textId="77777777" w:rsidR="003D294C" w:rsidRDefault="00000000" w:rsidP="00137D9B">
      <w:pPr>
        <w:pStyle w:val="Bodytext"/>
      </w:pPr>
      <w:r>
        <w:t>{#has_recommendation}</w:t>
      </w:r>
    </w:p>
    <w:p w14:paraId="47588619" w14:textId="77777777" w:rsidR="003D294C" w:rsidRDefault="00000000" w:rsidP="00137D9B">
      <w:pPr>
        <w:pStyle w:val="Bodytext"/>
      </w:pPr>
      <w:r>
        <w:t>Empfehlung</w:t>
      </w:r>
    </w:p>
    <w:p w14:paraId="2A1D3850" w14:textId="77777777" w:rsidR="003D294C" w:rsidRDefault="00000000" w:rsidP="00137D9B">
      <w:pPr>
        <w:pStyle w:val="Bodytext"/>
      </w:pPr>
      <w:r>
        <w:t>{~~recommendation}</w:t>
      </w:r>
    </w:p>
    <w:p w14:paraId="3E0616A0" w14:textId="77777777" w:rsidR="003D294C" w:rsidRDefault="00000000" w:rsidP="00137D9B">
      <w:pPr>
        <w:pStyle w:val="Bodytext"/>
      </w:pPr>
      <w:r>
        <w:t>{/has_recommendation}</w:t>
      </w:r>
    </w:p>
    <w:p w14:paraId="098AE6AC" w14:textId="77777777" w:rsidR="003D294C" w:rsidRDefault="00000000" w:rsidP="00137D9B">
      <w:pPr>
        <w:pStyle w:val="Bodytext"/>
      </w:pPr>
      <w:r>
        <w:t>{/test_object_results_9_1_3_1f}</w:t>
      </w:r>
    </w:p>
    <w:p w14:paraId="0A9ECF7F" w14:textId="5D87FBF0" w:rsidR="003D294C" w:rsidRDefault="0006252E" w:rsidP="0006252E">
      <w:pPr>
        <w:pStyle w:val="Bodytextfett"/>
      </w:pPr>
      <w:r>
        <w:t>Prüfschritt:</w:t>
      </w:r>
      <w:r w:rsidR="00000000">
        <w:t xml:space="preserve"> {%rating_icon_9_1_3_1f} {rating_9_1_3_1f}</w:t>
      </w:r>
    </w:p>
    <w:p w14:paraId="06B8CCA2" w14:textId="77777777" w:rsidR="000548D5" w:rsidRPr="002B7A15" w:rsidRDefault="000548D5" w:rsidP="00137D9B">
      <w:pPr>
        <w:pStyle w:val="Bodytext"/>
      </w:pPr>
    </w:p>
    <w:p w14:paraId="7A8F0D2F" w14:textId="77777777" w:rsidR="00800D78" w:rsidRPr="002B7A15" w:rsidRDefault="00F57AA1" w:rsidP="00800D78">
      <w:pPr>
        <w:pStyle w:val="berschrift6"/>
        <w:keepLines/>
        <w:pageBreakBefore w:val="0"/>
      </w:pPr>
      <w:bookmarkStart w:id="202" w:name="_Kein_Strukturmarkup_für"/>
      <w:bookmarkStart w:id="203" w:name="_Toc34815536"/>
      <w:bookmarkEnd w:id="202"/>
      <w:r w:rsidRPr="002B7A15">
        <w:t xml:space="preserve">Kein Strukturmarkup für </w:t>
      </w:r>
      <w:bookmarkEnd w:id="203"/>
      <w:r w:rsidR="0007331B" w:rsidRPr="002B7A15">
        <w:t>Layouttabellen (Prüfschritt 9.1.3.1g)</w:t>
      </w:r>
    </w:p>
    <w:p w14:paraId="5CF9B5F7" w14:textId="56893FB1"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Für Datentabellen vorgesehenes Mark-up wird nicht für Layouttabellen verwendet.</w:t>
      </w:r>
      <w:r w:rsidR="0066467D" w:rsidRPr="002B7A15">
        <w:t>“</w:t>
      </w:r>
    </w:p>
    <w:p w14:paraId="30C01C6B" w14:textId="77777777" w:rsidR="003D294C" w:rsidRDefault="00000000" w:rsidP="00137D9B">
      <w:pPr>
        <w:pStyle w:val="Bodytext"/>
      </w:pPr>
      <w:r>
        <w:t>{#test_object_results_9_1_3_1g}</w:t>
      </w:r>
    </w:p>
    <w:p w14:paraId="550EF6BB" w14:textId="77777777" w:rsidR="003D294C" w:rsidRDefault="00000000" w:rsidP="00137D9B">
      <w:pPr>
        <w:pStyle w:val="Bodytext"/>
      </w:pPr>
      <w:r>
        <w:t>{#has_alias_label}</w:t>
      </w:r>
    </w:p>
    <w:p w14:paraId="3A1C572D" w14:textId="77777777" w:rsidR="003D294C" w:rsidRDefault="00000000" w:rsidP="00137D9B">
      <w:pPr>
        <w:pStyle w:val="Bodytext"/>
      </w:pPr>
      <w:r>
        <w:t>{alias_label}</w:t>
      </w:r>
    </w:p>
    <w:p w14:paraId="6C491AC2" w14:textId="77777777" w:rsidR="003D294C" w:rsidRDefault="00000000" w:rsidP="00137D9B">
      <w:pPr>
        <w:pStyle w:val="Bodytext"/>
      </w:pPr>
      <w:r>
        <w:t>{url}</w:t>
      </w:r>
    </w:p>
    <w:p w14:paraId="4B947445" w14:textId="1A8EA398" w:rsidR="003D294C" w:rsidRDefault="0006252E" w:rsidP="0006252E">
      <w:pPr>
        <w:pStyle w:val="Bodytextfett"/>
      </w:pPr>
      <w:r>
        <w:t>Prüfschritt:</w:t>
      </w:r>
      <w:r w:rsidR="00000000">
        <w:t xml:space="preserve"> {%rating_icon} {rating}</w:t>
      </w:r>
    </w:p>
    <w:p w14:paraId="193D5535" w14:textId="77777777" w:rsidR="003D294C" w:rsidRDefault="00000000" w:rsidP="00137D9B">
      <w:pPr>
        <w:pStyle w:val="Bodytext"/>
      </w:pPr>
      <w:r>
        <w:t>{/has_alias_label}</w:t>
      </w:r>
    </w:p>
    <w:p w14:paraId="0B5C8187" w14:textId="77777777" w:rsidR="003D294C" w:rsidRDefault="00000000" w:rsidP="00137D9B">
      <w:pPr>
        <w:pStyle w:val="Bodytext"/>
      </w:pPr>
      <w:r>
        <w:t>{#has_description}</w:t>
      </w:r>
    </w:p>
    <w:p w14:paraId="76E1BBDB" w14:textId="77777777" w:rsidR="003D294C" w:rsidRDefault="00000000" w:rsidP="00137D9B">
      <w:pPr>
        <w:pStyle w:val="Bodytext"/>
      </w:pPr>
      <w:r>
        <w:t>Beschreibung</w:t>
      </w:r>
    </w:p>
    <w:p w14:paraId="4CF0BA04" w14:textId="77777777" w:rsidR="003D294C" w:rsidRDefault="00000000" w:rsidP="00137D9B">
      <w:pPr>
        <w:pStyle w:val="Bodytext"/>
      </w:pPr>
      <w:r>
        <w:lastRenderedPageBreak/>
        <w:t>{~~description}</w:t>
      </w:r>
    </w:p>
    <w:p w14:paraId="4A1D163A" w14:textId="77777777" w:rsidR="003D294C" w:rsidRDefault="00000000" w:rsidP="00137D9B">
      <w:pPr>
        <w:pStyle w:val="Bodytext"/>
      </w:pPr>
      <w:r>
        <w:t>{/has_description}</w:t>
      </w:r>
    </w:p>
    <w:p w14:paraId="58EA82B0" w14:textId="77777777" w:rsidR="003D294C" w:rsidRDefault="00000000" w:rsidP="00137D9B">
      <w:pPr>
        <w:pStyle w:val="Bodytext"/>
      </w:pPr>
      <w:r>
        <w:t>{#has_recommendation}</w:t>
      </w:r>
    </w:p>
    <w:p w14:paraId="37A48F0D" w14:textId="77777777" w:rsidR="003D294C" w:rsidRDefault="00000000" w:rsidP="00137D9B">
      <w:pPr>
        <w:pStyle w:val="Bodytext"/>
      </w:pPr>
      <w:r>
        <w:t>Empfehlung</w:t>
      </w:r>
    </w:p>
    <w:p w14:paraId="3F10BBE4" w14:textId="77777777" w:rsidR="003D294C" w:rsidRDefault="00000000" w:rsidP="00137D9B">
      <w:pPr>
        <w:pStyle w:val="Bodytext"/>
      </w:pPr>
      <w:r>
        <w:t>{~~recommendation}</w:t>
      </w:r>
    </w:p>
    <w:p w14:paraId="0004EF53" w14:textId="77777777" w:rsidR="003D294C" w:rsidRDefault="00000000" w:rsidP="00137D9B">
      <w:pPr>
        <w:pStyle w:val="Bodytext"/>
      </w:pPr>
      <w:r>
        <w:t>{/has_recommendation}</w:t>
      </w:r>
    </w:p>
    <w:p w14:paraId="293E1F7B" w14:textId="77777777" w:rsidR="003D294C" w:rsidRDefault="00000000" w:rsidP="00137D9B">
      <w:pPr>
        <w:pStyle w:val="Bodytext"/>
      </w:pPr>
      <w:r>
        <w:t>{/test_object_results_9_1_3_1g}</w:t>
      </w:r>
    </w:p>
    <w:p w14:paraId="585E004B" w14:textId="004DCD69" w:rsidR="003D294C" w:rsidRDefault="0006252E" w:rsidP="0006252E">
      <w:pPr>
        <w:pStyle w:val="Bodytextfett"/>
      </w:pPr>
      <w:r>
        <w:t>Prüfschritt:</w:t>
      </w:r>
      <w:r w:rsidR="00000000">
        <w:t xml:space="preserve"> {%rating_icon_9_1_3_1g} {rating_9_1_3_1g}</w:t>
      </w:r>
    </w:p>
    <w:p w14:paraId="72C6A22A" w14:textId="77777777" w:rsidR="000548D5" w:rsidRPr="002B7A15" w:rsidRDefault="000548D5" w:rsidP="00137D9B">
      <w:pPr>
        <w:pStyle w:val="Bodytext"/>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04" w:name="_Toc34815537"/>
      <w:r w:rsidRPr="002B7A15">
        <w:t xml:space="preserve">Beschriftung von Formularelementen programmatisch </w:t>
      </w:r>
      <w:bookmarkEnd w:id="204"/>
      <w:r w:rsidR="0007331B" w:rsidRPr="002B7A15">
        <w:t>ermittelbar (Prüfschritt 9.1.3.1h)</w:t>
      </w:r>
    </w:p>
    <w:p w14:paraId="6CFAB268" w14:textId="4BB88093" w:rsidR="00F57AA1" w:rsidRPr="002B7A15" w:rsidRDefault="00515F90" w:rsidP="0006252E">
      <w:pPr>
        <w:pStyle w:val="Bodytextfett"/>
      </w:pPr>
      <w:r w:rsidRPr="002B7A15">
        <w:t>BITV-Test-</w:t>
      </w:r>
      <w:r w:rsidR="0006252E">
        <w:t>Prüfschritt:</w:t>
      </w:r>
      <w:r w:rsidR="00F57AA1" w:rsidRPr="002B7A15">
        <w:t xml:space="preserve"> </w:t>
      </w:r>
      <w:r w:rsidR="0066467D" w:rsidRPr="002B7A15">
        <w:t>„</w:t>
      </w:r>
      <w:r w:rsidR="00F57AA1" w:rsidRPr="002B7A15">
        <w:t>Beschriftungen von Formularfeldern sind richtig verknüpft.</w:t>
      </w:r>
      <w:r w:rsidR="0066467D" w:rsidRPr="002B7A15">
        <w:t>“</w:t>
      </w:r>
    </w:p>
    <w:p w14:paraId="4F4A780A" w14:textId="77777777" w:rsidR="003D294C" w:rsidRDefault="00000000" w:rsidP="00137D9B">
      <w:pPr>
        <w:pStyle w:val="Bodytext"/>
      </w:pPr>
      <w:r>
        <w:t>{#test_object_results_9_1_3_1h}</w:t>
      </w:r>
    </w:p>
    <w:p w14:paraId="76EC06F9" w14:textId="77777777" w:rsidR="003D294C" w:rsidRDefault="00000000" w:rsidP="00137D9B">
      <w:pPr>
        <w:pStyle w:val="Bodytext"/>
      </w:pPr>
      <w:r>
        <w:t>{#has_alias_label}</w:t>
      </w:r>
    </w:p>
    <w:p w14:paraId="57D47B83" w14:textId="77777777" w:rsidR="003D294C" w:rsidRDefault="00000000" w:rsidP="00137D9B">
      <w:pPr>
        <w:pStyle w:val="Bodytext"/>
      </w:pPr>
      <w:r>
        <w:t>{alias_label}</w:t>
      </w:r>
    </w:p>
    <w:p w14:paraId="0D933094" w14:textId="77777777" w:rsidR="003D294C" w:rsidRDefault="00000000" w:rsidP="00137D9B">
      <w:pPr>
        <w:pStyle w:val="Bodytext"/>
      </w:pPr>
      <w:r>
        <w:t>{url}</w:t>
      </w:r>
    </w:p>
    <w:p w14:paraId="62BB4507" w14:textId="500587DD" w:rsidR="003D294C" w:rsidRDefault="0006252E" w:rsidP="0006252E">
      <w:pPr>
        <w:pStyle w:val="Bodytextfett"/>
      </w:pPr>
      <w:r>
        <w:t>Prüfschritt:</w:t>
      </w:r>
      <w:r w:rsidR="00000000">
        <w:t xml:space="preserve"> {%rating_icon} {rating}</w:t>
      </w:r>
    </w:p>
    <w:p w14:paraId="4553FE47" w14:textId="77777777" w:rsidR="003D294C" w:rsidRDefault="00000000" w:rsidP="00137D9B">
      <w:pPr>
        <w:pStyle w:val="Bodytext"/>
      </w:pPr>
      <w:r>
        <w:t>{/has_alias_label}</w:t>
      </w:r>
    </w:p>
    <w:p w14:paraId="0454EEAA" w14:textId="77777777" w:rsidR="003D294C" w:rsidRDefault="00000000" w:rsidP="00137D9B">
      <w:pPr>
        <w:pStyle w:val="Bodytext"/>
      </w:pPr>
      <w:r>
        <w:t>{#has_description}</w:t>
      </w:r>
    </w:p>
    <w:p w14:paraId="4954A2A2" w14:textId="77777777" w:rsidR="003D294C" w:rsidRDefault="00000000" w:rsidP="00137D9B">
      <w:pPr>
        <w:pStyle w:val="Bodytext"/>
      </w:pPr>
      <w:r>
        <w:t>Beschreibung</w:t>
      </w:r>
    </w:p>
    <w:p w14:paraId="4EF00781" w14:textId="77777777" w:rsidR="003D294C" w:rsidRDefault="00000000" w:rsidP="00137D9B">
      <w:pPr>
        <w:pStyle w:val="Bodytext"/>
      </w:pPr>
      <w:r>
        <w:t>{~~description}</w:t>
      </w:r>
    </w:p>
    <w:p w14:paraId="695CB3DB" w14:textId="77777777" w:rsidR="003D294C" w:rsidRDefault="00000000" w:rsidP="00137D9B">
      <w:pPr>
        <w:pStyle w:val="Bodytext"/>
      </w:pPr>
      <w:r>
        <w:t>{/has_description}</w:t>
      </w:r>
    </w:p>
    <w:p w14:paraId="246CCA27" w14:textId="77777777" w:rsidR="003D294C" w:rsidRDefault="00000000" w:rsidP="00137D9B">
      <w:pPr>
        <w:pStyle w:val="Bodytext"/>
      </w:pPr>
      <w:r>
        <w:t>{#has_recommendation}</w:t>
      </w:r>
    </w:p>
    <w:p w14:paraId="7C93FBBA" w14:textId="77777777" w:rsidR="003D294C" w:rsidRDefault="00000000" w:rsidP="00137D9B">
      <w:pPr>
        <w:pStyle w:val="Bodytext"/>
      </w:pPr>
      <w:r>
        <w:t>Empfehlung</w:t>
      </w:r>
    </w:p>
    <w:p w14:paraId="542D0C4D" w14:textId="77777777" w:rsidR="003D294C" w:rsidRDefault="00000000" w:rsidP="00137D9B">
      <w:pPr>
        <w:pStyle w:val="Bodytext"/>
      </w:pPr>
      <w:r>
        <w:t>{~~recommendation}</w:t>
      </w:r>
    </w:p>
    <w:p w14:paraId="5F3DB804" w14:textId="77777777" w:rsidR="003D294C" w:rsidRDefault="00000000" w:rsidP="00137D9B">
      <w:pPr>
        <w:pStyle w:val="Bodytext"/>
      </w:pPr>
      <w:r>
        <w:t>{/has_recommendation}</w:t>
      </w:r>
    </w:p>
    <w:p w14:paraId="1381B28F" w14:textId="77777777" w:rsidR="003D294C" w:rsidRDefault="00000000" w:rsidP="00137D9B">
      <w:pPr>
        <w:pStyle w:val="Bodytext"/>
      </w:pPr>
      <w:r>
        <w:t>{/test_object_results_9_1_3_1h}</w:t>
      </w:r>
    </w:p>
    <w:p w14:paraId="5DC96DAF" w14:textId="73009B5D" w:rsidR="003D294C" w:rsidRDefault="0006252E" w:rsidP="0006252E">
      <w:pPr>
        <w:pStyle w:val="Bodytextfett"/>
      </w:pPr>
      <w:r>
        <w:t>Prüfschritt:</w:t>
      </w:r>
      <w:r w:rsidR="00000000">
        <w:t xml:space="preserve"> {%rating_icon_9_1_3_1h} {rating_9_1_3_1h}</w:t>
      </w:r>
    </w:p>
    <w:p w14:paraId="689B2DEC" w14:textId="77777777" w:rsidR="000548D5" w:rsidRPr="002B7A15" w:rsidRDefault="000548D5" w:rsidP="00137D9B">
      <w:pPr>
        <w:pStyle w:val="Bodytext"/>
      </w:pPr>
    </w:p>
    <w:p w14:paraId="243DB78A" w14:textId="77777777" w:rsidR="00F57AA1" w:rsidRPr="002B7A15" w:rsidRDefault="00F57AA1" w:rsidP="005D4149">
      <w:pPr>
        <w:pStyle w:val="berschrift4"/>
        <w:pageBreakBefore/>
        <w:rPr>
          <w:noProof/>
        </w:rPr>
      </w:pPr>
      <w:bookmarkStart w:id="205" w:name="_Aussagekräftige_Reihenfolge_(!)"/>
      <w:bookmarkStart w:id="206" w:name="_Bedeutungsvolle_Reihenfolge_(!)"/>
      <w:bookmarkStart w:id="207" w:name="_Zweck_von_Eingaben"/>
      <w:bookmarkStart w:id="208" w:name="_Eingabezweck_bestimmen_(!)"/>
      <w:bookmarkStart w:id="209" w:name="_Wahrnehmung_des_Inhalts"/>
      <w:bookmarkStart w:id="210" w:name="_Toc34815542"/>
      <w:bookmarkStart w:id="211" w:name="_Toc41380472"/>
      <w:bookmarkStart w:id="212" w:name="_Toc41392903"/>
      <w:bookmarkStart w:id="213" w:name="_Toc46389421"/>
      <w:bookmarkEnd w:id="205"/>
      <w:bookmarkEnd w:id="206"/>
      <w:bookmarkEnd w:id="207"/>
      <w:bookmarkEnd w:id="208"/>
      <w:bookmarkEnd w:id="209"/>
      <w:r w:rsidRPr="002B7A15">
        <w:rPr>
          <w:noProof/>
        </w:rPr>
        <w:lastRenderedPageBreak/>
        <w:t>Unterscheidbar</w:t>
      </w:r>
      <w:bookmarkEnd w:id="210"/>
      <w:bookmarkEnd w:id="211"/>
      <w:bookmarkEnd w:id="212"/>
      <w:bookmarkEnd w:id="213"/>
    </w:p>
    <w:p w14:paraId="6EB6E5D2" w14:textId="77777777" w:rsidR="00F57AA1" w:rsidRPr="002B7A15" w:rsidRDefault="00F57AA1" w:rsidP="00137D9B">
      <w:pPr>
        <w:pStyle w:val="Bodytext"/>
      </w:pPr>
      <w:r w:rsidRPr="002B7A15">
        <w:t xml:space="preserve">WCAG-Richtlinie: </w:t>
      </w:r>
      <w:r w:rsidR="00CD2F96" w:rsidRPr="002B7A15">
        <w:t>„</w:t>
      </w:r>
      <w:r w:rsidRPr="002B7A15">
        <w:t>Machen Sie es Benutzern leichter, Inhalt zu sehen und zu hören einschließlich der Trennung von Vorder- und Hintergrund.</w:t>
      </w:r>
      <w:r w:rsidR="00CD2F96" w:rsidRPr="002B7A15">
        <w:t>“</w:t>
      </w:r>
    </w:p>
    <w:p w14:paraId="799BAE6F" w14:textId="77777777" w:rsidR="00F57AA1" w:rsidRPr="002B7A15" w:rsidRDefault="00F57AA1" w:rsidP="007E618C">
      <w:pPr>
        <w:pStyle w:val="berschrift5"/>
        <w:keepLines/>
        <w:numPr>
          <w:ilvl w:val="4"/>
          <w:numId w:val="44"/>
        </w:numPr>
      </w:pPr>
      <w:bookmarkStart w:id="214" w:name="_Farbe"/>
      <w:bookmarkStart w:id="215" w:name="_Benutzung_von_Farbe"/>
      <w:bookmarkStart w:id="216" w:name="_Toc504467940"/>
      <w:bookmarkStart w:id="217" w:name="_Toc34815543"/>
      <w:bookmarkStart w:id="218" w:name="_Toc41380473"/>
      <w:bookmarkStart w:id="219" w:name="_Toc41392904"/>
      <w:bookmarkStart w:id="220" w:name="_Toc46389422"/>
      <w:bookmarkEnd w:id="214"/>
      <w:bookmarkEnd w:id="215"/>
      <w:r w:rsidRPr="002B7A15">
        <w:t xml:space="preserve">Benutzung von </w:t>
      </w:r>
      <w:bookmarkEnd w:id="216"/>
      <w:bookmarkEnd w:id="217"/>
      <w:bookmarkEnd w:id="218"/>
      <w:bookmarkEnd w:id="219"/>
      <w:bookmarkEnd w:id="220"/>
      <w:r w:rsidR="0007331B" w:rsidRPr="002B7A15">
        <w:t>Farbe (Prüfschritt 9.1.4.1)</w:t>
      </w:r>
    </w:p>
    <w:p w14:paraId="647FCFFC" w14:textId="77777777" w:rsidR="00F57AA1" w:rsidRPr="002B7A15" w:rsidRDefault="00F57AA1" w:rsidP="00137D9B">
      <w:pPr>
        <w:pStyle w:val="Bodytext"/>
      </w:pPr>
      <w:r w:rsidRPr="002B7A15">
        <w:t xml:space="preserve">WCAG-Erfolgskriterium: </w:t>
      </w:r>
      <w:r w:rsidR="0066467D" w:rsidRPr="002B7A15">
        <w:t>„</w:t>
      </w:r>
      <w:r w:rsidRPr="002B7A15">
        <w:t>Farbe wird nicht als einziges visuelles Mittel benutzt, um Informationen zu vermitteln, eine Handlung zu kennzeichnen, eine Reaktion zu veranlassen oder ein visuelles Element zu unterscheiden.</w:t>
      </w:r>
      <w:r w:rsidR="0066467D" w:rsidRPr="002B7A15">
        <w:t>“</w:t>
      </w:r>
    </w:p>
    <w:p w14:paraId="71ABE592" w14:textId="77777777" w:rsidR="003D294C" w:rsidRDefault="00000000" w:rsidP="00137D9B">
      <w:pPr>
        <w:pStyle w:val="Bodytext"/>
      </w:pPr>
      <w:r>
        <w:t>{#test_object_results_9_1_4_1}</w:t>
      </w:r>
    </w:p>
    <w:p w14:paraId="6A931922" w14:textId="77777777" w:rsidR="003D294C" w:rsidRDefault="00000000" w:rsidP="00137D9B">
      <w:pPr>
        <w:pStyle w:val="Bodytext"/>
      </w:pPr>
      <w:r>
        <w:t>{#has_alias_label}</w:t>
      </w:r>
    </w:p>
    <w:p w14:paraId="28381A60" w14:textId="77777777" w:rsidR="003D294C" w:rsidRDefault="00000000" w:rsidP="00137D9B">
      <w:pPr>
        <w:pStyle w:val="Bodytext"/>
      </w:pPr>
      <w:r>
        <w:t>{alias_label}</w:t>
      </w:r>
    </w:p>
    <w:p w14:paraId="0B58935E" w14:textId="77777777" w:rsidR="003D294C" w:rsidRDefault="00000000" w:rsidP="00137D9B">
      <w:pPr>
        <w:pStyle w:val="Bodytext"/>
      </w:pPr>
      <w:r>
        <w:t>{url}</w:t>
      </w:r>
    </w:p>
    <w:p w14:paraId="601A435B" w14:textId="5794B3B0" w:rsidR="003D294C" w:rsidRDefault="0006252E" w:rsidP="0006252E">
      <w:pPr>
        <w:pStyle w:val="Bodytextfett"/>
      </w:pPr>
      <w:r>
        <w:t>Prüfschritt:</w:t>
      </w:r>
      <w:r w:rsidR="00000000">
        <w:t xml:space="preserve"> {%rating_icon} {rating}</w:t>
      </w:r>
    </w:p>
    <w:p w14:paraId="6A96DB77" w14:textId="77777777" w:rsidR="003D294C" w:rsidRDefault="00000000" w:rsidP="00137D9B">
      <w:pPr>
        <w:pStyle w:val="Bodytext"/>
      </w:pPr>
      <w:r>
        <w:t>{/has_alias_label}</w:t>
      </w:r>
    </w:p>
    <w:p w14:paraId="5380531D" w14:textId="77777777" w:rsidR="003D294C" w:rsidRDefault="00000000" w:rsidP="00137D9B">
      <w:pPr>
        <w:pStyle w:val="Bodytext"/>
      </w:pPr>
      <w:r>
        <w:t>{#has_description}</w:t>
      </w:r>
    </w:p>
    <w:p w14:paraId="7D01728C" w14:textId="77777777" w:rsidR="003D294C" w:rsidRDefault="00000000" w:rsidP="00137D9B">
      <w:pPr>
        <w:pStyle w:val="Bodytext"/>
      </w:pPr>
      <w:r>
        <w:t>Beschreibung</w:t>
      </w:r>
    </w:p>
    <w:p w14:paraId="3B945E18" w14:textId="77777777" w:rsidR="003D294C" w:rsidRDefault="00000000" w:rsidP="00137D9B">
      <w:pPr>
        <w:pStyle w:val="Bodytext"/>
      </w:pPr>
      <w:r>
        <w:t>{~~description}</w:t>
      </w:r>
    </w:p>
    <w:p w14:paraId="45EA94A9" w14:textId="77777777" w:rsidR="003D294C" w:rsidRDefault="00000000" w:rsidP="00137D9B">
      <w:pPr>
        <w:pStyle w:val="Bodytext"/>
      </w:pPr>
      <w:r>
        <w:t>{/has_description}</w:t>
      </w:r>
    </w:p>
    <w:p w14:paraId="5355FE58" w14:textId="77777777" w:rsidR="003D294C" w:rsidRDefault="00000000" w:rsidP="00137D9B">
      <w:pPr>
        <w:pStyle w:val="Bodytext"/>
      </w:pPr>
      <w:r>
        <w:t>{#has_recommendation}</w:t>
      </w:r>
    </w:p>
    <w:p w14:paraId="250B65D7" w14:textId="77777777" w:rsidR="003D294C" w:rsidRDefault="00000000" w:rsidP="00137D9B">
      <w:pPr>
        <w:pStyle w:val="Bodytext"/>
      </w:pPr>
      <w:r>
        <w:t>Empfehlung</w:t>
      </w:r>
    </w:p>
    <w:p w14:paraId="414EA3D9" w14:textId="77777777" w:rsidR="003D294C" w:rsidRDefault="00000000" w:rsidP="00137D9B">
      <w:pPr>
        <w:pStyle w:val="Bodytext"/>
      </w:pPr>
      <w:r>
        <w:t>{~~recommendation}</w:t>
      </w:r>
    </w:p>
    <w:p w14:paraId="00F0A543" w14:textId="77777777" w:rsidR="003D294C" w:rsidRDefault="00000000" w:rsidP="00137D9B">
      <w:pPr>
        <w:pStyle w:val="Bodytext"/>
      </w:pPr>
      <w:r>
        <w:t>{/has_recommendation}</w:t>
      </w:r>
    </w:p>
    <w:p w14:paraId="51C4162E" w14:textId="77777777" w:rsidR="003D294C" w:rsidRDefault="00000000" w:rsidP="00137D9B">
      <w:pPr>
        <w:pStyle w:val="Bodytext"/>
      </w:pPr>
      <w:r>
        <w:t>{/test_object_results_9_1_4_1}</w:t>
      </w:r>
    </w:p>
    <w:p w14:paraId="2B009E42" w14:textId="670F3E33" w:rsidR="003D294C" w:rsidRDefault="0006252E" w:rsidP="0006252E">
      <w:pPr>
        <w:pStyle w:val="Bodytextfett"/>
      </w:pPr>
      <w:r>
        <w:t>Prüfschritt:</w:t>
      </w:r>
      <w:r w:rsidR="00000000">
        <w:t xml:space="preserve"> {%rating_icon_9_1_4_1} {rating_9_1_4_1}</w:t>
      </w:r>
    </w:p>
    <w:p w14:paraId="165AD389" w14:textId="77777777" w:rsidR="000548D5" w:rsidRPr="002B7A15" w:rsidRDefault="000548D5" w:rsidP="00137D9B">
      <w:pPr>
        <w:pStyle w:val="Bodytext"/>
      </w:pPr>
    </w:p>
    <w:p w14:paraId="3571F235" w14:textId="77777777" w:rsidR="00F57AA1" w:rsidRPr="002B7A15" w:rsidRDefault="00F57AA1" w:rsidP="00B11C64">
      <w:pPr>
        <w:pStyle w:val="berschrift5"/>
        <w:keepLines/>
      </w:pPr>
      <w:bookmarkStart w:id="221" w:name="_Audio-Kontrolle"/>
      <w:bookmarkStart w:id="222" w:name="_Audio-Steuerelement"/>
      <w:bookmarkStart w:id="223" w:name="_Kontrast_(!)"/>
      <w:bookmarkStart w:id="224" w:name="_Kontrast_(Minimum)_(!)"/>
      <w:bookmarkStart w:id="225" w:name="_Kontrast_(Minimum)_(Prüfschritt"/>
      <w:bookmarkStart w:id="226" w:name="_Toc504467942"/>
      <w:bookmarkStart w:id="227" w:name="_Toc34815545"/>
      <w:bookmarkStart w:id="228" w:name="_Toc41380475"/>
      <w:bookmarkStart w:id="229" w:name="_Toc41392906"/>
      <w:bookmarkStart w:id="230" w:name="_Toc46389424"/>
      <w:bookmarkEnd w:id="221"/>
      <w:bookmarkEnd w:id="222"/>
      <w:bookmarkEnd w:id="223"/>
      <w:bookmarkEnd w:id="224"/>
      <w:bookmarkEnd w:id="225"/>
      <w:r w:rsidRPr="002B7A15">
        <w:t>Kontrast</w:t>
      </w:r>
      <w:bookmarkEnd w:id="226"/>
      <w:r w:rsidRPr="002B7A15">
        <w:t xml:space="preserve"> (</w:t>
      </w:r>
      <w:bookmarkEnd w:id="227"/>
      <w:bookmarkEnd w:id="228"/>
      <w:bookmarkEnd w:id="229"/>
      <w:bookmarkEnd w:id="230"/>
      <w:r w:rsidR="0007331B" w:rsidRPr="002B7A15">
        <w:t>Minimum) (Prüfschritt 9.1.4.3)</w:t>
      </w:r>
    </w:p>
    <w:p w14:paraId="6F65A102" w14:textId="77777777" w:rsidR="000E2EF4" w:rsidRPr="002B7A15" w:rsidRDefault="00F57AA1" w:rsidP="00137D9B">
      <w:pPr>
        <w:pStyle w:val="Bodytext"/>
      </w:pPr>
      <w:r w:rsidRPr="002B7A15">
        <w:t xml:space="preserve">WCAG-Erfolgskriterium: </w:t>
      </w:r>
      <w:r w:rsidR="00BE62D4" w:rsidRPr="002B7A15">
        <w:t>„</w:t>
      </w:r>
      <w:r w:rsidR="000E2EF4" w:rsidRPr="002B7A15">
        <w:t>Die visuelle Darstellung von Text und Bildern von Text hat ein Kontrastverhältnis von mindestens 4,5:1 mit folgenden Ausnahmen:</w:t>
      </w:r>
    </w:p>
    <w:p w14:paraId="28DECE0D" w14:textId="77777777" w:rsidR="00EF51F4" w:rsidRPr="002B7A15" w:rsidRDefault="00EF51F4" w:rsidP="00137D9B">
      <w:pPr>
        <w:pStyle w:val="Bodytext"/>
      </w:pPr>
      <w:r w:rsidRPr="002B7A15">
        <w:t xml:space="preserve">Großer Text“ (ab </w:t>
      </w:r>
      <w:r w:rsidRPr="002B7A15">
        <w:rPr>
          <w:rFonts w:cs="Arial"/>
          <w:color w:val="131819"/>
        </w:rPr>
        <w:t>24px oder 18,7px gefettet</w:t>
      </w:r>
      <w:r w:rsidRPr="002B7A15">
        <w:t>): „und Bilder von großem Text haben ein Kontrastverhältnis von mindestens 3:1;</w:t>
      </w:r>
    </w:p>
    <w:p w14:paraId="06939A2C" w14:textId="77777777" w:rsidR="000E2EF4" w:rsidRPr="002B7A15" w:rsidRDefault="000E2EF4" w:rsidP="00137D9B">
      <w:pPr>
        <w:pStyle w:val="Bodytext"/>
      </w:pPr>
      <w:r w:rsidRPr="002B7A15">
        <w:lastRenderedPageBreak/>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137D9B">
      <w:pPr>
        <w:pStyle w:val="Bodytext"/>
      </w:pPr>
      <w:r w:rsidRPr="002B7A15">
        <w:t>Wortbildmarken: Text, der Teil eines Logos oder eines Markennamens ist, hat keine Kontrastanforderungen.“</w:t>
      </w:r>
    </w:p>
    <w:p w14:paraId="6A93BDA2" w14:textId="77777777" w:rsidR="003D294C" w:rsidRDefault="00000000" w:rsidP="00137D9B">
      <w:pPr>
        <w:pStyle w:val="Bodytext"/>
      </w:pPr>
      <w:r>
        <w:t>{#test_object_results_9_1_4_3}</w:t>
      </w:r>
    </w:p>
    <w:p w14:paraId="40DEECFB" w14:textId="77777777" w:rsidR="003D294C" w:rsidRDefault="00000000" w:rsidP="00137D9B">
      <w:pPr>
        <w:pStyle w:val="Bodytext"/>
      </w:pPr>
      <w:r>
        <w:t>{#has_alias_label}</w:t>
      </w:r>
    </w:p>
    <w:p w14:paraId="4336400F" w14:textId="77777777" w:rsidR="003D294C" w:rsidRDefault="00000000" w:rsidP="00137D9B">
      <w:pPr>
        <w:pStyle w:val="Bodytext"/>
      </w:pPr>
      <w:r>
        <w:t>{alias_label}</w:t>
      </w:r>
    </w:p>
    <w:p w14:paraId="1344685A" w14:textId="77777777" w:rsidR="003D294C" w:rsidRDefault="00000000" w:rsidP="00137D9B">
      <w:pPr>
        <w:pStyle w:val="Bodytext"/>
      </w:pPr>
      <w:r>
        <w:t>{url}</w:t>
      </w:r>
    </w:p>
    <w:p w14:paraId="4264038F" w14:textId="6D96326F" w:rsidR="003D294C" w:rsidRDefault="0006252E" w:rsidP="0006252E">
      <w:pPr>
        <w:pStyle w:val="Bodytextfett"/>
      </w:pPr>
      <w:r>
        <w:t>Prüfschritt:</w:t>
      </w:r>
      <w:r w:rsidR="00000000">
        <w:t xml:space="preserve"> {%rating_icon} {rating}</w:t>
      </w:r>
    </w:p>
    <w:p w14:paraId="11E96E00" w14:textId="77777777" w:rsidR="003D294C" w:rsidRDefault="00000000" w:rsidP="00137D9B">
      <w:pPr>
        <w:pStyle w:val="Bodytext"/>
      </w:pPr>
      <w:r>
        <w:t>{/has_alias_label}</w:t>
      </w:r>
    </w:p>
    <w:p w14:paraId="55AE0A6C" w14:textId="77777777" w:rsidR="003D294C" w:rsidRDefault="00000000" w:rsidP="00137D9B">
      <w:pPr>
        <w:pStyle w:val="Bodytext"/>
      </w:pPr>
      <w:r>
        <w:t>{#has_description}</w:t>
      </w:r>
    </w:p>
    <w:p w14:paraId="10D2B1D2" w14:textId="77777777" w:rsidR="003D294C" w:rsidRDefault="00000000" w:rsidP="00137D9B">
      <w:pPr>
        <w:pStyle w:val="Bodytext"/>
      </w:pPr>
      <w:r>
        <w:t>Beschreibung</w:t>
      </w:r>
    </w:p>
    <w:p w14:paraId="7DFC7DEE" w14:textId="77777777" w:rsidR="003D294C" w:rsidRDefault="00000000" w:rsidP="00137D9B">
      <w:pPr>
        <w:pStyle w:val="Bodytext"/>
      </w:pPr>
      <w:r>
        <w:t>{~~description}</w:t>
      </w:r>
    </w:p>
    <w:p w14:paraId="5A781FF3" w14:textId="77777777" w:rsidR="003D294C" w:rsidRDefault="00000000" w:rsidP="00137D9B">
      <w:pPr>
        <w:pStyle w:val="Bodytext"/>
      </w:pPr>
      <w:r>
        <w:t>{/has_description}</w:t>
      </w:r>
    </w:p>
    <w:p w14:paraId="4D6E9D4B" w14:textId="77777777" w:rsidR="003D294C" w:rsidRDefault="00000000" w:rsidP="00137D9B">
      <w:pPr>
        <w:pStyle w:val="Bodytext"/>
      </w:pPr>
      <w:r>
        <w:t>{#has_recommendation}</w:t>
      </w:r>
    </w:p>
    <w:p w14:paraId="2795354B" w14:textId="77777777" w:rsidR="003D294C" w:rsidRDefault="00000000" w:rsidP="00137D9B">
      <w:pPr>
        <w:pStyle w:val="Bodytext"/>
      </w:pPr>
      <w:r>
        <w:t>Empfehlung</w:t>
      </w:r>
    </w:p>
    <w:p w14:paraId="222A3911" w14:textId="77777777" w:rsidR="003D294C" w:rsidRDefault="00000000" w:rsidP="00137D9B">
      <w:pPr>
        <w:pStyle w:val="Bodytext"/>
      </w:pPr>
      <w:r>
        <w:t>{~~recommendation}</w:t>
      </w:r>
    </w:p>
    <w:p w14:paraId="48DC0B34" w14:textId="77777777" w:rsidR="003D294C" w:rsidRDefault="00000000" w:rsidP="00137D9B">
      <w:pPr>
        <w:pStyle w:val="Bodytext"/>
      </w:pPr>
      <w:r>
        <w:t>{/has_recommendation}</w:t>
      </w:r>
    </w:p>
    <w:p w14:paraId="628A7015" w14:textId="77777777" w:rsidR="003D294C" w:rsidRDefault="00000000" w:rsidP="00137D9B">
      <w:pPr>
        <w:pStyle w:val="Bodytext"/>
      </w:pPr>
      <w:r>
        <w:t>{/test_object_results_9_1_4_3}</w:t>
      </w:r>
    </w:p>
    <w:p w14:paraId="3CA6B56A" w14:textId="148F0266" w:rsidR="003D294C" w:rsidRDefault="0006252E" w:rsidP="0006252E">
      <w:pPr>
        <w:pStyle w:val="Bodytextfett"/>
      </w:pPr>
      <w:r>
        <w:t>Prüfschritt:</w:t>
      </w:r>
      <w:r w:rsidR="00000000">
        <w:t xml:space="preserve"> {%rating_icon_9_1_4_3} {rating_9_1_4_3}</w:t>
      </w:r>
    </w:p>
    <w:p w14:paraId="59652C2E" w14:textId="77777777" w:rsidR="000548D5" w:rsidRPr="002B7A15" w:rsidRDefault="000548D5" w:rsidP="00137D9B">
      <w:pPr>
        <w:pStyle w:val="Bodytext"/>
      </w:pPr>
      <w:bookmarkStart w:id="231" w:name="_Toc34815546"/>
      <w:bookmarkStart w:id="232" w:name="_Toc41380476"/>
      <w:bookmarkStart w:id="233" w:name="_Toc41392907"/>
      <w:bookmarkStart w:id="234" w:name="_Toc46389425"/>
    </w:p>
    <w:p w14:paraId="195CD1B5" w14:textId="77777777" w:rsidR="00F57AA1" w:rsidRPr="002B7A15" w:rsidRDefault="00F57AA1" w:rsidP="00B11C64">
      <w:pPr>
        <w:pStyle w:val="berschrift5"/>
        <w:keepLines/>
      </w:pPr>
      <w:bookmarkStart w:id="235" w:name="_Textgröße_ändern"/>
      <w:bookmarkStart w:id="236" w:name="_Textgröße_ändern_(Prüfschritt"/>
      <w:bookmarkEnd w:id="235"/>
      <w:bookmarkEnd w:id="236"/>
      <w:r w:rsidRPr="002B7A15">
        <w:t xml:space="preserve">Textgröße </w:t>
      </w:r>
      <w:bookmarkEnd w:id="231"/>
      <w:bookmarkEnd w:id="232"/>
      <w:bookmarkEnd w:id="233"/>
      <w:bookmarkEnd w:id="234"/>
      <w:r w:rsidR="0007331B" w:rsidRPr="002B7A15">
        <w:t>ändern (Prüfschritt 9.1.4.4)</w:t>
      </w:r>
    </w:p>
    <w:p w14:paraId="18E5BCEF" w14:textId="77777777" w:rsidR="00F57AA1" w:rsidRPr="002B7A15" w:rsidRDefault="00F57AA1" w:rsidP="00137D9B">
      <w:pPr>
        <w:pStyle w:val="Bodytext"/>
      </w:pPr>
      <w:r w:rsidRPr="002B7A15">
        <w:t xml:space="preserve">WCAG-Erfolgskriterium: </w:t>
      </w:r>
      <w:r w:rsidR="00BE62D4" w:rsidRPr="002B7A15">
        <w:t>„</w:t>
      </w:r>
      <w:r w:rsidRPr="002B7A15">
        <w:t>Mit Ausnahme von Untertiteln und Bildern eines Textes, kann Text ohne assistierende Technik um bis zu 200 Prozent geändert werden, ohne dass dabei Inhalt oder Funktionalität verloren geht.</w:t>
      </w:r>
      <w:r w:rsidR="00BE62D4" w:rsidRPr="002B7A15">
        <w:t>“</w:t>
      </w:r>
    </w:p>
    <w:p w14:paraId="73FAC7E4" w14:textId="77777777" w:rsidR="003D294C" w:rsidRDefault="00000000" w:rsidP="00137D9B">
      <w:pPr>
        <w:pStyle w:val="Bodytext"/>
      </w:pPr>
      <w:r>
        <w:t>{#test_object_results_9_1_4_4}</w:t>
      </w:r>
    </w:p>
    <w:p w14:paraId="76D3761A" w14:textId="77777777" w:rsidR="003D294C" w:rsidRDefault="00000000" w:rsidP="00137D9B">
      <w:pPr>
        <w:pStyle w:val="Bodytext"/>
      </w:pPr>
      <w:r>
        <w:t>{#has_alias_label}</w:t>
      </w:r>
    </w:p>
    <w:p w14:paraId="2966C273" w14:textId="77777777" w:rsidR="003D294C" w:rsidRDefault="00000000" w:rsidP="00137D9B">
      <w:pPr>
        <w:pStyle w:val="Bodytext"/>
      </w:pPr>
      <w:r>
        <w:t>{alias_label}</w:t>
      </w:r>
    </w:p>
    <w:p w14:paraId="663E8B1E" w14:textId="77777777" w:rsidR="003D294C" w:rsidRDefault="00000000" w:rsidP="00137D9B">
      <w:pPr>
        <w:pStyle w:val="Bodytext"/>
      </w:pPr>
      <w:r>
        <w:lastRenderedPageBreak/>
        <w:t>{url}</w:t>
      </w:r>
    </w:p>
    <w:p w14:paraId="086BF9D5" w14:textId="54FD13FB" w:rsidR="003D294C" w:rsidRDefault="0006252E" w:rsidP="0006252E">
      <w:pPr>
        <w:pStyle w:val="Bodytextfett"/>
      </w:pPr>
      <w:r>
        <w:t>Prüfschritt:</w:t>
      </w:r>
      <w:r w:rsidR="00000000">
        <w:t xml:space="preserve"> {%rating_icon} {rating}</w:t>
      </w:r>
    </w:p>
    <w:p w14:paraId="315C247D" w14:textId="77777777" w:rsidR="003D294C" w:rsidRDefault="00000000" w:rsidP="00137D9B">
      <w:pPr>
        <w:pStyle w:val="Bodytext"/>
      </w:pPr>
      <w:r>
        <w:t>{/has_alias_label}</w:t>
      </w:r>
    </w:p>
    <w:p w14:paraId="36665046" w14:textId="77777777" w:rsidR="003D294C" w:rsidRDefault="00000000" w:rsidP="00137D9B">
      <w:pPr>
        <w:pStyle w:val="Bodytext"/>
      </w:pPr>
      <w:r>
        <w:t>{#has_description}</w:t>
      </w:r>
    </w:p>
    <w:p w14:paraId="0E226027" w14:textId="77777777" w:rsidR="003D294C" w:rsidRDefault="00000000" w:rsidP="00137D9B">
      <w:pPr>
        <w:pStyle w:val="Bodytext"/>
      </w:pPr>
      <w:r>
        <w:t>Beschreibung</w:t>
      </w:r>
    </w:p>
    <w:p w14:paraId="57CF8006" w14:textId="77777777" w:rsidR="003D294C" w:rsidRDefault="00000000" w:rsidP="00137D9B">
      <w:pPr>
        <w:pStyle w:val="Bodytext"/>
      </w:pPr>
      <w:r>
        <w:t>{~~description}</w:t>
      </w:r>
    </w:p>
    <w:p w14:paraId="4E6F4770" w14:textId="77777777" w:rsidR="003D294C" w:rsidRDefault="00000000" w:rsidP="00137D9B">
      <w:pPr>
        <w:pStyle w:val="Bodytext"/>
      </w:pPr>
      <w:r>
        <w:t>{/has_description}</w:t>
      </w:r>
    </w:p>
    <w:p w14:paraId="1E1464B0" w14:textId="77777777" w:rsidR="003D294C" w:rsidRDefault="00000000" w:rsidP="00137D9B">
      <w:pPr>
        <w:pStyle w:val="Bodytext"/>
      </w:pPr>
      <w:r>
        <w:t>{#has_recommendation}</w:t>
      </w:r>
    </w:p>
    <w:p w14:paraId="0F6774FB" w14:textId="77777777" w:rsidR="003D294C" w:rsidRDefault="00000000" w:rsidP="00137D9B">
      <w:pPr>
        <w:pStyle w:val="Bodytext"/>
      </w:pPr>
      <w:r>
        <w:t>Empfehlung</w:t>
      </w:r>
    </w:p>
    <w:p w14:paraId="0EFF67C6" w14:textId="77777777" w:rsidR="003D294C" w:rsidRDefault="00000000" w:rsidP="00137D9B">
      <w:pPr>
        <w:pStyle w:val="Bodytext"/>
      </w:pPr>
      <w:r>
        <w:t>{~~recommendation}</w:t>
      </w:r>
    </w:p>
    <w:p w14:paraId="773CDF4F" w14:textId="77777777" w:rsidR="003D294C" w:rsidRDefault="00000000" w:rsidP="00137D9B">
      <w:pPr>
        <w:pStyle w:val="Bodytext"/>
      </w:pPr>
      <w:r>
        <w:t>{/has_recommendation}</w:t>
      </w:r>
    </w:p>
    <w:p w14:paraId="1053A81A" w14:textId="77777777" w:rsidR="003D294C" w:rsidRDefault="00000000" w:rsidP="00137D9B">
      <w:pPr>
        <w:pStyle w:val="Bodytext"/>
      </w:pPr>
      <w:r>
        <w:t>{/test_object_results_9_1_4_4}</w:t>
      </w:r>
    </w:p>
    <w:p w14:paraId="754FC55E" w14:textId="37BC89E1" w:rsidR="003D294C" w:rsidRDefault="0006252E" w:rsidP="0006252E">
      <w:pPr>
        <w:pStyle w:val="Bodytextfett"/>
      </w:pPr>
      <w:r>
        <w:t>Prüfschritt:</w:t>
      </w:r>
      <w:r w:rsidR="00000000">
        <w:t xml:space="preserve"> {%rating_icon_9_1_4_4} {rating_9_1_4_4}</w:t>
      </w:r>
    </w:p>
    <w:p w14:paraId="408DEECC" w14:textId="77777777" w:rsidR="000548D5" w:rsidRPr="002B7A15" w:rsidRDefault="000548D5" w:rsidP="00137D9B">
      <w:pPr>
        <w:pStyle w:val="Bodytext"/>
      </w:pPr>
    </w:p>
    <w:p w14:paraId="200ED703" w14:textId="77777777" w:rsidR="00F57AA1" w:rsidRPr="002B7A15" w:rsidRDefault="00A23690" w:rsidP="00564FC7">
      <w:pPr>
        <w:pStyle w:val="berschrift5"/>
      </w:pPr>
      <w:bookmarkStart w:id="237" w:name="_Schriftgrafiken_(!)"/>
      <w:bookmarkStart w:id="238" w:name="_Bilder_von_Text"/>
      <w:bookmarkStart w:id="239" w:name="_Automatischer_Umbruch_(Reflow)"/>
      <w:bookmarkEnd w:id="237"/>
      <w:bookmarkEnd w:id="238"/>
      <w:bookmarkEnd w:id="239"/>
      <w:r w:rsidRPr="002B7A15">
        <w:t>Automatischer Umbruch (</w:t>
      </w:r>
      <w:r w:rsidR="0007331B" w:rsidRPr="002B7A15">
        <w:t>Reflow) (Prüfschritt 9.1.4.10)</w:t>
      </w:r>
    </w:p>
    <w:p w14:paraId="745B4BD4" w14:textId="77777777" w:rsidR="000E2EF4" w:rsidRPr="002B7A15" w:rsidRDefault="00F57AA1" w:rsidP="00137D9B">
      <w:pPr>
        <w:pStyle w:val="Bodytext"/>
      </w:pPr>
      <w:r w:rsidRPr="002B7A15">
        <w:t xml:space="preserve">WCAG-Erfolgskriterium: </w:t>
      </w:r>
      <w:bookmarkStart w:id="240" w:name="_Hlk90476866"/>
      <w:r w:rsidR="00BE62D4" w:rsidRPr="002B7A15">
        <w:t>„</w:t>
      </w:r>
      <w:bookmarkEnd w:id="240"/>
      <w:r w:rsidR="000E2EF4" w:rsidRPr="002B7A15">
        <w:t>Inhalte können ohne Informations- oder Funktionsverlust dargestellt werden, ohne dass dafür ein Scrollen in zwei Dimensionen erforderlich ist für:</w:t>
      </w:r>
    </w:p>
    <w:p w14:paraId="6D78F7A1" w14:textId="77777777" w:rsidR="000E2EF4" w:rsidRPr="002B7A15" w:rsidRDefault="000E2EF4" w:rsidP="00137D9B">
      <w:pPr>
        <w:pStyle w:val="Bodytext"/>
      </w:pPr>
      <w:r w:rsidRPr="002B7A15">
        <w:t>vertikal scrollenden Inhalt mit einer Breite, die 320 CSS-Pixeln entspricht;</w:t>
      </w:r>
    </w:p>
    <w:p w14:paraId="54C0BFD1" w14:textId="77777777" w:rsidR="000E2EF4" w:rsidRPr="002B7A15" w:rsidRDefault="000E2EF4" w:rsidP="00137D9B">
      <w:pPr>
        <w:pStyle w:val="Bodytext"/>
      </w:pPr>
      <w:r w:rsidRPr="002B7A15">
        <w:t>horizontal scrollenden Inhalt mit einer Höhe, die 256 CSS-Pixeln entspricht.</w:t>
      </w:r>
    </w:p>
    <w:p w14:paraId="018B9729" w14:textId="77777777" w:rsidR="00BE62D4" w:rsidRPr="002B7A15" w:rsidRDefault="000E2EF4" w:rsidP="00137D9B">
      <w:pPr>
        <w:pStyle w:val="Bodytext"/>
      </w:pPr>
      <w:r w:rsidRPr="002B7A15">
        <w:t>Eine Ausnahme bilden Teile des Inhalts, deren Verwendung oder Bedeutung ein zweidimensionales Layout erfordern.“</w:t>
      </w:r>
    </w:p>
    <w:p w14:paraId="7464B825" w14:textId="77777777" w:rsidR="003D294C" w:rsidRDefault="00000000" w:rsidP="00137D9B">
      <w:pPr>
        <w:pStyle w:val="Bodytext"/>
      </w:pPr>
      <w:r>
        <w:t>{#test_object_results_9_1_4_10}</w:t>
      </w:r>
    </w:p>
    <w:p w14:paraId="56F96750" w14:textId="77777777" w:rsidR="003D294C" w:rsidRDefault="00000000" w:rsidP="00137D9B">
      <w:pPr>
        <w:pStyle w:val="Bodytext"/>
      </w:pPr>
      <w:r>
        <w:t>{#has_alias_label}</w:t>
      </w:r>
    </w:p>
    <w:p w14:paraId="38FD5C47" w14:textId="77777777" w:rsidR="003D294C" w:rsidRDefault="00000000" w:rsidP="00137D9B">
      <w:pPr>
        <w:pStyle w:val="Bodytext"/>
      </w:pPr>
      <w:r>
        <w:t>{alias_label}</w:t>
      </w:r>
    </w:p>
    <w:p w14:paraId="6AC9DF11" w14:textId="77777777" w:rsidR="003D294C" w:rsidRDefault="00000000" w:rsidP="00137D9B">
      <w:pPr>
        <w:pStyle w:val="Bodytext"/>
      </w:pPr>
      <w:r>
        <w:t>{url}</w:t>
      </w:r>
    </w:p>
    <w:p w14:paraId="5D7F6FC2" w14:textId="0FA09EDD" w:rsidR="003D294C" w:rsidRDefault="0006252E" w:rsidP="0006252E">
      <w:pPr>
        <w:pStyle w:val="Bodytextfett"/>
      </w:pPr>
      <w:r>
        <w:t>Prüfschritt:</w:t>
      </w:r>
      <w:r w:rsidR="00000000">
        <w:t xml:space="preserve"> {%rating_icon} {rating}</w:t>
      </w:r>
    </w:p>
    <w:p w14:paraId="7CEF448F" w14:textId="77777777" w:rsidR="003D294C" w:rsidRDefault="00000000" w:rsidP="00137D9B">
      <w:pPr>
        <w:pStyle w:val="Bodytext"/>
      </w:pPr>
      <w:r>
        <w:t>{/has_alias_label}</w:t>
      </w:r>
    </w:p>
    <w:p w14:paraId="04D244A8" w14:textId="77777777" w:rsidR="003D294C" w:rsidRDefault="00000000" w:rsidP="00137D9B">
      <w:pPr>
        <w:pStyle w:val="Bodytext"/>
      </w:pPr>
      <w:r>
        <w:t>{#has_description}</w:t>
      </w:r>
    </w:p>
    <w:p w14:paraId="11A0A73E" w14:textId="77777777" w:rsidR="003D294C" w:rsidRDefault="00000000" w:rsidP="00137D9B">
      <w:pPr>
        <w:pStyle w:val="Bodytext"/>
      </w:pPr>
      <w:r>
        <w:lastRenderedPageBreak/>
        <w:t>Beschreibung</w:t>
      </w:r>
    </w:p>
    <w:p w14:paraId="5B3CB091" w14:textId="77777777" w:rsidR="003D294C" w:rsidRDefault="00000000" w:rsidP="00137D9B">
      <w:pPr>
        <w:pStyle w:val="Bodytext"/>
      </w:pPr>
      <w:r>
        <w:t>{~~description}</w:t>
      </w:r>
    </w:p>
    <w:p w14:paraId="424E899C" w14:textId="77777777" w:rsidR="003D294C" w:rsidRDefault="00000000" w:rsidP="00137D9B">
      <w:pPr>
        <w:pStyle w:val="Bodytext"/>
      </w:pPr>
      <w:r>
        <w:t>{/has_description}</w:t>
      </w:r>
    </w:p>
    <w:p w14:paraId="5A0204D4" w14:textId="77777777" w:rsidR="003D294C" w:rsidRDefault="00000000" w:rsidP="00137D9B">
      <w:pPr>
        <w:pStyle w:val="Bodytext"/>
      </w:pPr>
      <w:r>
        <w:t>{#has_recommendation}</w:t>
      </w:r>
    </w:p>
    <w:p w14:paraId="1A802D15" w14:textId="77777777" w:rsidR="003D294C" w:rsidRDefault="00000000" w:rsidP="00137D9B">
      <w:pPr>
        <w:pStyle w:val="Bodytext"/>
      </w:pPr>
      <w:r>
        <w:t>Empfehlung</w:t>
      </w:r>
    </w:p>
    <w:p w14:paraId="424E3FF7" w14:textId="77777777" w:rsidR="003D294C" w:rsidRDefault="00000000" w:rsidP="00137D9B">
      <w:pPr>
        <w:pStyle w:val="Bodytext"/>
      </w:pPr>
      <w:r>
        <w:t>{~~recommendation}</w:t>
      </w:r>
    </w:p>
    <w:p w14:paraId="4EF8CF8E" w14:textId="77777777" w:rsidR="003D294C" w:rsidRDefault="00000000" w:rsidP="00137D9B">
      <w:pPr>
        <w:pStyle w:val="Bodytext"/>
      </w:pPr>
      <w:r>
        <w:t>{/has_recommendation}</w:t>
      </w:r>
    </w:p>
    <w:p w14:paraId="2B4043A4" w14:textId="77777777" w:rsidR="003D294C" w:rsidRDefault="00000000" w:rsidP="00137D9B">
      <w:pPr>
        <w:pStyle w:val="Bodytext"/>
      </w:pPr>
      <w:r>
        <w:t>{/test_object_results_9_1_4_10}</w:t>
      </w:r>
    </w:p>
    <w:p w14:paraId="3A3F58D9" w14:textId="04911A44" w:rsidR="003D294C" w:rsidRDefault="0006252E" w:rsidP="0006252E">
      <w:pPr>
        <w:pStyle w:val="Bodytextfett"/>
      </w:pPr>
      <w:r>
        <w:t>Prüfschritt:</w:t>
      </w:r>
      <w:r w:rsidR="00000000">
        <w:t xml:space="preserve"> {%rating_icon_9_1_4_10} {rating_9_1_4_10}</w:t>
      </w:r>
    </w:p>
    <w:p w14:paraId="6332B863" w14:textId="77777777" w:rsidR="000548D5" w:rsidRPr="002B7A15" w:rsidRDefault="000548D5" w:rsidP="00137D9B">
      <w:pPr>
        <w:pStyle w:val="Bodytext"/>
      </w:pPr>
    </w:p>
    <w:p w14:paraId="2BD8AC85" w14:textId="77777777" w:rsidR="00F57AA1" w:rsidRPr="002B7A15" w:rsidRDefault="00F57AA1" w:rsidP="00B11C64">
      <w:pPr>
        <w:pStyle w:val="berschrift5"/>
        <w:keepLines/>
      </w:pPr>
      <w:bookmarkStart w:id="241" w:name="_Nicht-Text_Kontrast"/>
      <w:bookmarkStart w:id="242" w:name="_Nicht-Text-Kontrast_(!)"/>
      <w:bookmarkStart w:id="243" w:name="_Nicht-Text-Kontrast_(Prüfschritt_9."/>
      <w:bookmarkStart w:id="244" w:name="_Toc34815549"/>
      <w:bookmarkStart w:id="245" w:name="_Toc41380479"/>
      <w:bookmarkStart w:id="246" w:name="_Toc41392910"/>
      <w:bookmarkStart w:id="247" w:name="_Toc46389428"/>
      <w:bookmarkEnd w:id="241"/>
      <w:bookmarkEnd w:id="242"/>
      <w:bookmarkEnd w:id="243"/>
      <w:r w:rsidRPr="002B7A15">
        <w:t>Nicht-Text-</w:t>
      </w:r>
      <w:bookmarkEnd w:id="244"/>
      <w:bookmarkEnd w:id="245"/>
      <w:bookmarkEnd w:id="246"/>
      <w:bookmarkEnd w:id="247"/>
      <w:r w:rsidR="0007331B" w:rsidRPr="002B7A15">
        <w:t>Kontrast (Prüfschritt 9.1.4.11)</w:t>
      </w:r>
    </w:p>
    <w:p w14:paraId="325F479A" w14:textId="77777777" w:rsidR="000E2EF4" w:rsidRPr="002B7A15" w:rsidRDefault="00F57AA1" w:rsidP="00137D9B">
      <w:pPr>
        <w:pStyle w:val="Bodytext"/>
      </w:pPr>
      <w:r w:rsidRPr="002B7A15">
        <w:t xml:space="preserve">WCAG-Erfolgskriterium: </w:t>
      </w:r>
      <w:r w:rsidR="00BE62D4" w:rsidRPr="002B7A15">
        <w:t>„</w:t>
      </w:r>
      <w:r w:rsidR="000E2EF4" w:rsidRPr="002B7A15">
        <w:t>Ein Kontrastverhältnis von mindestens 3:1 zu benachbarten Farben gilt für die visuelle Präsentation von:</w:t>
      </w:r>
    </w:p>
    <w:p w14:paraId="0C4ABE42" w14:textId="77777777" w:rsidR="000E2EF4" w:rsidRPr="002B7A15" w:rsidRDefault="000E2EF4" w:rsidP="00137D9B">
      <w:pPr>
        <w:pStyle w:val="Bodytext"/>
      </w:pPr>
      <w:r w:rsidRPr="002B7A15">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137D9B">
      <w:pPr>
        <w:pStyle w:val="Bodytext"/>
      </w:pPr>
      <w:r w:rsidRPr="002B7A15">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rsidP="00137D9B">
      <w:pPr>
        <w:pStyle w:val="Bodytext"/>
      </w:pPr>
      <w:r>
        <w:t>{#test_object_results_9_1_4_11}</w:t>
      </w:r>
    </w:p>
    <w:p w14:paraId="67CC85B1" w14:textId="77777777" w:rsidR="003D294C" w:rsidRDefault="00000000" w:rsidP="00137D9B">
      <w:pPr>
        <w:pStyle w:val="Bodytext"/>
      </w:pPr>
      <w:r>
        <w:t>{#has_alias_label}</w:t>
      </w:r>
    </w:p>
    <w:p w14:paraId="2C31B975" w14:textId="77777777" w:rsidR="003D294C" w:rsidRDefault="00000000" w:rsidP="00137D9B">
      <w:pPr>
        <w:pStyle w:val="Bodytext"/>
      </w:pPr>
      <w:r>
        <w:t>{alias_label}</w:t>
      </w:r>
    </w:p>
    <w:p w14:paraId="0AA49566" w14:textId="77777777" w:rsidR="003D294C" w:rsidRDefault="00000000" w:rsidP="00137D9B">
      <w:pPr>
        <w:pStyle w:val="Bodytext"/>
      </w:pPr>
      <w:r>
        <w:t>{url}</w:t>
      </w:r>
    </w:p>
    <w:p w14:paraId="67042000" w14:textId="724DEC0C" w:rsidR="003D294C" w:rsidRDefault="0006252E" w:rsidP="0006252E">
      <w:pPr>
        <w:pStyle w:val="Bodytextfett"/>
      </w:pPr>
      <w:r>
        <w:t>Prüfschritt:</w:t>
      </w:r>
      <w:r w:rsidR="00000000">
        <w:t xml:space="preserve"> {%rating_icon} {rating}</w:t>
      </w:r>
    </w:p>
    <w:p w14:paraId="244C97D0" w14:textId="77777777" w:rsidR="003D294C" w:rsidRDefault="00000000" w:rsidP="00137D9B">
      <w:pPr>
        <w:pStyle w:val="Bodytext"/>
      </w:pPr>
      <w:r>
        <w:t>{/has_alias_label}</w:t>
      </w:r>
    </w:p>
    <w:p w14:paraId="42232BF9" w14:textId="77777777" w:rsidR="003D294C" w:rsidRDefault="00000000" w:rsidP="00137D9B">
      <w:pPr>
        <w:pStyle w:val="Bodytext"/>
      </w:pPr>
      <w:r>
        <w:t>{#has_description}</w:t>
      </w:r>
    </w:p>
    <w:p w14:paraId="5A5AD030" w14:textId="77777777" w:rsidR="003D294C" w:rsidRDefault="00000000" w:rsidP="00137D9B">
      <w:pPr>
        <w:pStyle w:val="Bodytext"/>
      </w:pPr>
      <w:r>
        <w:t>Beschreibung</w:t>
      </w:r>
    </w:p>
    <w:p w14:paraId="68F1AE62" w14:textId="77777777" w:rsidR="003D294C" w:rsidRDefault="00000000" w:rsidP="00137D9B">
      <w:pPr>
        <w:pStyle w:val="Bodytext"/>
      </w:pPr>
      <w:r>
        <w:t>{~~description}</w:t>
      </w:r>
    </w:p>
    <w:p w14:paraId="1ABBC37D" w14:textId="77777777" w:rsidR="003D294C" w:rsidRDefault="00000000" w:rsidP="00137D9B">
      <w:pPr>
        <w:pStyle w:val="Bodytext"/>
      </w:pPr>
      <w:r>
        <w:lastRenderedPageBreak/>
        <w:t>{/has_description}</w:t>
      </w:r>
    </w:p>
    <w:p w14:paraId="30475CBE" w14:textId="77777777" w:rsidR="003D294C" w:rsidRDefault="00000000" w:rsidP="00137D9B">
      <w:pPr>
        <w:pStyle w:val="Bodytext"/>
      </w:pPr>
      <w:r>
        <w:t>{#has_recommendation}</w:t>
      </w:r>
    </w:p>
    <w:p w14:paraId="3CBD9FB1" w14:textId="77777777" w:rsidR="003D294C" w:rsidRDefault="00000000" w:rsidP="00137D9B">
      <w:pPr>
        <w:pStyle w:val="Bodytext"/>
      </w:pPr>
      <w:r>
        <w:t>Empfehlung</w:t>
      </w:r>
    </w:p>
    <w:p w14:paraId="51A42BC1" w14:textId="77777777" w:rsidR="003D294C" w:rsidRDefault="00000000" w:rsidP="00137D9B">
      <w:pPr>
        <w:pStyle w:val="Bodytext"/>
      </w:pPr>
      <w:r>
        <w:t>{~~recommendation}</w:t>
      </w:r>
    </w:p>
    <w:p w14:paraId="222F7EE1" w14:textId="77777777" w:rsidR="003D294C" w:rsidRDefault="00000000" w:rsidP="00137D9B">
      <w:pPr>
        <w:pStyle w:val="Bodytext"/>
      </w:pPr>
      <w:r>
        <w:t>{/has_recommendation}</w:t>
      </w:r>
    </w:p>
    <w:p w14:paraId="4BCA129F" w14:textId="77777777" w:rsidR="003D294C" w:rsidRDefault="00000000" w:rsidP="00137D9B">
      <w:pPr>
        <w:pStyle w:val="Bodytext"/>
      </w:pPr>
      <w:r>
        <w:t>{/test_object_results_9_1_4_11}</w:t>
      </w:r>
    </w:p>
    <w:p w14:paraId="13234992" w14:textId="7A2C858A" w:rsidR="003D294C" w:rsidRDefault="0006252E" w:rsidP="0006252E">
      <w:pPr>
        <w:pStyle w:val="Bodytextfett"/>
      </w:pPr>
      <w:r>
        <w:t>Prüfschritt:</w:t>
      </w:r>
      <w:r w:rsidR="00000000">
        <w:t xml:space="preserve"> {%rating_icon_9_1_4_11} {rating_9_1_4_11}</w:t>
      </w:r>
    </w:p>
    <w:p w14:paraId="63F739B5" w14:textId="77777777" w:rsidR="000548D5" w:rsidRPr="002B7A15" w:rsidRDefault="000548D5" w:rsidP="00137D9B">
      <w:pPr>
        <w:pStyle w:val="Bodytext"/>
      </w:pPr>
    </w:p>
    <w:p w14:paraId="1E6DBE55" w14:textId="77777777" w:rsidR="00F57AA1" w:rsidRPr="002B7A15" w:rsidRDefault="00F57AA1" w:rsidP="00BC6389">
      <w:pPr>
        <w:pStyle w:val="berschrift5"/>
        <w:keepLines/>
      </w:pPr>
      <w:bookmarkStart w:id="248" w:name="_Textabstände"/>
      <w:bookmarkStart w:id="249" w:name="_Textabstand_(!)"/>
      <w:bookmarkStart w:id="250" w:name="_Textabstand_(Prüfschritt_9.1.4.12)"/>
      <w:bookmarkStart w:id="251" w:name="_Toc34815550"/>
      <w:bookmarkStart w:id="252" w:name="_Toc41380480"/>
      <w:bookmarkStart w:id="253" w:name="_Toc41392911"/>
      <w:bookmarkStart w:id="254" w:name="_Toc46389429"/>
      <w:bookmarkEnd w:id="248"/>
      <w:bookmarkEnd w:id="249"/>
      <w:bookmarkEnd w:id="250"/>
      <w:r w:rsidRPr="002B7A15">
        <w:t>Textabst</w:t>
      </w:r>
      <w:bookmarkEnd w:id="251"/>
      <w:r w:rsidRPr="002B7A15">
        <w:t>and</w:t>
      </w:r>
      <w:bookmarkEnd w:id="252"/>
      <w:bookmarkEnd w:id="253"/>
      <w:bookmarkEnd w:id="254"/>
      <w:r w:rsidR="0007331B" w:rsidRPr="002B7A15">
        <w:t xml:space="preserve"> (Prüfschritt 9.1.4.12)</w:t>
      </w:r>
    </w:p>
    <w:p w14:paraId="732B73BB" w14:textId="77777777" w:rsidR="000E2EF4" w:rsidRPr="002B7A15" w:rsidRDefault="00F57AA1" w:rsidP="00137D9B">
      <w:pPr>
        <w:pStyle w:val="Bodytext"/>
      </w:pPr>
      <w:r w:rsidRPr="002B7A15">
        <w:t xml:space="preserve">WCAG-Erfolgskriterium: </w:t>
      </w:r>
      <w:r w:rsidR="00C7418D" w:rsidRPr="002B7A15">
        <w:t>„</w:t>
      </w:r>
      <w:r w:rsidR="000E2EF4" w:rsidRPr="002B7A15">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137D9B">
      <w:pPr>
        <w:pStyle w:val="Bodytext"/>
      </w:pPr>
      <w:r w:rsidRPr="002B7A15">
        <w:t>Zeilenhöhe (Zeilenabstand) auf mindestens das 1,5-Fache der Schriftgröße;</w:t>
      </w:r>
    </w:p>
    <w:p w14:paraId="5A9A2F39" w14:textId="77777777" w:rsidR="000E2EF4" w:rsidRPr="002B7A15" w:rsidRDefault="000E2EF4" w:rsidP="00137D9B">
      <w:pPr>
        <w:pStyle w:val="Bodytext"/>
      </w:pPr>
      <w:r w:rsidRPr="002B7A15">
        <w:t>Abstand nach Absätzen auf mindestens das 2-Fache der Schriftgröße;</w:t>
      </w:r>
    </w:p>
    <w:p w14:paraId="68128C26" w14:textId="77777777" w:rsidR="000E2EF4" w:rsidRPr="002B7A15" w:rsidRDefault="000E2EF4" w:rsidP="00137D9B">
      <w:pPr>
        <w:pStyle w:val="Bodytext"/>
      </w:pPr>
      <w:r w:rsidRPr="002B7A15">
        <w:t>Buchstabenabstand (Laufweite) auf mindestens das 0,12-Fache der Schriftgröße;</w:t>
      </w:r>
    </w:p>
    <w:p w14:paraId="2A9783F8" w14:textId="77777777" w:rsidR="00F57AA1" w:rsidRPr="002B7A15" w:rsidRDefault="000E2EF4" w:rsidP="00137D9B">
      <w:pPr>
        <w:pStyle w:val="Bodytext"/>
      </w:pPr>
      <w:r w:rsidRPr="002B7A15">
        <w:t>Wortabstand auf mindestens das 0,16-Fache der Schriftgröße. […]“</w:t>
      </w:r>
    </w:p>
    <w:p w14:paraId="22393A86" w14:textId="77777777" w:rsidR="003D294C" w:rsidRDefault="00000000" w:rsidP="00137D9B">
      <w:pPr>
        <w:pStyle w:val="Bodytext"/>
      </w:pPr>
      <w:r>
        <w:t>{#test_object_results_9_1_4_12}</w:t>
      </w:r>
    </w:p>
    <w:p w14:paraId="0886FB94" w14:textId="77777777" w:rsidR="003D294C" w:rsidRDefault="00000000" w:rsidP="00137D9B">
      <w:pPr>
        <w:pStyle w:val="Bodytext"/>
      </w:pPr>
      <w:r>
        <w:t>{#has_alias_label}</w:t>
      </w:r>
    </w:p>
    <w:p w14:paraId="3D6E0886" w14:textId="77777777" w:rsidR="003D294C" w:rsidRDefault="00000000" w:rsidP="00137D9B">
      <w:pPr>
        <w:pStyle w:val="Bodytext"/>
      </w:pPr>
      <w:r>
        <w:t>{alias_label}</w:t>
      </w:r>
    </w:p>
    <w:p w14:paraId="4149D984" w14:textId="77777777" w:rsidR="003D294C" w:rsidRDefault="00000000" w:rsidP="00137D9B">
      <w:pPr>
        <w:pStyle w:val="Bodytext"/>
      </w:pPr>
      <w:r>
        <w:t>{url}</w:t>
      </w:r>
    </w:p>
    <w:p w14:paraId="492A78D1" w14:textId="7B2185A4" w:rsidR="003D294C" w:rsidRDefault="0006252E" w:rsidP="0006252E">
      <w:pPr>
        <w:pStyle w:val="Bodytextfett"/>
      </w:pPr>
      <w:r>
        <w:t>Prüfschritt:</w:t>
      </w:r>
      <w:r w:rsidR="00000000">
        <w:t xml:space="preserve"> {%rating_icon} {rating}</w:t>
      </w:r>
    </w:p>
    <w:p w14:paraId="7D69B7EC" w14:textId="77777777" w:rsidR="003D294C" w:rsidRDefault="00000000" w:rsidP="00137D9B">
      <w:pPr>
        <w:pStyle w:val="Bodytext"/>
      </w:pPr>
      <w:r>
        <w:t>{/has_alias_label}</w:t>
      </w:r>
    </w:p>
    <w:p w14:paraId="4FD6BED6" w14:textId="77777777" w:rsidR="003D294C" w:rsidRDefault="00000000" w:rsidP="00137D9B">
      <w:pPr>
        <w:pStyle w:val="Bodytext"/>
      </w:pPr>
      <w:r>
        <w:t>{#has_description}</w:t>
      </w:r>
    </w:p>
    <w:p w14:paraId="7C63EFA1" w14:textId="77777777" w:rsidR="003D294C" w:rsidRDefault="00000000" w:rsidP="00137D9B">
      <w:pPr>
        <w:pStyle w:val="Bodytext"/>
      </w:pPr>
      <w:r>
        <w:t>Beschreibung</w:t>
      </w:r>
    </w:p>
    <w:p w14:paraId="20ECF62A" w14:textId="77777777" w:rsidR="003D294C" w:rsidRDefault="00000000" w:rsidP="00137D9B">
      <w:pPr>
        <w:pStyle w:val="Bodytext"/>
      </w:pPr>
      <w:r>
        <w:t>{~~description}</w:t>
      </w:r>
    </w:p>
    <w:p w14:paraId="3DAC7AB5" w14:textId="77777777" w:rsidR="003D294C" w:rsidRDefault="00000000" w:rsidP="00137D9B">
      <w:pPr>
        <w:pStyle w:val="Bodytext"/>
      </w:pPr>
      <w:r>
        <w:t>{/has_description}</w:t>
      </w:r>
    </w:p>
    <w:p w14:paraId="1CEC363E" w14:textId="77777777" w:rsidR="003D294C" w:rsidRDefault="00000000" w:rsidP="00137D9B">
      <w:pPr>
        <w:pStyle w:val="Bodytext"/>
      </w:pPr>
      <w:r>
        <w:t>{#has_recommendation}</w:t>
      </w:r>
    </w:p>
    <w:p w14:paraId="2CE99CC0" w14:textId="77777777" w:rsidR="003D294C" w:rsidRDefault="00000000" w:rsidP="00137D9B">
      <w:pPr>
        <w:pStyle w:val="Bodytext"/>
      </w:pPr>
      <w:r>
        <w:t>Empfehlung</w:t>
      </w:r>
    </w:p>
    <w:p w14:paraId="192F3C62" w14:textId="77777777" w:rsidR="003D294C" w:rsidRDefault="00000000" w:rsidP="00137D9B">
      <w:pPr>
        <w:pStyle w:val="Bodytext"/>
      </w:pPr>
      <w:r>
        <w:lastRenderedPageBreak/>
        <w:t>{~~recommendation}</w:t>
      </w:r>
    </w:p>
    <w:p w14:paraId="442C2BC8" w14:textId="77777777" w:rsidR="003D294C" w:rsidRDefault="00000000" w:rsidP="00137D9B">
      <w:pPr>
        <w:pStyle w:val="Bodytext"/>
      </w:pPr>
      <w:r>
        <w:t>{/has_recommendation}</w:t>
      </w:r>
    </w:p>
    <w:p w14:paraId="0B191464" w14:textId="77777777" w:rsidR="003D294C" w:rsidRDefault="00000000" w:rsidP="00137D9B">
      <w:pPr>
        <w:pStyle w:val="Bodytext"/>
      </w:pPr>
      <w:r>
        <w:t>{/test_object_results_9_1_4_12}</w:t>
      </w:r>
    </w:p>
    <w:p w14:paraId="6D9869A0" w14:textId="310656EC" w:rsidR="003D294C" w:rsidRDefault="0006252E" w:rsidP="0006252E">
      <w:pPr>
        <w:pStyle w:val="Bodytextfett"/>
      </w:pPr>
      <w:r>
        <w:t>Prüfschritt:</w:t>
      </w:r>
      <w:r w:rsidR="00000000">
        <w:t xml:space="preserve"> {%rating_icon_9_1_4_12} {rating_9_1_4_12}</w:t>
      </w:r>
    </w:p>
    <w:p w14:paraId="11AE85BB" w14:textId="77777777" w:rsidR="00C7418D" w:rsidRPr="002B7A15" w:rsidRDefault="00C7418D" w:rsidP="00137D9B">
      <w:pPr>
        <w:pStyle w:val="Bodytext"/>
      </w:pPr>
    </w:p>
    <w:p w14:paraId="6F4D1918" w14:textId="77777777" w:rsidR="00F57AA1" w:rsidRPr="002B7A15" w:rsidRDefault="00A23690" w:rsidP="0007331B">
      <w:pPr>
        <w:pStyle w:val="berschrift5"/>
        <w:keepLines/>
        <w:jc w:val="left"/>
      </w:pPr>
      <w:bookmarkStart w:id="255" w:name="_Eingeblendete_Inhalte"/>
      <w:bookmarkStart w:id="256" w:name="_Eingeblendeter_Inhalt_bei"/>
      <w:bookmarkEnd w:id="255"/>
      <w:bookmarkEnd w:id="256"/>
      <w:r w:rsidRPr="002B7A15">
        <w:t xml:space="preserve">Eingeblendeter Inhalt bei Darüberschweben (Hover) oder </w:t>
      </w:r>
      <w:r w:rsidR="0007331B" w:rsidRPr="002B7A15">
        <w:t>Fokus (Prüfschritt 9.1.4.13)</w:t>
      </w:r>
    </w:p>
    <w:p w14:paraId="7BC89677" w14:textId="77777777" w:rsidR="000E2EF4" w:rsidRPr="002B7A15" w:rsidRDefault="00F57AA1" w:rsidP="00137D9B">
      <w:pPr>
        <w:pStyle w:val="Bodytext"/>
      </w:pPr>
      <w:r w:rsidRPr="002B7A15">
        <w:t xml:space="preserve">WCAG-Erfolgskriterium: </w:t>
      </w:r>
      <w:r w:rsidR="00C7418D" w:rsidRPr="002B7A15">
        <w:t>„</w:t>
      </w:r>
      <w:r w:rsidR="000E2EF4" w:rsidRPr="002B7A15">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137D9B">
      <w:pPr>
        <w:pStyle w:val="Bodytext"/>
      </w:pPr>
      <w:r w:rsidRPr="002B7A15">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137D9B">
      <w:pPr>
        <w:pStyle w:val="Bodytext"/>
      </w:pPr>
      <w:r w:rsidRPr="002B7A15">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137D9B">
      <w:pPr>
        <w:pStyle w:val="Bodytext"/>
      </w:pPr>
      <w:r w:rsidRPr="002B7A15">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137D9B">
      <w:pPr>
        <w:pStyle w:val="Bodytext"/>
      </w:pPr>
      <w:r w:rsidRPr="002B7A15">
        <w:t>Ausnahme: Die visuelle Darstellung des zusätzlichen Inhalts wird durch den Benutzeragenten gesteuert und nicht durch den Autor verändert.“</w:t>
      </w:r>
    </w:p>
    <w:p w14:paraId="5C2FFE24" w14:textId="77777777" w:rsidR="003D294C" w:rsidRDefault="00000000" w:rsidP="00137D9B">
      <w:pPr>
        <w:pStyle w:val="Bodytext"/>
      </w:pPr>
      <w:r>
        <w:t>{#test_object_results_9_1_4_13}</w:t>
      </w:r>
    </w:p>
    <w:p w14:paraId="3835A5A9" w14:textId="77777777" w:rsidR="003D294C" w:rsidRDefault="00000000" w:rsidP="00137D9B">
      <w:pPr>
        <w:pStyle w:val="Bodytext"/>
      </w:pPr>
      <w:r>
        <w:t>{#has_alias_label}</w:t>
      </w:r>
    </w:p>
    <w:p w14:paraId="7D212486" w14:textId="77777777" w:rsidR="003D294C" w:rsidRDefault="00000000" w:rsidP="00137D9B">
      <w:pPr>
        <w:pStyle w:val="Bodytext"/>
      </w:pPr>
      <w:r>
        <w:t>{alias_label}</w:t>
      </w:r>
    </w:p>
    <w:p w14:paraId="7B832A9A" w14:textId="77777777" w:rsidR="003D294C" w:rsidRDefault="00000000" w:rsidP="00137D9B">
      <w:pPr>
        <w:pStyle w:val="Bodytext"/>
      </w:pPr>
      <w:r>
        <w:t>{url}</w:t>
      </w:r>
    </w:p>
    <w:p w14:paraId="720654F2" w14:textId="774B90F6" w:rsidR="003D294C" w:rsidRDefault="0006252E" w:rsidP="0006252E">
      <w:pPr>
        <w:pStyle w:val="Bodytextfett"/>
      </w:pPr>
      <w:r>
        <w:t>Prüfschritt:</w:t>
      </w:r>
      <w:r w:rsidR="00000000">
        <w:t xml:space="preserve"> {%rating_icon} {rating}</w:t>
      </w:r>
    </w:p>
    <w:p w14:paraId="77F5C39E" w14:textId="77777777" w:rsidR="003D294C" w:rsidRDefault="00000000" w:rsidP="00137D9B">
      <w:pPr>
        <w:pStyle w:val="Bodytext"/>
      </w:pPr>
      <w:r>
        <w:t>{/has_alias_label}</w:t>
      </w:r>
    </w:p>
    <w:p w14:paraId="054380A7" w14:textId="77777777" w:rsidR="003D294C" w:rsidRDefault="00000000" w:rsidP="00137D9B">
      <w:pPr>
        <w:pStyle w:val="Bodytext"/>
      </w:pPr>
      <w:r>
        <w:t>{#has_description}</w:t>
      </w:r>
    </w:p>
    <w:p w14:paraId="09AB4144" w14:textId="77777777" w:rsidR="003D294C" w:rsidRDefault="00000000" w:rsidP="00137D9B">
      <w:pPr>
        <w:pStyle w:val="Bodytext"/>
      </w:pPr>
      <w:r>
        <w:t>Beschreibung</w:t>
      </w:r>
    </w:p>
    <w:p w14:paraId="09F382D5" w14:textId="77777777" w:rsidR="003D294C" w:rsidRDefault="00000000" w:rsidP="00137D9B">
      <w:pPr>
        <w:pStyle w:val="Bodytext"/>
      </w:pPr>
      <w:r>
        <w:t>{~~description}</w:t>
      </w:r>
    </w:p>
    <w:p w14:paraId="5DEED089" w14:textId="77777777" w:rsidR="003D294C" w:rsidRDefault="00000000" w:rsidP="00137D9B">
      <w:pPr>
        <w:pStyle w:val="Bodytext"/>
      </w:pPr>
      <w:r>
        <w:lastRenderedPageBreak/>
        <w:t>{/has_description}</w:t>
      </w:r>
    </w:p>
    <w:p w14:paraId="2DC30996" w14:textId="77777777" w:rsidR="003D294C" w:rsidRDefault="00000000" w:rsidP="00137D9B">
      <w:pPr>
        <w:pStyle w:val="Bodytext"/>
      </w:pPr>
      <w:r>
        <w:t>{#has_recommendation}</w:t>
      </w:r>
    </w:p>
    <w:p w14:paraId="2E5395F6" w14:textId="77777777" w:rsidR="003D294C" w:rsidRDefault="00000000" w:rsidP="00137D9B">
      <w:pPr>
        <w:pStyle w:val="Bodytext"/>
      </w:pPr>
      <w:r>
        <w:t>Empfehlung</w:t>
      </w:r>
    </w:p>
    <w:p w14:paraId="57ACC95F" w14:textId="77777777" w:rsidR="003D294C" w:rsidRDefault="00000000" w:rsidP="00137D9B">
      <w:pPr>
        <w:pStyle w:val="Bodytext"/>
      </w:pPr>
      <w:r>
        <w:t>{~~recommendation}</w:t>
      </w:r>
    </w:p>
    <w:p w14:paraId="1AB61489" w14:textId="77777777" w:rsidR="003D294C" w:rsidRDefault="00000000" w:rsidP="00137D9B">
      <w:pPr>
        <w:pStyle w:val="Bodytext"/>
      </w:pPr>
      <w:r>
        <w:t>{/has_recommendation}</w:t>
      </w:r>
    </w:p>
    <w:p w14:paraId="381FD47D" w14:textId="77777777" w:rsidR="003D294C" w:rsidRDefault="00000000" w:rsidP="00137D9B">
      <w:pPr>
        <w:pStyle w:val="Bodytext"/>
      </w:pPr>
      <w:r>
        <w:t>{/test_object_results_9_1_4_13}</w:t>
      </w:r>
    </w:p>
    <w:p w14:paraId="563E8923" w14:textId="46B4EB95" w:rsidR="003D294C" w:rsidRDefault="0006252E" w:rsidP="0006252E">
      <w:pPr>
        <w:pStyle w:val="Bodytextfett"/>
      </w:pPr>
      <w:r>
        <w:t>Prüfschritt:</w:t>
      </w:r>
      <w:r w:rsidR="00000000">
        <w:t xml:space="preserve"> {%rating_icon_9_1_4_13} {rating_9_1_4_13}</w:t>
      </w:r>
    </w:p>
    <w:p w14:paraId="03CC79B8" w14:textId="77777777" w:rsidR="00BC6389" w:rsidRPr="002B7A15" w:rsidRDefault="00BC6389" w:rsidP="00137D9B">
      <w:pPr>
        <w:pStyle w:val="Bodytext"/>
      </w:pPr>
    </w:p>
    <w:p w14:paraId="56663121" w14:textId="77777777" w:rsidR="00F57AA1" w:rsidRPr="002B7A15" w:rsidRDefault="00F57AA1" w:rsidP="00CB44AB">
      <w:pPr>
        <w:pStyle w:val="berschrift3"/>
        <w:rPr>
          <w:noProof/>
        </w:rPr>
      </w:pPr>
      <w:bookmarkStart w:id="257" w:name="_Toc504467945"/>
      <w:bookmarkStart w:id="258" w:name="_Toc34815552"/>
      <w:bookmarkStart w:id="259" w:name="_Toc41380482"/>
      <w:bookmarkStart w:id="260" w:name="_Toc41392913"/>
      <w:bookmarkStart w:id="261" w:name="_Toc46389431"/>
      <w:bookmarkStart w:id="262" w:name="_Toc216953280"/>
      <w:r w:rsidRPr="002B7A15">
        <w:rPr>
          <w:noProof/>
        </w:rPr>
        <w:lastRenderedPageBreak/>
        <w:t>Bedienbar</w:t>
      </w:r>
      <w:bookmarkEnd w:id="257"/>
      <w:bookmarkEnd w:id="258"/>
      <w:bookmarkEnd w:id="259"/>
      <w:bookmarkEnd w:id="260"/>
      <w:bookmarkEnd w:id="261"/>
      <w:bookmarkEnd w:id="262"/>
    </w:p>
    <w:p w14:paraId="29779C0D" w14:textId="77777777" w:rsidR="00F57AA1" w:rsidRPr="002B7A15" w:rsidRDefault="00F57AA1" w:rsidP="00137D9B">
      <w:pPr>
        <w:pStyle w:val="Bodytext"/>
      </w:pPr>
      <w:r w:rsidRPr="002B7A15">
        <w:t xml:space="preserve">WCAG-Prinzip: </w:t>
      </w:r>
      <w:r w:rsidR="00C7418D" w:rsidRPr="002B7A15">
        <w:t>„</w:t>
      </w:r>
      <w:r w:rsidRPr="002B7A15">
        <w:t>Bestandteile der Benutzerschnittstelle und Navigation müssen bedienbar sein.</w:t>
      </w:r>
      <w:r w:rsidR="00C7418D" w:rsidRPr="002B7A15">
        <w:t>“</w:t>
      </w:r>
    </w:p>
    <w:p w14:paraId="6CAA6920" w14:textId="77777777" w:rsidR="00F57AA1" w:rsidRPr="002B7A15" w:rsidRDefault="00C7418D" w:rsidP="00CB44AB">
      <w:pPr>
        <w:pStyle w:val="berschrift4"/>
        <w:rPr>
          <w:noProof/>
        </w:rPr>
      </w:pPr>
      <w:bookmarkStart w:id="263" w:name="_Tastaturzugänglichkeit"/>
      <w:bookmarkEnd w:id="263"/>
      <w:r w:rsidRPr="002B7A15">
        <w:rPr>
          <w:noProof/>
        </w:rPr>
        <w:t>T</w:t>
      </w:r>
      <w:r w:rsidR="00A23690" w:rsidRPr="002B7A15">
        <w:rPr>
          <w:noProof/>
        </w:rPr>
        <w:t>astaturbedienbar</w:t>
      </w:r>
    </w:p>
    <w:p w14:paraId="608FD8A0" w14:textId="77777777" w:rsidR="00F57AA1" w:rsidRPr="002B7A15" w:rsidRDefault="00F57AA1" w:rsidP="00137D9B">
      <w:pPr>
        <w:pStyle w:val="Bodytext"/>
      </w:pPr>
      <w:r w:rsidRPr="002B7A15">
        <w:t xml:space="preserve">WCAG-Richtlinie: </w:t>
      </w:r>
      <w:r w:rsidR="00C7418D" w:rsidRPr="002B7A15">
        <w:t>„</w:t>
      </w:r>
      <w:r w:rsidRPr="002B7A15">
        <w:t>Sorgen Sie dafür, dass alle Funktionalitäten per Tastatur zugänglich sind.</w:t>
      </w:r>
      <w:r w:rsidR="00C7418D" w:rsidRPr="002B7A15">
        <w:t>“</w:t>
      </w:r>
    </w:p>
    <w:p w14:paraId="09765077" w14:textId="77777777" w:rsidR="00F57AA1" w:rsidRPr="002B7A15" w:rsidRDefault="00F57AA1" w:rsidP="007E618C">
      <w:pPr>
        <w:pStyle w:val="berschrift5"/>
        <w:keepLines/>
        <w:numPr>
          <w:ilvl w:val="4"/>
          <w:numId w:val="45"/>
        </w:numPr>
      </w:pPr>
      <w:bookmarkStart w:id="264" w:name="_Tastaturbedienbarkeit"/>
      <w:bookmarkStart w:id="265" w:name="_Tastaturbedienbarkeit_(!)"/>
      <w:bookmarkStart w:id="266" w:name="_Tastatur"/>
      <w:bookmarkStart w:id="267" w:name="_Tastatur_(Prüfschritt_9.2.1.1)"/>
      <w:bookmarkStart w:id="268" w:name="_Toc504467947"/>
      <w:bookmarkStart w:id="269" w:name="_Toc34815554"/>
      <w:bookmarkStart w:id="270" w:name="_Toc41380484"/>
      <w:bookmarkStart w:id="271" w:name="_Toc41392915"/>
      <w:bookmarkStart w:id="272" w:name="_Toc46389433"/>
      <w:bookmarkEnd w:id="264"/>
      <w:bookmarkEnd w:id="265"/>
      <w:bookmarkEnd w:id="266"/>
      <w:bookmarkEnd w:id="267"/>
      <w:r w:rsidRPr="002B7A15">
        <w:t>Tastatur</w:t>
      </w:r>
      <w:bookmarkEnd w:id="268"/>
      <w:bookmarkEnd w:id="269"/>
      <w:bookmarkEnd w:id="270"/>
      <w:bookmarkEnd w:id="271"/>
      <w:bookmarkEnd w:id="272"/>
      <w:r w:rsidR="0007331B" w:rsidRPr="002B7A15">
        <w:t xml:space="preserve"> (Prüfschritt 9.2.1.1)</w:t>
      </w:r>
    </w:p>
    <w:p w14:paraId="1AF98CA5" w14:textId="77777777" w:rsidR="00F57AA1" w:rsidRPr="002B7A15" w:rsidRDefault="00F57AA1" w:rsidP="00137D9B">
      <w:pPr>
        <w:pStyle w:val="Bodytext"/>
      </w:pPr>
      <w:r w:rsidRPr="002B7A15">
        <w:t xml:space="preserve">WCAG-Erfolgskriterium: </w:t>
      </w:r>
      <w:r w:rsidR="00C7418D" w:rsidRPr="002B7A15">
        <w:t>„</w:t>
      </w:r>
      <w:r w:rsidRPr="002B7A15">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t>“</w:t>
      </w:r>
    </w:p>
    <w:p w14:paraId="382791E8" w14:textId="77777777" w:rsidR="003D294C" w:rsidRDefault="00000000" w:rsidP="00137D9B">
      <w:pPr>
        <w:pStyle w:val="Bodytext"/>
      </w:pPr>
      <w:r>
        <w:t>{#test_object_results_9_2_1_1}</w:t>
      </w:r>
    </w:p>
    <w:p w14:paraId="61154A98" w14:textId="77777777" w:rsidR="003D294C" w:rsidRDefault="00000000" w:rsidP="00137D9B">
      <w:pPr>
        <w:pStyle w:val="Bodytext"/>
      </w:pPr>
      <w:r>
        <w:t>{#has_alias_label}</w:t>
      </w:r>
    </w:p>
    <w:p w14:paraId="08DB96D8" w14:textId="77777777" w:rsidR="003D294C" w:rsidRDefault="00000000" w:rsidP="00137D9B">
      <w:pPr>
        <w:pStyle w:val="Bodytext"/>
      </w:pPr>
      <w:r>
        <w:t>{alias_label}</w:t>
      </w:r>
    </w:p>
    <w:p w14:paraId="6B3685FA" w14:textId="77777777" w:rsidR="003D294C" w:rsidRDefault="00000000" w:rsidP="00137D9B">
      <w:pPr>
        <w:pStyle w:val="Bodytext"/>
      </w:pPr>
      <w:r>
        <w:t>{url}</w:t>
      </w:r>
    </w:p>
    <w:p w14:paraId="25BEB9CA" w14:textId="19837FA8" w:rsidR="003D294C" w:rsidRDefault="0006252E" w:rsidP="0006252E">
      <w:pPr>
        <w:pStyle w:val="Bodytextfett"/>
      </w:pPr>
      <w:r>
        <w:t>Prüfschritt:</w:t>
      </w:r>
      <w:r w:rsidR="00000000">
        <w:t xml:space="preserve"> {%rating_icon} {rating}</w:t>
      </w:r>
    </w:p>
    <w:p w14:paraId="20EA3880" w14:textId="77777777" w:rsidR="003D294C" w:rsidRDefault="00000000" w:rsidP="00137D9B">
      <w:pPr>
        <w:pStyle w:val="Bodytext"/>
      </w:pPr>
      <w:r>
        <w:t>{/has_alias_label}</w:t>
      </w:r>
    </w:p>
    <w:p w14:paraId="5106C0BB" w14:textId="77777777" w:rsidR="003D294C" w:rsidRDefault="00000000" w:rsidP="00137D9B">
      <w:pPr>
        <w:pStyle w:val="Bodytext"/>
      </w:pPr>
      <w:r>
        <w:t>{#has_description}</w:t>
      </w:r>
    </w:p>
    <w:p w14:paraId="0B1CA505" w14:textId="77777777" w:rsidR="003D294C" w:rsidRDefault="00000000" w:rsidP="00137D9B">
      <w:pPr>
        <w:pStyle w:val="Bodytext"/>
      </w:pPr>
      <w:r>
        <w:t>Beschreibung</w:t>
      </w:r>
    </w:p>
    <w:p w14:paraId="64F3778C" w14:textId="77777777" w:rsidR="003D294C" w:rsidRDefault="00000000" w:rsidP="00137D9B">
      <w:pPr>
        <w:pStyle w:val="Bodytext"/>
      </w:pPr>
      <w:r>
        <w:t>{~~description}</w:t>
      </w:r>
    </w:p>
    <w:p w14:paraId="6B3E21AE" w14:textId="77777777" w:rsidR="003D294C" w:rsidRDefault="00000000" w:rsidP="00137D9B">
      <w:pPr>
        <w:pStyle w:val="Bodytext"/>
      </w:pPr>
      <w:r>
        <w:t>{/has_description}</w:t>
      </w:r>
    </w:p>
    <w:p w14:paraId="499EF8A9" w14:textId="77777777" w:rsidR="003D294C" w:rsidRDefault="00000000" w:rsidP="00137D9B">
      <w:pPr>
        <w:pStyle w:val="Bodytext"/>
      </w:pPr>
      <w:r>
        <w:t>{#has_recommendation}</w:t>
      </w:r>
    </w:p>
    <w:p w14:paraId="72B64D53" w14:textId="77777777" w:rsidR="003D294C" w:rsidRDefault="00000000" w:rsidP="00137D9B">
      <w:pPr>
        <w:pStyle w:val="Bodytext"/>
      </w:pPr>
      <w:r>
        <w:t>Empfehlung</w:t>
      </w:r>
    </w:p>
    <w:p w14:paraId="56C15280" w14:textId="77777777" w:rsidR="003D294C" w:rsidRDefault="00000000" w:rsidP="00137D9B">
      <w:pPr>
        <w:pStyle w:val="Bodytext"/>
      </w:pPr>
      <w:r>
        <w:t>{~~recommendation}</w:t>
      </w:r>
    </w:p>
    <w:p w14:paraId="5186E153" w14:textId="77777777" w:rsidR="003D294C" w:rsidRDefault="00000000" w:rsidP="00137D9B">
      <w:pPr>
        <w:pStyle w:val="Bodytext"/>
      </w:pPr>
      <w:r>
        <w:t>{/has_recommendation}</w:t>
      </w:r>
    </w:p>
    <w:p w14:paraId="2AE5A851" w14:textId="77777777" w:rsidR="003D294C" w:rsidRDefault="00000000" w:rsidP="00137D9B">
      <w:pPr>
        <w:pStyle w:val="Bodytext"/>
      </w:pPr>
      <w:r>
        <w:t>{/test_object_results_9_2_1_1}</w:t>
      </w:r>
    </w:p>
    <w:p w14:paraId="3E7F0B6A" w14:textId="7840A012" w:rsidR="003D294C" w:rsidRDefault="0006252E" w:rsidP="0006252E">
      <w:pPr>
        <w:pStyle w:val="Bodytextfett"/>
      </w:pPr>
      <w:r>
        <w:t>Prüfschritt:</w:t>
      </w:r>
      <w:r w:rsidR="00000000">
        <w:t xml:space="preserve"> {%rating_icon_9_2_1_1} {rating_9_2_1_1}</w:t>
      </w:r>
    </w:p>
    <w:p w14:paraId="72955E3F" w14:textId="77777777" w:rsidR="000548D5" w:rsidRPr="002B7A15" w:rsidRDefault="000548D5" w:rsidP="00137D9B">
      <w:pPr>
        <w:pStyle w:val="Bodytext"/>
      </w:pPr>
      <w:bookmarkStart w:id="273" w:name="_Ohne_Maus_nutzbar"/>
      <w:bookmarkEnd w:id="273"/>
    </w:p>
    <w:p w14:paraId="674D7B97" w14:textId="77777777" w:rsidR="00F57AA1" w:rsidRPr="002B7A15" w:rsidRDefault="00F57AA1" w:rsidP="00C10A0C">
      <w:pPr>
        <w:pStyle w:val="berschrift4"/>
        <w:pageBreakBefore/>
        <w:rPr>
          <w:noProof/>
        </w:rPr>
      </w:pPr>
      <w:bookmarkStart w:id="274" w:name="_Keine_Tastaturfalle"/>
      <w:bookmarkStart w:id="275" w:name="_Tastaturkurzbefehle"/>
      <w:bookmarkStart w:id="276" w:name="_Tastaturkürzel"/>
      <w:bookmarkStart w:id="277" w:name="_Abruf_von_Inhalten"/>
      <w:bookmarkStart w:id="278" w:name="_Pausieren,_stoppen,_ausblenden_1"/>
      <w:bookmarkStart w:id="279" w:name="_Vermeidung_von_epileptischen"/>
      <w:bookmarkStart w:id="280" w:name="_Toc34815560"/>
      <w:bookmarkStart w:id="281" w:name="_Toc41380490"/>
      <w:bookmarkStart w:id="282" w:name="_Toc41392921"/>
      <w:bookmarkStart w:id="283" w:name="_Toc46389439"/>
      <w:bookmarkEnd w:id="274"/>
      <w:bookmarkEnd w:id="275"/>
      <w:bookmarkEnd w:id="276"/>
      <w:bookmarkEnd w:id="277"/>
      <w:bookmarkEnd w:id="278"/>
      <w:bookmarkEnd w:id="279"/>
      <w:r w:rsidRPr="002B7A15">
        <w:rPr>
          <w:noProof/>
        </w:rPr>
        <w:lastRenderedPageBreak/>
        <w:t>Anfälle</w:t>
      </w:r>
      <w:bookmarkEnd w:id="280"/>
      <w:r w:rsidRPr="002B7A15">
        <w:rPr>
          <w:noProof/>
        </w:rPr>
        <w:t xml:space="preserve"> und körperliche Reaktionen</w:t>
      </w:r>
      <w:bookmarkEnd w:id="281"/>
      <w:bookmarkEnd w:id="282"/>
      <w:bookmarkEnd w:id="283"/>
    </w:p>
    <w:p w14:paraId="228B2E7E" w14:textId="77777777" w:rsidR="00F57AA1" w:rsidRPr="002B7A15" w:rsidRDefault="00F57AA1" w:rsidP="00137D9B">
      <w:pPr>
        <w:pStyle w:val="Bodytext"/>
      </w:pPr>
      <w:r w:rsidRPr="002B7A15">
        <w:t xml:space="preserve">WCAG-Richtlinie: </w:t>
      </w:r>
      <w:r w:rsidR="00A23690" w:rsidRPr="002B7A15">
        <w:t>„</w:t>
      </w:r>
      <w:r w:rsidRPr="002B7A15">
        <w:t>Gestalten Sie Inhalte nicht auf Arten, von denen bekannt ist, dass sie zu Anfällen führen.</w:t>
      </w:r>
      <w:r w:rsidR="00A23690" w:rsidRPr="002B7A15">
        <w:t>“</w:t>
      </w:r>
    </w:p>
    <w:p w14:paraId="50835B0F" w14:textId="77777777" w:rsidR="00F57AA1" w:rsidRPr="002B7A15" w:rsidRDefault="00F57AA1" w:rsidP="007E618C">
      <w:pPr>
        <w:pStyle w:val="berschrift5"/>
        <w:numPr>
          <w:ilvl w:val="4"/>
          <w:numId w:val="48"/>
        </w:numPr>
      </w:pPr>
      <w:bookmarkStart w:id="284" w:name="_Dreimaliges_Aufblitzen_–"/>
      <w:bookmarkStart w:id="285" w:name="_Blitzen,_dreimalig_oder"/>
      <w:bookmarkStart w:id="286" w:name="_Toc41380491"/>
      <w:bookmarkStart w:id="287" w:name="_Toc41392922"/>
      <w:bookmarkStart w:id="288" w:name="_Toc46389440"/>
      <w:bookmarkEnd w:id="284"/>
      <w:bookmarkEnd w:id="285"/>
      <w:r w:rsidRPr="002B7A15">
        <w:t xml:space="preserve">Blitzen, dreimalig oder unterhalb </w:t>
      </w:r>
      <w:bookmarkEnd w:id="286"/>
      <w:bookmarkEnd w:id="287"/>
      <w:bookmarkEnd w:id="288"/>
      <w:r w:rsidR="0007331B" w:rsidRPr="002B7A15">
        <w:t>Grenzwert (Prüfschritt 9.2.3.1)</w:t>
      </w:r>
    </w:p>
    <w:p w14:paraId="5A492CA2" w14:textId="77777777" w:rsidR="00F57AA1" w:rsidRPr="002B7A15" w:rsidRDefault="00F57AA1" w:rsidP="00137D9B">
      <w:pPr>
        <w:pStyle w:val="Bodytext"/>
      </w:pPr>
      <w:r w:rsidRPr="002B7A15">
        <w:t xml:space="preserve">WCAG-Erfolgskriterium: </w:t>
      </w:r>
      <w:r w:rsidR="00A23690" w:rsidRPr="002B7A15">
        <w:t>„</w:t>
      </w:r>
      <w:r w:rsidRPr="002B7A15">
        <w:t>Webseiten enthalten nichts, was öfter als dreimal in einem beliebigen, eine Sekunde dauernden Zeitraum blitzt, oder der Blitz ist unterhalb der allgemeinen Grenzwerte zu Blitzen und roten Blitzen.</w:t>
      </w:r>
      <w:r w:rsidR="00A23690" w:rsidRPr="002B7A15">
        <w:t>“</w:t>
      </w:r>
    </w:p>
    <w:p w14:paraId="4776F7DA" w14:textId="77777777" w:rsidR="003D294C" w:rsidRDefault="00000000" w:rsidP="00137D9B">
      <w:pPr>
        <w:pStyle w:val="Bodytext"/>
      </w:pPr>
      <w:r>
        <w:t>{#test_object_results_9_2_3_1}</w:t>
      </w:r>
    </w:p>
    <w:p w14:paraId="3A0F4A86" w14:textId="77777777" w:rsidR="003D294C" w:rsidRDefault="00000000" w:rsidP="00137D9B">
      <w:pPr>
        <w:pStyle w:val="Bodytext"/>
      </w:pPr>
      <w:r>
        <w:t>{#has_alias_label}</w:t>
      </w:r>
    </w:p>
    <w:p w14:paraId="77AAD8D5" w14:textId="77777777" w:rsidR="003D294C" w:rsidRDefault="00000000" w:rsidP="00137D9B">
      <w:pPr>
        <w:pStyle w:val="Bodytext"/>
      </w:pPr>
      <w:r>
        <w:t>{alias_label}</w:t>
      </w:r>
    </w:p>
    <w:p w14:paraId="704D61A1" w14:textId="77777777" w:rsidR="003D294C" w:rsidRDefault="00000000" w:rsidP="00137D9B">
      <w:pPr>
        <w:pStyle w:val="Bodytext"/>
      </w:pPr>
      <w:r>
        <w:t>{url}</w:t>
      </w:r>
    </w:p>
    <w:p w14:paraId="63A7603C" w14:textId="467CA575" w:rsidR="003D294C" w:rsidRDefault="0006252E" w:rsidP="0006252E">
      <w:pPr>
        <w:pStyle w:val="Bodytextfett"/>
      </w:pPr>
      <w:r>
        <w:t>Prüfschritt:</w:t>
      </w:r>
      <w:r w:rsidR="00000000">
        <w:t xml:space="preserve"> {%rating_icon} {rating}</w:t>
      </w:r>
    </w:p>
    <w:p w14:paraId="2723DCA7" w14:textId="77777777" w:rsidR="003D294C" w:rsidRDefault="00000000" w:rsidP="00137D9B">
      <w:pPr>
        <w:pStyle w:val="Bodytext"/>
      </w:pPr>
      <w:r>
        <w:t>{/has_alias_label}</w:t>
      </w:r>
    </w:p>
    <w:p w14:paraId="53A2E8CD" w14:textId="77777777" w:rsidR="003D294C" w:rsidRDefault="00000000" w:rsidP="00137D9B">
      <w:pPr>
        <w:pStyle w:val="Bodytext"/>
      </w:pPr>
      <w:r>
        <w:t>{#has_description}</w:t>
      </w:r>
    </w:p>
    <w:p w14:paraId="2BC9DFEF" w14:textId="77777777" w:rsidR="003D294C" w:rsidRDefault="00000000" w:rsidP="00137D9B">
      <w:pPr>
        <w:pStyle w:val="Bodytext"/>
      </w:pPr>
      <w:r>
        <w:t>Beschreibung</w:t>
      </w:r>
    </w:p>
    <w:p w14:paraId="7AA09708" w14:textId="77777777" w:rsidR="003D294C" w:rsidRDefault="00000000" w:rsidP="00137D9B">
      <w:pPr>
        <w:pStyle w:val="Bodytext"/>
      </w:pPr>
      <w:r>
        <w:t>{~~description}</w:t>
      </w:r>
    </w:p>
    <w:p w14:paraId="7DCF0B7C" w14:textId="77777777" w:rsidR="003D294C" w:rsidRDefault="00000000" w:rsidP="00137D9B">
      <w:pPr>
        <w:pStyle w:val="Bodytext"/>
      </w:pPr>
      <w:r>
        <w:t>{/has_description}</w:t>
      </w:r>
    </w:p>
    <w:p w14:paraId="0AF87E60" w14:textId="77777777" w:rsidR="003D294C" w:rsidRDefault="00000000" w:rsidP="00137D9B">
      <w:pPr>
        <w:pStyle w:val="Bodytext"/>
      </w:pPr>
      <w:r>
        <w:t>{#has_recommendation}</w:t>
      </w:r>
    </w:p>
    <w:p w14:paraId="7A14D2C2" w14:textId="77777777" w:rsidR="003D294C" w:rsidRDefault="00000000" w:rsidP="00137D9B">
      <w:pPr>
        <w:pStyle w:val="Bodytext"/>
      </w:pPr>
      <w:r>
        <w:t>Empfehlung</w:t>
      </w:r>
    </w:p>
    <w:p w14:paraId="0BE64AED" w14:textId="77777777" w:rsidR="003D294C" w:rsidRDefault="00000000" w:rsidP="00137D9B">
      <w:pPr>
        <w:pStyle w:val="Bodytext"/>
      </w:pPr>
      <w:r>
        <w:t>{~~recommendation}</w:t>
      </w:r>
    </w:p>
    <w:p w14:paraId="1CD50FAF" w14:textId="77777777" w:rsidR="003D294C" w:rsidRDefault="00000000" w:rsidP="00137D9B">
      <w:pPr>
        <w:pStyle w:val="Bodytext"/>
      </w:pPr>
      <w:r>
        <w:t>{/has_recommendation}</w:t>
      </w:r>
    </w:p>
    <w:p w14:paraId="64658EB9" w14:textId="77777777" w:rsidR="003D294C" w:rsidRDefault="00000000" w:rsidP="00137D9B">
      <w:pPr>
        <w:pStyle w:val="Bodytext"/>
      </w:pPr>
      <w:r>
        <w:t>{/test_object_results_9_2_3_1}</w:t>
      </w:r>
    </w:p>
    <w:p w14:paraId="34C77F25" w14:textId="6DE2E538" w:rsidR="003D294C" w:rsidRDefault="0006252E" w:rsidP="0006252E">
      <w:pPr>
        <w:pStyle w:val="Bodytextfett"/>
      </w:pPr>
      <w:r>
        <w:t>Prüfschritt:</w:t>
      </w:r>
      <w:r w:rsidR="00000000">
        <w:t xml:space="preserve"> {%rating_icon_9_2_3_1} {rating_9_2_3_1}</w:t>
      </w:r>
    </w:p>
    <w:p w14:paraId="4442290E" w14:textId="77777777" w:rsidR="000548D5" w:rsidRPr="002B7A15" w:rsidRDefault="000548D5" w:rsidP="00137D9B">
      <w:pPr>
        <w:pStyle w:val="Bodytext"/>
      </w:pPr>
    </w:p>
    <w:p w14:paraId="392DCEA2" w14:textId="77777777" w:rsidR="00F57AA1" w:rsidRPr="002B7A15" w:rsidRDefault="00F57AA1" w:rsidP="00BC6457">
      <w:pPr>
        <w:pStyle w:val="berschrift4"/>
        <w:pageBreakBefore/>
        <w:rPr>
          <w:noProof/>
        </w:rPr>
      </w:pPr>
      <w:bookmarkStart w:id="289" w:name="_Orientierungs-_und_Navigationshilfe"/>
      <w:bookmarkStart w:id="290" w:name="_Toc34815562"/>
      <w:bookmarkStart w:id="291" w:name="_Toc41380492"/>
      <w:bookmarkStart w:id="292" w:name="_Toc41392923"/>
      <w:bookmarkStart w:id="293" w:name="_Toc46389441"/>
      <w:bookmarkEnd w:id="289"/>
      <w:r w:rsidRPr="002B7A15">
        <w:rPr>
          <w:noProof/>
        </w:rPr>
        <w:lastRenderedPageBreak/>
        <w:t>Navigierbar</w:t>
      </w:r>
      <w:bookmarkEnd w:id="290"/>
      <w:bookmarkEnd w:id="291"/>
      <w:bookmarkEnd w:id="292"/>
      <w:bookmarkEnd w:id="293"/>
    </w:p>
    <w:p w14:paraId="2D5D00CF" w14:textId="77777777" w:rsidR="00F57AA1" w:rsidRPr="002B7A15" w:rsidRDefault="00F57AA1" w:rsidP="00137D9B">
      <w:pPr>
        <w:pStyle w:val="Bodytext"/>
      </w:pPr>
      <w:r w:rsidRPr="002B7A15">
        <w:t xml:space="preserve">WCAG-Richtlinie: </w:t>
      </w:r>
      <w:r w:rsidR="00A23690" w:rsidRPr="002B7A15">
        <w:t>„</w:t>
      </w:r>
      <w:r w:rsidRPr="002B7A15">
        <w:t>Stellen Sie Mittel zur Verfügung, um Benutzer dabei zu unterstützen zu navigieren, Inhalte zu finden und zu bestimmen, wo sie sich befinden.</w:t>
      </w:r>
      <w:r w:rsidR="00A23690" w:rsidRPr="002B7A15">
        <w:t>“</w:t>
      </w:r>
    </w:p>
    <w:p w14:paraId="63F4C483" w14:textId="77777777" w:rsidR="00F57AA1" w:rsidRPr="002B7A15" w:rsidRDefault="00F57AA1" w:rsidP="007E618C">
      <w:pPr>
        <w:pStyle w:val="berschrift5"/>
        <w:keepLines/>
        <w:numPr>
          <w:ilvl w:val="4"/>
          <w:numId w:val="49"/>
        </w:numPr>
      </w:pPr>
      <w:bookmarkStart w:id="294" w:name="_Umgehen_von_Elementgruppen"/>
      <w:bookmarkStart w:id="295" w:name="_Blöcke_überspringen_(!)"/>
      <w:bookmarkStart w:id="296" w:name="_Blöcke_überspringen_(Prüfschritt"/>
      <w:bookmarkStart w:id="297" w:name="_Toc34815563"/>
      <w:bookmarkStart w:id="298" w:name="_Toc41380493"/>
      <w:bookmarkStart w:id="299" w:name="_Toc41392924"/>
      <w:bookmarkStart w:id="300" w:name="_Toc46389442"/>
      <w:bookmarkEnd w:id="294"/>
      <w:bookmarkEnd w:id="295"/>
      <w:bookmarkEnd w:id="296"/>
      <w:r w:rsidRPr="002B7A15">
        <w:t xml:space="preserve">Blöcke </w:t>
      </w:r>
      <w:bookmarkEnd w:id="297"/>
      <w:bookmarkEnd w:id="298"/>
      <w:bookmarkEnd w:id="299"/>
      <w:bookmarkEnd w:id="300"/>
      <w:r w:rsidR="0007331B" w:rsidRPr="002B7A15">
        <w:t xml:space="preserve">überspringen </w:t>
      </w:r>
      <w:bookmarkStart w:id="301" w:name="_Hlk103719010"/>
      <w:r w:rsidR="0007331B" w:rsidRPr="002B7A15">
        <w:t>(Prüfschritt 9.2.4.1)</w:t>
      </w:r>
      <w:bookmarkEnd w:id="301"/>
    </w:p>
    <w:p w14:paraId="4023C216" w14:textId="77777777" w:rsidR="00F57AA1" w:rsidRPr="002B7A15" w:rsidRDefault="00F57AA1" w:rsidP="00137D9B">
      <w:pPr>
        <w:pStyle w:val="Bodytext"/>
      </w:pPr>
      <w:r w:rsidRPr="002B7A15">
        <w:t xml:space="preserve">WCAG-Erfolgskriterium: </w:t>
      </w:r>
      <w:r w:rsidR="00A23690" w:rsidRPr="002B7A15">
        <w:t>„</w:t>
      </w:r>
      <w:r w:rsidRPr="002B7A15">
        <w:t>Es gibt einen Mechanismus, um Inhaltsblöcke zu umgehen, die auf verschiedenen Webseiten wiederholt werden.</w:t>
      </w:r>
      <w:r w:rsidR="00A23690" w:rsidRPr="002B7A15">
        <w:t>“</w:t>
      </w:r>
    </w:p>
    <w:p w14:paraId="272138B5" w14:textId="77777777" w:rsidR="003D294C" w:rsidRDefault="00000000" w:rsidP="00137D9B">
      <w:pPr>
        <w:pStyle w:val="Bodytext"/>
      </w:pPr>
      <w:r>
        <w:t>{#test_object_results_9_2_4_1}</w:t>
      </w:r>
    </w:p>
    <w:p w14:paraId="40894801" w14:textId="77777777" w:rsidR="003D294C" w:rsidRDefault="00000000" w:rsidP="00137D9B">
      <w:pPr>
        <w:pStyle w:val="Bodytext"/>
      </w:pPr>
      <w:r>
        <w:t>{#has_alias_label}</w:t>
      </w:r>
    </w:p>
    <w:p w14:paraId="6D9C1671" w14:textId="77777777" w:rsidR="003D294C" w:rsidRDefault="00000000" w:rsidP="00137D9B">
      <w:pPr>
        <w:pStyle w:val="Bodytext"/>
      </w:pPr>
      <w:r>
        <w:t>{alias_label}</w:t>
      </w:r>
    </w:p>
    <w:p w14:paraId="1815E337" w14:textId="77777777" w:rsidR="003D294C" w:rsidRDefault="00000000" w:rsidP="00137D9B">
      <w:pPr>
        <w:pStyle w:val="Bodytext"/>
      </w:pPr>
      <w:r>
        <w:t>{url}</w:t>
      </w:r>
    </w:p>
    <w:p w14:paraId="1ABA79B1" w14:textId="42665F82" w:rsidR="003D294C" w:rsidRDefault="0006252E" w:rsidP="0006252E">
      <w:pPr>
        <w:pStyle w:val="Bodytextfett"/>
      </w:pPr>
      <w:r>
        <w:t>Prüfschritt:</w:t>
      </w:r>
      <w:r w:rsidR="00000000">
        <w:t xml:space="preserve"> {%rating_icon} {rating}</w:t>
      </w:r>
    </w:p>
    <w:p w14:paraId="7EDB446D" w14:textId="77777777" w:rsidR="003D294C" w:rsidRDefault="00000000" w:rsidP="00137D9B">
      <w:pPr>
        <w:pStyle w:val="Bodytext"/>
      </w:pPr>
      <w:r>
        <w:t>{/has_alias_label}</w:t>
      </w:r>
    </w:p>
    <w:p w14:paraId="7D7E4373" w14:textId="77777777" w:rsidR="003D294C" w:rsidRDefault="00000000" w:rsidP="00137D9B">
      <w:pPr>
        <w:pStyle w:val="Bodytext"/>
      </w:pPr>
      <w:r>
        <w:t>{#has_description}</w:t>
      </w:r>
    </w:p>
    <w:p w14:paraId="6FEE95E6" w14:textId="77777777" w:rsidR="003D294C" w:rsidRDefault="00000000" w:rsidP="00137D9B">
      <w:pPr>
        <w:pStyle w:val="Bodytext"/>
      </w:pPr>
      <w:r>
        <w:t>Beschreibung</w:t>
      </w:r>
    </w:p>
    <w:p w14:paraId="2EF993F7" w14:textId="77777777" w:rsidR="003D294C" w:rsidRDefault="00000000" w:rsidP="00137D9B">
      <w:pPr>
        <w:pStyle w:val="Bodytext"/>
      </w:pPr>
      <w:r>
        <w:t>{~~description}</w:t>
      </w:r>
    </w:p>
    <w:p w14:paraId="37AE2480" w14:textId="77777777" w:rsidR="003D294C" w:rsidRDefault="00000000" w:rsidP="00137D9B">
      <w:pPr>
        <w:pStyle w:val="Bodytext"/>
      </w:pPr>
      <w:r>
        <w:t>{/has_description}</w:t>
      </w:r>
    </w:p>
    <w:p w14:paraId="2EBB1E10" w14:textId="77777777" w:rsidR="003D294C" w:rsidRDefault="00000000" w:rsidP="00137D9B">
      <w:pPr>
        <w:pStyle w:val="Bodytext"/>
      </w:pPr>
      <w:r>
        <w:t>{#has_recommendation}</w:t>
      </w:r>
    </w:p>
    <w:p w14:paraId="5B7D244D" w14:textId="77777777" w:rsidR="003D294C" w:rsidRDefault="00000000" w:rsidP="00137D9B">
      <w:pPr>
        <w:pStyle w:val="Bodytext"/>
      </w:pPr>
      <w:r>
        <w:t>Empfehlung</w:t>
      </w:r>
    </w:p>
    <w:p w14:paraId="6AE68BAA" w14:textId="77777777" w:rsidR="003D294C" w:rsidRDefault="00000000" w:rsidP="00137D9B">
      <w:pPr>
        <w:pStyle w:val="Bodytext"/>
      </w:pPr>
      <w:r>
        <w:t>{~~recommendation}</w:t>
      </w:r>
    </w:p>
    <w:p w14:paraId="2988F5F7" w14:textId="77777777" w:rsidR="003D294C" w:rsidRDefault="00000000" w:rsidP="00137D9B">
      <w:pPr>
        <w:pStyle w:val="Bodytext"/>
      </w:pPr>
      <w:r>
        <w:t>{/has_recommendation}</w:t>
      </w:r>
    </w:p>
    <w:p w14:paraId="64B9F844" w14:textId="77777777" w:rsidR="003D294C" w:rsidRDefault="00000000" w:rsidP="00137D9B">
      <w:pPr>
        <w:pStyle w:val="Bodytext"/>
      </w:pPr>
      <w:r>
        <w:t>{/test_object_results_9_2_4_1}</w:t>
      </w:r>
    </w:p>
    <w:p w14:paraId="0650CC4A" w14:textId="5979FB26" w:rsidR="003D294C" w:rsidRDefault="0006252E" w:rsidP="0006252E">
      <w:pPr>
        <w:pStyle w:val="Bodytextfett"/>
      </w:pPr>
      <w:r>
        <w:t>Prüfschritt:</w:t>
      </w:r>
      <w:r w:rsidR="00000000">
        <w:t xml:space="preserve"> {%rating_icon_9_2_4_1} {rating_9_2_4_1}</w:t>
      </w:r>
    </w:p>
    <w:p w14:paraId="36D9A06E" w14:textId="77777777" w:rsidR="000548D5" w:rsidRPr="002B7A15" w:rsidRDefault="000548D5" w:rsidP="00137D9B">
      <w:pPr>
        <w:pStyle w:val="Bodytext"/>
      </w:pPr>
    </w:p>
    <w:p w14:paraId="55EC7F04" w14:textId="77777777" w:rsidR="00F57AA1" w:rsidRPr="002B7A15" w:rsidRDefault="00F57AA1" w:rsidP="00B11C64">
      <w:pPr>
        <w:pStyle w:val="berschrift5"/>
        <w:keepLines/>
      </w:pPr>
      <w:bookmarkStart w:id="302" w:name="_Webseiten-Titel"/>
      <w:bookmarkStart w:id="303" w:name="_Seite_mit_Titel"/>
      <w:bookmarkStart w:id="304" w:name="_Toc34815564"/>
      <w:bookmarkStart w:id="305" w:name="_Toc41380494"/>
      <w:bookmarkStart w:id="306" w:name="_Toc41392925"/>
      <w:bookmarkStart w:id="307" w:name="_Toc46389443"/>
      <w:bookmarkEnd w:id="302"/>
      <w:bookmarkEnd w:id="303"/>
      <w:r w:rsidRPr="002B7A15">
        <w:t xml:space="preserve">Seite mit </w:t>
      </w:r>
      <w:bookmarkEnd w:id="304"/>
      <w:bookmarkEnd w:id="305"/>
      <w:bookmarkEnd w:id="306"/>
      <w:bookmarkEnd w:id="307"/>
      <w:r w:rsidR="0007331B" w:rsidRPr="002B7A15">
        <w:t>Titel (Prüfschritt 9.2.4.2)</w:t>
      </w:r>
    </w:p>
    <w:p w14:paraId="6CD19B3C" w14:textId="77777777" w:rsidR="00F57AA1" w:rsidRPr="002B7A15" w:rsidRDefault="00F57AA1" w:rsidP="00137D9B">
      <w:pPr>
        <w:pStyle w:val="Bodytext"/>
      </w:pPr>
      <w:r w:rsidRPr="002B7A15">
        <w:t xml:space="preserve">WCAG-Erfolgskriterium: </w:t>
      </w:r>
      <w:r w:rsidR="00A23690" w:rsidRPr="002B7A15">
        <w:t>„</w:t>
      </w:r>
      <w:r w:rsidRPr="002B7A15">
        <w:t>Webseiten haben einen Titel, der Thema oder Zweck beschreibt.</w:t>
      </w:r>
      <w:r w:rsidR="00A23690" w:rsidRPr="002B7A15">
        <w:t>“</w:t>
      </w:r>
    </w:p>
    <w:p w14:paraId="4D762A2F" w14:textId="77777777" w:rsidR="003D294C" w:rsidRDefault="00000000" w:rsidP="00137D9B">
      <w:pPr>
        <w:pStyle w:val="Bodytext"/>
      </w:pPr>
      <w:r>
        <w:t>{#test_object_results_9_2_4_2}</w:t>
      </w:r>
    </w:p>
    <w:p w14:paraId="493D32FA" w14:textId="77777777" w:rsidR="003D294C" w:rsidRDefault="00000000" w:rsidP="00137D9B">
      <w:pPr>
        <w:pStyle w:val="Bodytext"/>
      </w:pPr>
      <w:r>
        <w:lastRenderedPageBreak/>
        <w:t>{#has_alias_label}</w:t>
      </w:r>
    </w:p>
    <w:p w14:paraId="4BD97BDC" w14:textId="77777777" w:rsidR="003D294C" w:rsidRDefault="00000000" w:rsidP="00137D9B">
      <w:pPr>
        <w:pStyle w:val="Bodytext"/>
      </w:pPr>
      <w:r>
        <w:t>{alias_label}</w:t>
      </w:r>
    </w:p>
    <w:p w14:paraId="717174FF" w14:textId="77777777" w:rsidR="003D294C" w:rsidRDefault="00000000" w:rsidP="00137D9B">
      <w:pPr>
        <w:pStyle w:val="Bodytext"/>
      </w:pPr>
      <w:r>
        <w:t>{url}</w:t>
      </w:r>
    </w:p>
    <w:p w14:paraId="28A23ED1" w14:textId="47DDC37D" w:rsidR="003D294C" w:rsidRDefault="0006252E" w:rsidP="0006252E">
      <w:pPr>
        <w:pStyle w:val="Bodytextfett"/>
      </w:pPr>
      <w:r>
        <w:t>Prüfschritt:</w:t>
      </w:r>
      <w:r w:rsidR="00000000">
        <w:t xml:space="preserve"> {%rating_icon} {rating}</w:t>
      </w:r>
    </w:p>
    <w:p w14:paraId="7350AC38" w14:textId="77777777" w:rsidR="003D294C" w:rsidRDefault="00000000" w:rsidP="00137D9B">
      <w:pPr>
        <w:pStyle w:val="Bodytext"/>
      </w:pPr>
      <w:r>
        <w:t>{/has_alias_label}</w:t>
      </w:r>
    </w:p>
    <w:p w14:paraId="5077C6A2" w14:textId="77777777" w:rsidR="003D294C" w:rsidRDefault="00000000" w:rsidP="00137D9B">
      <w:pPr>
        <w:pStyle w:val="Bodytext"/>
      </w:pPr>
      <w:r>
        <w:t>{#has_description}</w:t>
      </w:r>
    </w:p>
    <w:p w14:paraId="1E0C063A" w14:textId="77777777" w:rsidR="003D294C" w:rsidRDefault="00000000" w:rsidP="00137D9B">
      <w:pPr>
        <w:pStyle w:val="Bodytext"/>
      </w:pPr>
      <w:r>
        <w:t>Beschreibung</w:t>
      </w:r>
    </w:p>
    <w:p w14:paraId="4E579C96" w14:textId="77777777" w:rsidR="003D294C" w:rsidRDefault="00000000" w:rsidP="00137D9B">
      <w:pPr>
        <w:pStyle w:val="Bodytext"/>
      </w:pPr>
      <w:r>
        <w:t>{~~description}</w:t>
      </w:r>
    </w:p>
    <w:p w14:paraId="121F0534" w14:textId="77777777" w:rsidR="003D294C" w:rsidRDefault="00000000" w:rsidP="00137D9B">
      <w:pPr>
        <w:pStyle w:val="Bodytext"/>
      </w:pPr>
      <w:r>
        <w:t>{/has_description}</w:t>
      </w:r>
    </w:p>
    <w:p w14:paraId="4B176625" w14:textId="77777777" w:rsidR="003D294C" w:rsidRDefault="00000000" w:rsidP="00137D9B">
      <w:pPr>
        <w:pStyle w:val="Bodytext"/>
      </w:pPr>
      <w:r>
        <w:t>{#has_recommendation}</w:t>
      </w:r>
    </w:p>
    <w:p w14:paraId="5BB67381" w14:textId="77777777" w:rsidR="003D294C" w:rsidRDefault="00000000" w:rsidP="00137D9B">
      <w:pPr>
        <w:pStyle w:val="Bodytext"/>
      </w:pPr>
      <w:r>
        <w:t>Empfehlung</w:t>
      </w:r>
    </w:p>
    <w:p w14:paraId="017A0272" w14:textId="77777777" w:rsidR="003D294C" w:rsidRDefault="00000000" w:rsidP="00137D9B">
      <w:pPr>
        <w:pStyle w:val="Bodytext"/>
      </w:pPr>
      <w:r>
        <w:t>{~~recommendation}</w:t>
      </w:r>
    </w:p>
    <w:p w14:paraId="40BC7614" w14:textId="77777777" w:rsidR="003D294C" w:rsidRDefault="00000000" w:rsidP="00137D9B">
      <w:pPr>
        <w:pStyle w:val="Bodytext"/>
      </w:pPr>
      <w:r>
        <w:t>{/has_recommendation}</w:t>
      </w:r>
    </w:p>
    <w:p w14:paraId="498CF60D" w14:textId="77777777" w:rsidR="003D294C" w:rsidRDefault="00000000" w:rsidP="00137D9B">
      <w:pPr>
        <w:pStyle w:val="Bodytext"/>
      </w:pPr>
      <w:r>
        <w:t>{/test_object_results_9_2_4_2}</w:t>
      </w:r>
    </w:p>
    <w:p w14:paraId="190AAC9E" w14:textId="4A6C11C8" w:rsidR="003D294C" w:rsidRDefault="0006252E" w:rsidP="0006252E">
      <w:pPr>
        <w:pStyle w:val="Bodytextfett"/>
      </w:pPr>
      <w:r>
        <w:t>Prüfschritt:</w:t>
      </w:r>
      <w:r w:rsidR="00000000">
        <w:t xml:space="preserve"> {%rating_icon_9_2_4_2} {rating_9_2_4_2}</w:t>
      </w:r>
    </w:p>
    <w:p w14:paraId="403D4462" w14:textId="77777777" w:rsidR="000548D5" w:rsidRPr="002B7A15" w:rsidRDefault="000548D5" w:rsidP="00137D9B">
      <w:pPr>
        <w:pStyle w:val="Bodytext"/>
      </w:pPr>
    </w:p>
    <w:p w14:paraId="0975398C" w14:textId="77777777" w:rsidR="00F57AA1" w:rsidRPr="002B7A15" w:rsidRDefault="00F57AA1" w:rsidP="00B11C64">
      <w:pPr>
        <w:pStyle w:val="berschrift5"/>
        <w:keepLines/>
      </w:pPr>
      <w:bookmarkStart w:id="308" w:name="_Fokus-Reihenfolge_(!)"/>
      <w:bookmarkStart w:id="309" w:name="_Fokus-Reihenfolge_(Prüfschritt_9.2."/>
      <w:bookmarkStart w:id="310" w:name="_Toc504467957"/>
      <w:bookmarkStart w:id="311" w:name="_Toc34815565"/>
      <w:bookmarkStart w:id="312" w:name="_Toc41380495"/>
      <w:bookmarkStart w:id="313" w:name="_Toc41392926"/>
      <w:bookmarkStart w:id="314" w:name="_Toc46389444"/>
      <w:bookmarkEnd w:id="308"/>
      <w:bookmarkEnd w:id="309"/>
      <w:r w:rsidRPr="002B7A15">
        <w:t>Fokus-</w:t>
      </w:r>
      <w:bookmarkEnd w:id="310"/>
      <w:bookmarkEnd w:id="311"/>
      <w:bookmarkEnd w:id="312"/>
      <w:bookmarkEnd w:id="313"/>
      <w:bookmarkEnd w:id="314"/>
      <w:r w:rsidR="0007331B" w:rsidRPr="002B7A15">
        <w:t>Reihenfolge (Prüfschritt 9.2.4.3)</w:t>
      </w:r>
    </w:p>
    <w:p w14:paraId="712D7072" w14:textId="77777777" w:rsidR="00F57AA1" w:rsidRPr="002B7A15" w:rsidRDefault="00F57AA1" w:rsidP="00137D9B">
      <w:pPr>
        <w:pStyle w:val="Bodytext"/>
      </w:pPr>
      <w:r w:rsidRPr="002B7A15">
        <w:t xml:space="preserve">WCAG-Erfolgskriterium: </w:t>
      </w:r>
      <w:r w:rsidR="00A23690" w:rsidRPr="002B7A15">
        <w:t>„</w:t>
      </w:r>
      <w:r w:rsidRPr="002B7A15">
        <w:t>Wenn eine Webseite der Reihe nach navigiert werden kann und die Reihenfolge der Navigation die Bedeutung oder Bedienung beeinflusst, erhalten fokussierbare Komponenten den Fokus in einer Reihenfolge, der Bedeutung und Bedienbarkeit aufrechterhält.</w:t>
      </w:r>
      <w:bookmarkStart w:id="315" w:name="_Toc504467958"/>
      <w:r w:rsidR="00A23690" w:rsidRPr="002B7A15">
        <w:t>“</w:t>
      </w:r>
    </w:p>
    <w:p w14:paraId="3FC82398" w14:textId="77777777" w:rsidR="003D294C" w:rsidRDefault="00000000" w:rsidP="00137D9B">
      <w:pPr>
        <w:pStyle w:val="Bodytext"/>
      </w:pPr>
      <w:r>
        <w:t>{#test_object_results_9_2_4_3}</w:t>
      </w:r>
    </w:p>
    <w:p w14:paraId="7C0A5402" w14:textId="77777777" w:rsidR="003D294C" w:rsidRDefault="00000000" w:rsidP="00137D9B">
      <w:pPr>
        <w:pStyle w:val="Bodytext"/>
      </w:pPr>
      <w:r>
        <w:t>{#has_alias_label}</w:t>
      </w:r>
    </w:p>
    <w:p w14:paraId="3345D01B" w14:textId="77777777" w:rsidR="003D294C" w:rsidRDefault="00000000" w:rsidP="00137D9B">
      <w:pPr>
        <w:pStyle w:val="Bodytext"/>
      </w:pPr>
      <w:r>
        <w:t>{alias_label}</w:t>
      </w:r>
    </w:p>
    <w:p w14:paraId="184D6D8F" w14:textId="77777777" w:rsidR="003D294C" w:rsidRDefault="00000000" w:rsidP="00137D9B">
      <w:pPr>
        <w:pStyle w:val="Bodytext"/>
      </w:pPr>
      <w:r>
        <w:t>{url}</w:t>
      </w:r>
    </w:p>
    <w:p w14:paraId="6D70C0F1" w14:textId="3BC4B6DC" w:rsidR="003D294C" w:rsidRDefault="0006252E" w:rsidP="0006252E">
      <w:pPr>
        <w:pStyle w:val="Bodytextfett"/>
      </w:pPr>
      <w:r>
        <w:t>Prüfschritt:</w:t>
      </w:r>
      <w:r w:rsidR="00000000">
        <w:t xml:space="preserve"> {%rating_icon} {rating}</w:t>
      </w:r>
    </w:p>
    <w:p w14:paraId="19A6CE05" w14:textId="77777777" w:rsidR="003D294C" w:rsidRDefault="00000000" w:rsidP="00137D9B">
      <w:pPr>
        <w:pStyle w:val="Bodytext"/>
      </w:pPr>
      <w:r>
        <w:t>{/has_alias_label}</w:t>
      </w:r>
    </w:p>
    <w:p w14:paraId="0438E957" w14:textId="77777777" w:rsidR="003D294C" w:rsidRDefault="00000000" w:rsidP="00137D9B">
      <w:pPr>
        <w:pStyle w:val="Bodytext"/>
      </w:pPr>
      <w:r>
        <w:t>{#has_description}</w:t>
      </w:r>
    </w:p>
    <w:p w14:paraId="165C5832" w14:textId="77777777" w:rsidR="003D294C" w:rsidRDefault="00000000" w:rsidP="00137D9B">
      <w:pPr>
        <w:pStyle w:val="Bodytext"/>
      </w:pPr>
      <w:r>
        <w:t>Beschreibung</w:t>
      </w:r>
    </w:p>
    <w:p w14:paraId="6FB0225F" w14:textId="77777777" w:rsidR="003D294C" w:rsidRDefault="00000000" w:rsidP="00137D9B">
      <w:pPr>
        <w:pStyle w:val="Bodytext"/>
      </w:pPr>
      <w:r>
        <w:lastRenderedPageBreak/>
        <w:t>{~~description}</w:t>
      </w:r>
    </w:p>
    <w:p w14:paraId="532376CB" w14:textId="77777777" w:rsidR="003D294C" w:rsidRDefault="00000000" w:rsidP="00137D9B">
      <w:pPr>
        <w:pStyle w:val="Bodytext"/>
      </w:pPr>
      <w:r>
        <w:t>{/has_description}</w:t>
      </w:r>
    </w:p>
    <w:p w14:paraId="12913353" w14:textId="77777777" w:rsidR="003D294C" w:rsidRDefault="00000000" w:rsidP="00137D9B">
      <w:pPr>
        <w:pStyle w:val="Bodytext"/>
      </w:pPr>
      <w:r>
        <w:t>{#has_recommendation}</w:t>
      </w:r>
    </w:p>
    <w:p w14:paraId="676AA801" w14:textId="77777777" w:rsidR="003D294C" w:rsidRDefault="00000000" w:rsidP="00137D9B">
      <w:pPr>
        <w:pStyle w:val="Bodytext"/>
      </w:pPr>
      <w:r>
        <w:t>Empfehlung</w:t>
      </w:r>
    </w:p>
    <w:p w14:paraId="01BC18B1" w14:textId="77777777" w:rsidR="003D294C" w:rsidRDefault="00000000" w:rsidP="00137D9B">
      <w:pPr>
        <w:pStyle w:val="Bodytext"/>
      </w:pPr>
      <w:r>
        <w:t>{~~recommendation}</w:t>
      </w:r>
    </w:p>
    <w:p w14:paraId="280BE81D" w14:textId="77777777" w:rsidR="003D294C" w:rsidRDefault="00000000" w:rsidP="00137D9B">
      <w:pPr>
        <w:pStyle w:val="Bodytext"/>
      </w:pPr>
      <w:r>
        <w:t>{/has_recommendation}</w:t>
      </w:r>
    </w:p>
    <w:p w14:paraId="4DB3083A" w14:textId="77777777" w:rsidR="003D294C" w:rsidRDefault="00000000" w:rsidP="00137D9B">
      <w:pPr>
        <w:pStyle w:val="Bodytext"/>
      </w:pPr>
      <w:r>
        <w:t>{/test_object_results_9_2_4_3}</w:t>
      </w:r>
    </w:p>
    <w:p w14:paraId="6BD461A6" w14:textId="39EADA69" w:rsidR="003D294C" w:rsidRDefault="0006252E" w:rsidP="0006252E">
      <w:pPr>
        <w:pStyle w:val="Bodytextfett"/>
      </w:pPr>
      <w:r>
        <w:t>Prüfschritt:</w:t>
      </w:r>
      <w:r w:rsidR="00000000">
        <w:t xml:space="preserve"> {%rating_icon_9_2_4_3} {rating_9_2_4_3}</w:t>
      </w:r>
    </w:p>
    <w:p w14:paraId="773FB547" w14:textId="77777777" w:rsidR="000548D5" w:rsidRPr="002B7A15" w:rsidRDefault="000548D5" w:rsidP="00137D9B">
      <w:pPr>
        <w:pStyle w:val="Bodytext"/>
      </w:pPr>
    </w:p>
    <w:p w14:paraId="621A6C56" w14:textId="77777777" w:rsidR="00F57AA1" w:rsidRPr="002B7A15" w:rsidRDefault="00F57AA1" w:rsidP="00B11C64">
      <w:pPr>
        <w:pStyle w:val="berschrift5"/>
        <w:keepLines/>
      </w:pPr>
      <w:bookmarkStart w:id="316" w:name="_Zweck_eines_Links"/>
      <w:bookmarkStart w:id="317" w:name="_Linkzweck_(im_Kontext)"/>
      <w:bookmarkStart w:id="318" w:name="_Toc34815566"/>
      <w:bookmarkStart w:id="319" w:name="_Toc41380496"/>
      <w:bookmarkStart w:id="320" w:name="_Toc41392927"/>
      <w:bookmarkStart w:id="321" w:name="_Toc46389445"/>
      <w:bookmarkEnd w:id="316"/>
      <w:bookmarkEnd w:id="317"/>
      <w:r w:rsidRPr="002B7A15">
        <w:t xml:space="preserve">Linkzweck (im </w:t>
      </w:r>
      <w:bookmarkEnd w:id="315"/>
      <w:bookmarkEnd w:id="318"/>
      <w:bookmarkEnd w:id="319"/>
      <w:bookmarkEnd w:id="320"/>
      <w:bookmarkEnd w:id="321"/>
      <w:r w:rsidR="0007331B" w:rsidRPr="002B7A15">
        <w:t>Kontext) (Prüfschritt 9.2.4.4)</w:t>
      </w:r>
    </w:p>
    <w:p w14:paraId="2ABB0FB6" w14:textId="77777777" w:rsidR="00F57AA1" w:rsidRPr="002B7A15" w:rsidRDefault="00F57AA1" w:rsidP="00137D9B">
      <w:pPr>
        <w:pStyle w:val="Bodytext"/>
      </w:pPr>
      <w:r w:rsidRPr="002B7A15">
        <w:t xml:space="preserve">WCAG-Erfolgskriterium: </w:t>
      </w:r>
      <w:r w:rsidR="00A23690" w:rsidRPr="002B7A15">
        <w:t>„</w:t>
      </w:r>
      <w:r w:rsidRPr="002B7A15">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t>“</w:t>
      </w:r>
    </w:p>
    <w:p w14:paraId="684F7AB3" w14:textId="77777777" w:rsidR="003D294C" w:rsidRDefault="00000000" w:rsidP="00137D9B">
      <w:pPr>
        <w:pStyle w:val="Bodytext"/>
      </w:pPr>
      <w:r>
        <w:t>{#test_object_results_9_2_4_4}</w:t>
      </w:r>
    </w:p>
    <w:p w14:paraId="4C2318DE" w14:textId="77777777" w:rsidR="003D294C" w:rsidRDefault="00000000" w:rsidP="00137D9B">
      <w:pPr>
        <w:pStyle w:val="Bodytext"/>
      </w:pPr>
      <w:r>
        <w:t>{#has_alias_label}</w:t>
      </w:r>
    </w:p>
    <w:p w14:paraId="797DCF71" w14:textId="77777777" w:rsidR="003D294C" w:rsidRDefault="00000000" w:rsidP="00137D9B">
      <w:pPr>
        <w:pStyle w:val="Bodytext"/>
      </w:pPr>
      <w:r>
        <w:t>{alias_label}</w:t>
      </w:r>
    </w:p>
    <w:p w14:paraId="6A8C173D" w14:textId="77777777" w:rsidR="003D294C" w:rsidRDefault="00000000" w:rsidP="00137D9B">
      <w:pPr>
        <w:pStyle w:val="Bodytext"/>
      </w:pPr>
      <w:r>
        <w:t>{url}</w:t>
      </w:r>
    </w:p>
    <w:p w14:paraId="1B645C4C" w14:textId="31A5C747" w:rsidR="003D294C" w:rsidRDefault="0006252E" w:rsidP="0006252E">
      <w:pPr>
        <w:pStyle w:val="Bodytextfett"/>
      </w:pPr>
      <w:r>
        <w:t>Prüfschritt:</w:t>
      </w:r>
      <w:r w:rsidR="00000000">
        <w:t xml:space="preserve"> {%rating_icon} {rating}</w:t>
      </w:r>
    </w:p>
    <w:p w14:paraId="7435A0FB" w14:textId="77777777" w:rsidR="003D294C" w:rsidRDefault="00000000" w:rsidP="00137D9B">
      <w:pPr>
        <w:pStyle w:val="Bodytext"/>
      </w:pPr>
      <w:r>
        <w:t>{/has_alias_label}</w:t>
      </w:r>
    </w:p>
    <w:p w14:paraId="5AD1AEBF" w14:textId="77777777" w:rsidR="003D294C" w:rsidRDefault="00000000" w:rsidP="00137D9B">
      <w:pPr>
        <w:pStyle w:val="Bodytext"/>
      </w:pPr>
      <w:r>
        <w:t>{#has_description}</w:t>
      </w:r>
    </w:p>
    <w:p w14:paraId="3929C508" w14:textId="77777777" w:rsidR="003D294C" w:rsidRDefault="00000000" w:rsidP="00137D9B">
      <w:pPr>
        <w:pStyle w:val="Bodytext"/>
      </w:pPr>
      <w:r>
        <w:t>Beschreibung</w:t>
      </w:r>
    </w:p>
    <w:p w14:paraId="1278901D" w14:textId="77777777" w:rsidR="003D294C" w:rsidRDefault="00000000" w:rsidP="00137D9B">
      <w:pPr>
        <w:pStyle w:val="Bodytext"/>
      </w:pPr>
      <w:r>
        <w:t>{~~description}</w:t>
      </w:r>
    </w:p>
    <w:p w14:paraId="363D5199" w14:textId="77777777" w:rsidR="003D294C" w:rsidRDefault="00000000" w:rsidP="00137D9B">
      <w:pPr>
        <w:pStyle w:val="Bodytext"/>
      </w:pPr>
      <w:r>
        <w:t>{/has_description}</w:t>
      </w:r>
    </w:p>
    <w:p w14:paraId="697022BC" w14:textId="77777777" w:rsidR="003D294C" w:rsidRDefault="00000000" w:rsidP="00137D9B">
      <w:pPr>
        <w:pStyle w:val="Bodytext"/>
      </w:pPr>
      <w:r>
        <w:t>{#has_recommendation}</w:t>
      </w:r>
    </w:p>
    <w:p w14:paraId="0DF1836E" w14:textId="77777777" w:rsidR="003D294C" w:rsidRDefault="00000000" w:rsidP="00137D9B">
      <w:pPr>
        <w:pStyle w:val="Bodytext"/>
      </w:pPr>
      <w:r>
        <w:t>Empfehlung</w:t>
      </w:r>
    </w:p>
    <w:p w14:paraId="054BD37A" w14:textId="77777777" w:rsidR="003D294C" w:rsidRDefault="00000000" w:rsidP="00137D9B">
      <w:pPr>
        <w:pStyle w:val="Bodytext"/>
      </w:pPr>
      <w:r>
        <w:t>{~~recommendation}</w:t>
      </w:r>
    </w:p>
    <w:p w14:paraId="48FCB1DB" w14:textId="77777777" w:rsidR="003D294C" w:rsidRDefault="00000000" w:rsidP="00137D9B">
      <w:pPr>
        <w:pStyle w:val="Bodytext"/>
      </w:pPr>
      <w:r>
        <w:t>{/has_recommendation}</w:t>
      </w:r>
    </w:p>
    <w:p w14:paraId="2FDE1F12" w14:textId="77777777" w:rsidR="003D294C" w:rsidRDefault="00000000" w:rsidP="00137D9B">
      <w:pPr>
        <w:pStyle w:val="Bodytext"/>
      </w:pPr>
      <w:r>
        <w:t>{/test_object_results_9_2_4_4}</w:t>
      </w:r>
    </w:p>
    <w:p w14:paraId="214003CA" w14:textId="44087D4A" w:rsidR="003D294C" w:rsidRDefault="0006252E" w:rsidP="0006252E">
      <w:pPr>
        <w:pStyle w:val="Bodytextfett"/>
      </w:pPr>
      <w:r>
        <w:lastRenderedPageBreak/>
        <w:t>Prüfschritt:</w:t>
      </w:r>
      <w:r w:rsidR="00000000">
        <w:t xml:space="preserve"> {%rating_icon_9_2_4_4} {rating_9_2_4_4}</w:t>
      </w:r>
    </w:p>
    <w:p w14:paraId="6556853E" w14:textId="77777777" w:rsidR="00F57AA1" w:rsidRPr="002B7A15" w:rsidRDefault="00F57AA1" w:rsidP="00137D9B">
      <w:pPr>
        <w:pStyle w:val="Bodytext"/>
      </w:pPr>
    </w:p>
    <w:p w14:paraId="43428A58" w14:textId="77777777" w:rsidR="00F57AA1" w:rsidRPr="002B7A15" w:rsidRDefault="00F57AA1" w:rsidP="00B11C64">
      <w:pPr>
        <w:pStyle w:val="berschrift5"/>
        <w:keepLines/>
      </w:pPr>
      <w:bookmarkStart w:id="322" w:name="_Verschiedene_Möglichkeiten"/>
      <w:bookmarkStart w:id="323" w:name="_Verschiedene_Möglichkeiten_(Prüfsch"/>
      <w:bookmarkStart w:id="324" w:name="_Toc34815567"/>
      <w:bookmarkStart w:id="325" w:name="_Toc41380497"/>
      <w:bookmarkStart w:id="326" w:name="_Toc41392928"/>
      <w:bookmarkStart w:id="327" w:name="_Toc46389446"/>
      <w:bookmarkEnd w:id="322"/>
      <w:bookmarkEnd w:id="323"/>
      <w:r w:rsidRPr="002B7A15">
        <w:t xml:space="preserve">Verschiedene </w:t>
      </w:r>
      <w:bookmarkEnd w:id="324"/>
      <w:bookmarkEnd w:id="325"/>
      <w:bookmarkEnd w:id="326"/>
      <w:bookmarkEnd w:id="327"/>
      <w:r w:rsidR="0007331B" w:rsidRPr="002B7A15">
        <w:t>Möglichkeiten (Prüfschritt 9.2.4.5)</w:t>
      </w:r>
    </w:p>
    <w:p w14:paraId="6AC21E3E" w14:textId="77777777" w:rsidR="00F57AA1" w:rsidRPr="002B7A15" w:rsidRDefault="00F57AA1" w:rsidP="00137D9B">
      <w:pPr>
        <w:pStyle w:val="Bodytext"/>
      </w:pPr>
      <w:r w:rsidRPr="002B7A15">
        <w:t xml:space="preserve">WCAG-Erfolgskriterium: </w:t>
      </w:r>
      <w:r w:rsidR="00A23690" w:rsidRPr="002B7A15">
        <w:t>„</w:t>
      </w:r>
      <w:r w:rsidRPr="002B7A15">
        <w:t>Es gibt mehr als eine Methode, um eine Webseite innerhalb eines Satzes von Webseiten zu finden, außer die Webseite ist das Ergebnis oder ein Schritt innerhalb eines Prozesses.</w:t>
      </w:r>
      <w:r w:rsidR="00A23690" w:rsidRPr="002B7A15">
        <w:t>“</w:t>
      </w:r>
    </w:p>
    <w:p w14:paraId="775AC256" w14:textId="77777777" w:rsidR="003D294C" w:rsidRDefault="00000000" w:rsidP="00137D9B">
      <w:pPr>
        <w:pStyle w:val="Bodytext"/>
      </w:pPr>
      <w:r>
        <w:t>{#test_object_results_9_2_4_5}</w:t>
      </w:r>
    </w:p>
    <w:p w14:paraId="6FDE6469" w14:textId="77777777" w:rsidR="003D294C" w:rsidRDefault="00000000" w:rsidP="00137D9B">
      <w:pPr>
        <w:pStyle w:val="Bodytext"/>
      </w:pPr>
      <w:r>
        <w:t>{#has_alias_label}</w:t>
      </w:r>
    </w:p>
    <w:p w14:paraId="41BF040F" w14:textId="77777777" w:rsidR="003D294C" w:rsidRDefault="00000000" w:rsidP="00137D9B">
      <w:pPr>
        <w:pStyle w:val="Bodytext"/>
      </w:pPr>
      <w:r>
        <w:t>{alias_label}</w:t>
      </w:r>
    </w:p>
    <w:p w14:paraId="580B8D49" w14:textId="77777777" w:rsidR="003D294C" w:rsidRDefault="00000000" w:rsidP="00137D9B">
      <w:pPr>
        <w:pStyle w:val="Bodytext"/>
      </w:pPr>
      <w:r>
        <w:t>{url}</w:t>
      </w:r>
    </w:p>
    <w:p w14:paraId="4E38218E" w14:textId="731D37FD" w:rsidR="003D294C" w:rsidRDefault="0006252E" w:rsidP="0006252E">
      <w:pPr>
        <w:pStyle w:val="Bodytextfett"/>
      </w:pPr>
      <w:r>
        <w:t>Prüfschritt:</w:t>
      </w:r>
      <w:r w:rsidR="00000000">
        <w:t xml:space="preserve"> {%rating_icon} {rating}</w:t>
      </w:r>
    </w:p>
    <w:p w14:paraId="5A6C1DF9" w14:textId="77777777" w:rsidR="003D294C" w:rsidRDefault="00000000" w:rsidP="00137D9B">
      <w:pPr>
        <w:pStyle w:val="Bodytext"/>
      </w:pPr>
      <w:r>
        <w:t>{/has_alias_label}</w:t>
      </w:r>
    </w:p>
    <w:p w14:paraId="308E33A5" w14:textId="77777777" w:rsidR="003D294C" w:rsidRDefault="00000000" w:rsidP="00137D9B">
      <w:pPr>
        <w:pStyle w:val="Bodytext"/>
      </w:pPr>
      <w:r>
        <w:t>{#has_description}</w:t>
      </w:r>
    </w:p>
    <w:p w14:paraId="5A6019BB" w14:textId="77777777" w:rsidR="003D294C" w:rsidRDefault="00000000" w:rsidP="00137D9B">
      <w:pPr>
        <w:pStyle w:val="Bodytext"/>
      </w:pPr>
      <w:r>
        <w:t>Beschreibung</w:t>
      </w:r>
    </w:p>
    <w:p w14:paraId="33C7FE24" w14:textId="77777777" w:rsidR="003D294C" w:rsidRDefault="00000000" w:rsidP="00137D9B">
      <w:pPr>
        <w:pStyle w:val="Bodytext"/>
      </w:pPr>
      <w:r>
        <w:t>{~~description}</w:t>
      </w:r>
    </w:p>
    <w:p w14:paraId="1A6D7170" w14:textId="77777777" w:rsidR="003D294C" w:rsidRDefault="00000000" w:rsidP="00137D9B">
      <w:pPr>
        <w:pStyle w:val="Bodytext"/>
      </w:pPr>
      <w:r>
        <w:t>{/has_description}</w:t>
      </w:r>
    </w:p>
    <w:p w14:paraId="73A59EAA" w14:textId="77777777" w:rsidR="003D294C" w:rsidRDefault="00000000" w:rsidP="00137D9B">
      <w:pPr>
        <w:pStyle w:val="Bodytext"/>
      </w:pPr>
      <w:r>
        <w:t>{#has_recommendation}</w:t>
      </w:r>
    </w:p>
    <w:p w14:paraId="33C4DCD0" w14:textId="77777777" w:rsidR="003D294C" w:rsidRDefault="00000000" w:rsidP="00137D9B">
      <w:pPr>
        <w:pStyle w:val="Bodytext"/>
      </w:pPr>
      <w:r>
        <w:t>Empfehlung</w:t>
      </w:r>
    </w:p>
    <w:p w14:paraId="2257F78C" w14:textId="77777777" w:rsidR="003D294C" w:rsidRDefault="00000000" w:rsidP="00137D9B">
      <w:pPr>
        <w:pStyle w:val="Bodytext"/>
      </w:pPr>
      <w:r>
        <w:t>{~~recommendation}</w:t>
      </w:r>
    </w:p>
    <w:p w14:paraId="23C0837D" w14:textId="77777777" w:rsidR="003D294C" w:rsidRDefault="00000000" w:rsidP="00137D9B">
      <w:pPr>
        <w:pStyle w:val="Bodytext"/>
      </w:pPr>
      <w:r>
        <w:t>{/has_recommendation}</w:t>
      </w:r>
    </w:p>
    <w:p w14:paraId="10D41B3E" w14:textId="77777777" w:rsidR="003D294C" w:rsidRDefault="00000000" w:rsidP="00137D9B">
      <w:pPr>
        <w:pStyle w:val="Bodytext"/>
      </w:pPr>
      <w:r>
        <w:t>{/test_object_results_9_2_4_5}</w:t>
      </w:r>
    </w:p>
    <w:p w14:paraId="2B810CC8" w14:textId="0498A0BC" w:rsidR="003D294C" w:rsidRDefault="0006252E" w:rsidP="0006252E">
      <w:pPr>
        <w:pStyle w:val="Bodytextfett"/>
      </w:pPr>
      <w:r>
        <w:t>Prüfschritt:</w:t>
      </w:r>
      <w:r w:rsidR="00000000">
        <w:t xml:space="preserve"> {%rating_icon_9_2_4_5} {rating_9_2_4_5}</w:t>
      </w:r>
    </w:p>
    <w:p w14:paraId="340F2D48" w14:textId="77777777" w:rsidR="000548D5" w:rsidRPr="002B7A15" w:rsidRDefault="000548D5" w:rsidP="00137D9B">
      <w:pPr>
        <w:pStyle w:val="Bodytext"/>
      </w:pPr>
    </w:p>
    <w:p w14:paraId="4548E731" w14:textId="77777777" w:rsidR="00F57AA1" w:rsidRPr="002B7A15" w:rsidRDefault="00F57AA1" w:rsidP="00B11C64">
      <w:pPr>
        <w:pStyle w:val="berschrift5"/>
        <w:keepLines/>
      </w:pPr>
      <w:bookmarkStart w:id="328" w:name="_Überschriften_und_Beschriftungen"/>
      <w:bookmarkStart w:id="329" w:name="_Toc34815568"/>
      <w:bookmarkStart w:id="330" w:name="_Toc41380498"/>
      <w:bookmarkStart w:id="331" w:name="_Toc41392929"/>
      <w:bookmarkStart w:id="332" w:name="_Toc46389447"/>
      <w:bookmarkEnd w:id="328"/>
      <w:r w:rsidRPr="002B7A15">
        <w:t>Überschriften und Beschriftungen (</w:t>
      </w:r>
      <w:bookmarkEnd w:id="329"/>
      <w:bookmarkEnd w:id="330"/>
      <w:bookmarkEnd w:id="331"/>
      <w:bookmarkEnd w:id="332"/>
      <w:r w:rsidR="0007331B" w:rsidRPr="002B7A15">
        <w:t>Labels) (Prüfschritt 9.2.4.6)</w:t>
      </w:r>
    </w:p>
    <w:p w14:paraId="18DA19F2" w14:textId="77777777" w:rsidR="00573F37" w:rsidRPr="002B7A15" w:rsidRDefault="00F57AA1" w:rsidP="00137D9B">
      <w:pPr>
        <w:pStyle w:val="Bodytext"/>
      </w:pPr>
      <w:r w:rsidRPr="002B7A15">
        <w:t xml:space="preserve">WCAG-Erfolgskriterium: </w:t>
      </w:r>
      <w:r w:rsidR="00A23690" w:rsidRPr="002B7A15">
        <w:t>„</w:t>
      </w:r>
      <w:r w:rsidRPr="002B7A15">
        <w:t>Überschriften und Labels beschreiben ein Thema oder einen Zweck.</w:t>
      </w:r>
      <w:bookmarkStart w:id="333" w:name="_Aussagekräftige_Überschriften_und"/>
      <w:bookmarkEnd w:id="333"/>
      <w:r w:rsidR="00A23690" w:rsidRPr="002B7A15">
        <w:t>“</w:t>
      </w:r>
    </w:p>
    <w:p w14:paraId="3425D10C" w14:textId="77777777" w:rsidR="003D294C" w:rsidRDefault="00000000" w:rsidP="00137D9B">
      <w:pPr>
        <w:pStyle w:val="Bodytext"/>
      </w:pPr>
      <w:r>
        <w:t>{#test_object_results_9_2_4_6}</w:t>
      </w:r>
    </w:p>
    <w:p w14:paraId="29D183B1" w14:textId="77777777" w:rsidR="003D294C" w:rsidRDefault="00000000" w:rsidP="00137D9B">
      <w:pPr>
        <w:pStyle w:val="Bodytext"/>
      </w:pPr>
      <w:r>
        <w:t>{#has_alias_label}</w:t>
      </w:r>
    </w:p>
    <w:p w14:paraId="65B5D7F8" w14:textId="77777777" w:rsidR="003D294C" w:rsidRDefault="00000000" w:rsidP="00137D9B">
      <w:pPr>
        <w:pStyle w:val="Bodytext"/>
      </w:pPr>
      <w:r>
        <w:lastRenderedPageBreak/>
        <w:t>{alias_label}</w:t>
      </w:r>
    </w:p>
    <w:p w14:paraId="0C2B278E" w14:textId="77777777" w:rsidR="003D294C" w:rsidRDefault="00000000" w:rsidP="00137D9B">
      <w:pPr>
        <w:pStyle w:val="Bodytext"/>
      </w:pPr>
      <w:r>
        <w:t>{url}</w:t>
      </w:r>
    </w:p>
    <w:p w14:paraId="6E99199F" w14:textId="365AA659" w:rsidR="003D294C" w:rsidRDefault="0006252E" w:rsidP="0006252E">
      <w:pPr>
        <w:pStyle w:val="Bodytextfett"/>
      </w:pPr>
      <w:r>
        <w:t>Prüfschritt:</w:t>
      </w:r>
      <w:r w:rsidR="00000000">
        <w:t xml:space="preserve"> {%rating_icon} {rating}</w:t>
      </w:r>
    </w:p>
    <w:p w14:paraId="0278DAF5" w14:textId="77777777" w:rsidR="003D294C" w:rsidRDefault="00000000" w:rsidP="00137D9B">
      <w:pPr>
        <w:pStyle w:val="Bodytext"/>
      </w:pPr>
      <w:r>
        <w:t>{/has_alias_label}</w:t>
      </w:r>
    </w:p>
    <w:p w14:paraId="36B152C1" w14:textId="77777777" w:rsidR="003D294C" w:rsidRDefault="00000000" w:rsidP="00137D9B">
      <w:pPr>
        <w:pStyle w:val="Bodytext"/>
      </w:pPr>
      <w:r>
        <w:t>{#has_description}</w:t>
      </w:r>
    </w:p>
    <w:p w14:paraId="4BC08FF4" w14:textId="77777777" w:rsidR="003D294C" w:rsidRDefault="00000000" w:rsidP="00137D9B">
      <w:pPr>
        <w:pStyle w:val="Bodytext"/>
      </w:pPr>
      <w:r>
        <w:t>Beschreibung</w:t>
      </w:r>
    </w:p>
    <w:p w14:paraId="355F5550" w14:textId="77777777" w:rsidR="003D294C" w:rsidRDefault="00000000" w:rsidP="00137D9B">
      <w:pPr>
        <w:pStyle w:val="Bodytext"/>
      </w:pPr>
      <w:r>
        <w:t>{~~description}</w:t>
      </w:r>
    </w:p>
    <w:p w14:paraId="2558B774" w14:textId="77777777" w:rsidR="003D294C" w:rsidRDefault="00000000" w:rsidP="00137D9B">
      <w:pPr>
        <w:pStyle w:val="Bodytext"/>
      </w:pPr>
      <w:r>
        <w:t>{/has_description}</w:t>
      </w:r>
    </w:p>
    <w:p w14:paraId="5782AB5D" w14:textId="77777777" w:rsidR="003D294C" w:rsidRDefault="00000000" w:rsidP="00137D9B">
      <w:pPr>
        <w:pStyle w:val="Bodytext"/>
      </w:pPr>
      <w:r>
        <w:t>{#has_recommendation}</w:t>
      </w:r>
    </w:p>
    <w:p w14:paraId="4AF500E7" w14:textId="77777777" w:rsidR="003D294C" w:rsidRDefault="00000000" w:rsidP="00137D9B">
      <w:pPr>
        <w:pStyle w:val="Bodytext"/>
      </w:pPr>
      <w:r>
        <w:t>Empfehlung</w:t>
      </w:r>
    </w:p>
    <w:p w14:paraId="343069E5" w14:textId="77777777" w:rsidR="003D294C" w:rsidRDefault="00000000" w:rsidP="00137D9B">
      <w:pPr>
        <w:pStyle w:val="Bodytext"/>
      </w:pPr>
      <w:r>
        <w:t>{~~recommendation}</w:t>
      </w:r>
    </w:p>
    <w:p w14:paraId="405B5713" w14:textId="77777777" w:rsidR="003D294C" w:rsidRDefault="00000000" w:rsidP="00137D9B">
      <w:pPr>
        <w:pStyle w:val="Bodytext"/>
      </w:pPr>
      <w:r>
        <w:t>{/has_recommendation}</w:t>
      </w:r>
    </w:p>
    <w:p w14:paraId="236F2CE1" w14:textId="77777777" w:rsidR="003D294C" w:rsidRDefault="00000000" w:rsidP="00137D9B">
      <w:pPr>
        <w:pStyle w:val="Bodytext"/>
      </w:pPr>
      <w:r>
        <w:t>{/test_object_results_9_2_4_6}</w:t>
      </w:r>
    </w:p>
    <w:p w14:paraId="0B28486D" w14:textId="4B7F6380" w:rsidR="003D294C" w:rsidRDefault="0006252E" w:rsidP="0006252E">
      <w:pPr>
        <w:pStyle w:val="Bodytextfett"/>
      </w:pPr>
      <w:r>
        <w:t>Prüfschritt:</w:t>
      </w:r>
      <w:r w:rsidR="00000000">
        <w:t xml:space="preserve"> {%rating_icon_9_2_4_6} {rating_9_2_4_6}</w:t>
      </w:r>
    </w:p>
    <w:p w14:paraId="022215E9" w14:textId="77777777" w:rsidR="000548D5" w:rsidRPr="002B7A15" w:rsidRDefault="000548D5" w:rsidP="00137D9B">
      <w:pPr>
        <w:pStyle w:val="Bodytext"/>
      </w:pPr>
    </w:p>
    <w:p w14:paraId="70AF3993" w14:textId="77777777" w:rsidR="00F57AA1" w:rsidRPr="002B7A15" w:rsidRDefault="00F57AA1" w:rsidP="00B11C64">
      <w:pPr>
        <w:pStyle w:val="berschrift5"/>
        <w:keepLines/>
      </w:pPr>
      <w:bookmarkStart w:id="334" w:name="_Sichtbarer_Fokus_(!)"/>
      <w:bookmarkStart w:id="335" w:name="_Sichtbarer_Fokus_(!)_1"/>
      <w:bookmarkStart w:id="336" w:name="_Fokus_sichtbar_(!)"/>
      <w:bookmarkStart w:id="337" w:name="_Fokus_sichtbar_(Prüfschritt"/>
      <w:bookmarkStart w:id="338" w:name="_Toc34815569"/>
      <w:bookmarkStart w:id="339" w:name="_Toc41380499"/>
      <w:bookmarkStart w:id="340" w:name="_Toc41392930"/>
      <w:bookmarkStart w:id="341" w:name="_Toc46389448"/>
      <w:bookmarkEnd w:id="334"/>
      <w:bookmarkEnd w:id="335"/>
      <w:bookmarkEnd w:id="336"/>
      <w:bookmarkEnd w:id="337"/>
      <w:r w:rsidRPr="002B7A15">
        <w:t xml:space="preserve">Fokus </w:t>
      </w:r>
      <w:bookmarkEnd w:id="338"/>
      <w:bookmarkEnd w:id="339"/>
      <w:bookmarkEnd w:id="340"/>
      <w:bookmarkEnd w:id="341"/>
      <w:r w:rsidR="0007331B" w:rsidRPr="002B7A15">
        <w:t>sichtbar (Prüfschritt 9.2.4.7)</w:t>
      </w:r>
    </w:p>
    <w:p w14:paraId="0D40A382" w14:textId="77777777" w:rsidR="00F57AA1" w:rsidRPr="002B7A15" w:rsidRDefault="00F57AA1" w:rsidP="00137D9B">
      <w:pPr>
        <w:pStyle w:val="Bodytext"/>
      </w:pPr>
      <w:r w:rsidRPr="002B7A15">
        <w:t xml:space="preserve">WCAG-Erfolgskriterium: </w:t>
      </w:r>
      <w:r w:rsidR="00A23690" w:rsidRPr="002B7A15">
        <w:t>„</w:t>
      </w:r>
      <w:r w:rsidRPr="002B7A15">
        <w:t>Jede durch Tastatur bedienbare Benutzerschnittstelle hat einen Bedienmodus, bei dem der Tastaturfokus sichtbar ist.</w:t>
      </w:r>
      <w:r w:rsidR="00A23690" w:rsidRPr="002B7A15">
        <w:t>“</w:t>
      </w:r>
    </w:p>
    <w:p w14:paraId="7B197ED0" w14:textId="77777777" w:rsidR="003D294C" w:rsidRDefault="00000000" w:rsidP="00137D9B">
      <w:pPr>
        <w:pStyle w:val="Bodytext"/>
      </w:pPr>
      <w:r>
        <w:t>{#test_object_results_9_2_4_7}</w:t>
      </w:r>
    </w:p>
    <w:p w14:paraId="1C22F1EB" w14:textId="77777777" w:rsidR="003D294C" w:rsidRDefault="00000000" w:rsidP="00137D9B">
      <w:pPr>
        <w:pStyle w:val="Bodytext"/>
      </w:pPr>
      <w:r>
        <w:t>{#has_alias_label}</w:t>
      </w:r>
    </w:p>
    <w:p w14:paraId="03A77DB2" w14:textId="77777777" w:rsidR="003D294C" w:rsidRDefault="00000000" w:rsidP="00137D9B">
      <w:pPr>
        <w:pStyle w:val="Bodytext"/>
      </w:pPr>
      <w:r>
        <w:t>{alias_label}</w:t>
      </w:r>
    </w:p>
    <w:p w14:paraId="4B8DC76B" w14:textId="77777777" w:rsidR="003D294C" w:rsidRDefault="00000000" w:rsidP="00137D9B">
      <w:pPr>
        <w:pStyle w:val="Bodytext"/>
      </w:pPr>
      <w:r>
        <w:t>{url}</w:t>
      </w:r>
    </w:p>
    <w:p w14:paraId="19281EBA" w14:textId="66678584" w:rsidR="003D294C" w:rsidRDefault="0006252E" w:rsidP="0006252E">
      <w:pPr>
        <w:pStyle w:val="Bodytextfett"/>
      </w:pPr>
      <w:r>
        <w:t>Prüfschritt:</w:t>
      </w:r>
      <w:r w:rsidR="00000000">
        <w:t xml:space="preserve"> {%rating_icon} {rating}</w:t>
      </w:r>
    </w:p>
    <w:p w14:paraId="332F8AA8" w14:textId="77777777" w:rsidR="003D294C" w:rsidRDefault="00000000" w:rsidP="00137D9B">
      <w:pPr>
        <w:pStyle w:val="Bodytext"/>
      </w:pPr>
      <w:r>
        <w:t>{/has_alias_label}</w:t>
      </w:r>
    </w:p>
    <w:p w14:paraId="137AF777" w14:textId="77777777" w:rsidR="003D294C" w:rsidRDefault="00000000" w:rsidP="00137D9B">
      <w:pPr>
        <w:pStyle w:val="Bodytext"/>
      </w:pPr>
      <w:r>
        <w:t>{#has_description}</w:t>
      </w:r>
    </w:p>
    <w:p w14:paraId="6F744341" w14:textId="77777777" w:rsidR="003D294C" w:rsidRDefault="00000000" w:rsidP="00137D9B">
      <w:pPr>
        <w:pStyle w:val="Bodytext"/>
      </w:pPr>
      <w:r>
        <w:t>Beschreibung</w:t>
      </w:r>
    </w:p>
    <w:p w14:paraId="5A450933" w14:textId="77777777" w:rsidR="003D294C" w:rsidRDefault="00000000" w:rsidP="00137D9B">
      <w:pPr>
        <w:pStyle w:val="Bodytext"/>
      </w:pPr>
      <w:r>
        <w:t>{~~description}</w:t>
      </w:r>
    </w:p>
    <w:p w14:paraId="257EDBA5" w14:textId="77777777" w:rsidR="003D294C" w:rsidRDefault="00000000" w:rsidP="00137D9B">
      <w:pPr>
        <w:pStyle w:val="Bodytext"/>
      </w:pPr>
      <w:r>
        <w:t>{/has_description}</w:t>
      </w:r>
    </w:p>
    <w:p w14:paraId="0EBD14EC" w14:textId="77777777" w:rsidR="003D294C" w:rsidRDefault="00000000" w:rsidP="00137D9B">
      <w:pPr>
        <w:pStyle w:val="Bodytext"/>
      </w:pPr>
      <w:r>
        <w:lastRenderedPageBreak/>
        <w:t>{#has_recommendation}</w:t>
      </w:r>
    </w:p>
    <w:p w14:paraId="06D85C42" w14:textId="77777777" w:rsidR="003D294C" w:rsidRDefault="00000000" w:rsidP="00137D9B">
      <w:pPr>
        <w:pStyle w:val="Bodytext"/>
      </w:pPr>
      <w:r>
        <w:t>Empfehlung</w:t>
      </w:r>
    </w:p>
    <w:p w14:paraId="3557FE22" w14:textId="77777777" w:rsidR="003D294C" w:rsidRDefault="00000000" w:rsidP="00137D9B">
      <w:pPr>
        <w:pStyle w:val="Bodytext"/>
      </w:pPr>
      <w:r>
        <w:t>{~~recommendation}</w:t>
      </w:r>
    </w:p>
    <w:p w14:paraId="0BBD3400" w14:textId="77777777" w:rsidR="003D294C" w:rsidRDefault="00000000" w:rsidP="00137D9B">
      <w:pPr>
        <w:pStyle w:val="Bodytext"/>
      </w:pPr>
      <w:r>
        <w:t>{/has_recommendation}</w:t>
      </w:r>
    </w:p>
    <w:p w14:paraId="0209AE79" w14:textId="77777777" w:rsidR="003D294C" w:rsidRDefault="00000000" w:rsidP="00137D9B">
      <w:pPr>
        <w:pStyle w:val="Bodytext"/>
      </w:pPr>
      <w:r>
        <w:t>{/test_object_results_9_2_4_7}</w:t>
      </w:r>
    </w:p>
    <w:p w14:paraId="748088B6" w14:textId="632F64AF" w:rsidR="003D294C" w:rsidRDefault="0006252E" w:rsidP="0006252E">
      <w:pPr>
        <w:pStyle w:val="Bodytextfett"/>
      </w:pPr>
      <w:r>
        <w:t>Prüfschritt:</w:t>
      </w:r>
      <w:r w:rsidR="00000000">
        <w:t xml:space="preserve"> {%rating_icon_9_2_4_7} {rating_9_2_4_7}</w:t>
      </w:r>
    </w:p>
    <w:p w14:paraId="03CD7A63" w14:textId="77777777" w:rsidR="000548D5" w:rsidRPr="002B7A15" w:rsidRDefault="000548D5" w:rsidP="00137D9B">
      <w:pPr>
        <w:pStyle w:val="Bodytext"/>
      </w:pPr>
      <w:bookmarkStart w:id="342" w:name="_Toc34815570"/>
      <w:bookmarkStart w:id="343" w:name="_Toc41380500"/>
      <w:bookmarkStart w:id="344" w:name="_Toc41392931"/>
      <w:bookmarkStart w:id="345" w:name="_Toc46389449"/>
    </w:p>
    <w:p w14:paraId="7CDCD85D" w14:textId="77777777" w:rsidR="00F57AA1" w:rsidRPr="002B7A15" w:rsidRDefault="00F57AA1" w:rsidP="00424127">
      <w:pPr>
        <w:pStyle w:val="berschrift3"/>
        <w:rPr>
          <w:noProof/>
        </w:rPr>
      </w:pPr>
      <w:bookmarkStart w:id="346" w:name="_Toc504467963"/>
      <w:bookmarkStart w:id="347" w:name="_Toc34815575"/>
      <w:bookmarkStart w:id="348" w:name="_Toc41380505"/>
      <w:bookmarkStart w:id="349" w:name="_Toc41392936"/>
      <w:bookmarkStart w:id="350" w:name="_Toc46389454"/>
      <w:bookmarkStart w:id="351" w:name="_Toc216953281"/>
      <w:bookmarkEnd w:id="342"/>
      <w:bookmarkEnd w:id="343"/>
      <w:bookmarkEnd w:id="344"/>
      <w:bookmarkEnd w:id="345"/>
      <w:r w:rsidRPr="002B7A15">
        <w:rPr>
          <w:noProof/>
        </w:rPr>
        <w:lastRenderedPageBreak/>
        <w:t>Verständlich</w:t>
      </w:r>
      <w:bookmarkEnd w:id="346"/>
      <w:bookmarkEnd w:id="347"/>
      <w:bookmarkEnd w:id="348"/>
      <w:bookmarkEnd w:id="349"/>
      <w:bookmarkEnd w:id="350"/>
      <w:bookmarkEnd w:id="351"/>
    </w:p>
    <w:p w14:paraId="3F657506" w14:textId="77777777" w:rsidR="00F57AA1" w:rsidRPr="002B7A15" w:rsidRDefault="00F57AA1" w:rsidP="00137D9B">
      <w:pPr>
        <w:pStyle w:val="Bodytext"/>
      </w:pPr>
      <w:r w:rsidRPr="002B7A15">
        <w:t xml:space="preserve">WCAG-Prinzip: </w:t>
      </w:r>
      <w:r w:rsidR="001973E0" w:rsidRPr="002B7A15">
        <w:t>„</w:t>
      </w:r>
      <w:r w:rsidRPr="002B7A15">
        <w:t>Informationen und Bedienung der Benutzerschnittstelle müssen verständlich sein.</w:t>
      </w:r>
      <w:r w:rsidR="001973E0" w:rsidRPr="002B7A15">
        <w:t>“</w:t>
      </w:r>
    </w:p>
    <w:p w14:paraId="32475028" w14:textId="77777777" w:rsidR="00F57AA1" w:rsidRPr="002B7A15" w:rsidRDefault="00F57AA1" w:rsidP="00424127">
      <w:pPr>
        <w:pStyle w:val="berschrift4"/>
        <w:rPr>
          <w:noProof/>
        </w:rPr>
      </w:pPr>
      <w:bookmarkStart w:id="352" w:name="_Texte_sind_lesbar"/>
      <w:bookmarkStart w:id="353" w:name="_Toc34815576"/>
      <w:bookmarkStart w:id="354" w:name="_Toc41380506"/>
      <w:bookmarkStart w:id="355" w:name="_Toc41392937"/>
      <w:bookmarkStart w:id="356" w:name="_Toc46389455"/>
      <w:bookmarkEnd w:id="352"/>
      <w:r w:rsidRPr="002B7A15">
        <w:rPr>
          <w:noProof/>
        </w:rPr>
        <w:t>Lesbar</w:t>
      </w:r>
      <w:bookmarkEnd w:id="353"/>
      <w:bookmarkEnd w:id="354"/>
      <w:bookmarkEnd w:id="355"/>
      <w:bookmarkEnd w:id="356"/>
    </w:p>
    <w:p w14:paraId="74DAD45D" w14:textId="77777777" w:rsidR="00F57AA1" w:rsidRPr="002B7A15" w:rsidRDefault="00F57AA1" w:rsidP="00137D9B">
      <w:pPr>
        <w:pStyle w:val="Bodytext"/>
      </w:pPr>
      <w:r w:rsidRPr="002B7A15">
        <w:t xml:space="preserve">WCAG-Richtlinie: </w:t>
      </w:r>
      <w:r w:rsidR="001973E0" w:rsidRPr="002B7A15">
        <w:t>„</w:t>
      </w:r>
      <w:r w:rsidRPr="002B7A15">
        <w:t>Machen Sie Inhalt lesbar und verständlich.</w:t>
      </w:r>
      <w:r w:rsidR="001973E0" w:rsidRPr="002B7A15">
        <w:t>“</w:t>
      </w:r>
    </w:p>
    <w:p w14:paraId="0A11D8B8" w14:textId="77777777" w:rsidR="00F57AA1" w:rsidRPr="002B7A15" w:rsidRDefault="00F57AA1" w:rsidP="007E618C">
      <w:pPr>
        <w:pStyle w:val="berschrift5"/>
        <w:keepLines/>
        <w:numPr>
          <w:ilvl w:val="4"/>
          <w:numId w:val="51"/>
        </w:numPr>
      </w:pPr>
      <w:bookmarkStart w:id="357" w:name="_Sprache_(!)"/>
      <w:bookmarkStart w:id="358" w:name="_Sprache_der_Seite"/>
      <w:bookmarkStart w:id="359" w:name="_Toc34815577"/>
      <w:bookmarkStart w:id="360" w:name="_Toc41380507"/>
      <w:bookmarkStart w:id="361" w:name="_Toc41392938"/>
      <w:bookmarkStart w:id="362" w:name="_Toc46389456"/>
      <w:bookmarkEnd w:id="357"/>
      <w:bookmarkEnd w:id="358"/>
      <w:r w:rsidRPr="002B7A15">
        <w:t xml:space="preserve">Sprache der </w:t>
      </w:r>
      <w:bookmarkEnd w:id="359"/>
      <w:bookmarkEnd w:id="360"/>
      <w:bookmarkEnd w:id="361"/>
      <w:bookmarkEnd w:id="362"/>
      <w:r w:rsidR="0007331B" w:rsidRPr="002B7A15">
        <w:t>Seite (Prüfschritt 9.3.1.1)</w:t>
      </w:r>
    </w:p>
    <w:p w14:paraId="69B3B1BB" w14:textId="77777777" w:rsidR="00F57AA1" w:rsidRPr="002B7A15" w:rsidRDefault="00F57AA1" w:rsidP="00137D9B">
      <w:pPr>
        <w:pStyle w:val="Bodytext"/>
      </w:pPr>
      <w:r w:rsidRPr="002B7A15">
        <w:t xml:space="preserve">WCAG-Erfolgskriterium: </w:t>
      </w:r>
      <w:r w:rsidR="001973E0" w:rsidRPr="002B7A15">
        <w:t>„</w:t>
      </w:r>
      <w:r w:rsidRPr="002B7A15">
        <w:t>Die voreingestellte menschliche Sprache jeder Webseite kann durch Software bestimmt werden.</w:t>
      </w:r>
      <w:r w:rsidR="001973E0" w:rsidRPr="002B7A15">
        <w:t>“</w:t>
      </w:r>
    </w:p>
    <w:p w14:paraId="48771147" w14:textId="77777777" w:rsidR="003D294C" w:rsidRDefault="00000000" w:rsidP="00137D9B">
      <w:pPr>
        <w:pStyle w:val="Bodytext"/>
      </w:pPr>
      <w:r>
        <w:t>{#test_object_results_9_3_1_1}</w:t>
      </w:r>
    </w:p>
    <w:p w14:paraId="1ADEA8EA" w14:textId="77777777" w:rsidR="003D294C" w:rsidRDefault="00000000" w:rsidP="00137D9B">
      <w:pPr>
        <w:pStyle w:val="Bodytext"/>
      </w:pPr>
      <w:r>
        <w:t>{#has_alias_label}</w:t>
      </w:r>
    </w:p>
    <w:p w14:paraId="6B02D480" w14:textId="77777777" w:rsidR="003D294C" w:rsidRDefault="00000000" w:rsidP="00137D9B">
      <w:pPr>
        <w:pStyle w:val="Bodytext"/>
      </w:pPr>
      <w:r>
        <w:t>{alias_label}</w:t>
      </w:r>
    </w:p>
    <w:p w14:paraId="669F14E1" w14:textId="77777777" w:rsidR="003D294C" w:rsidRDefault="00000000" w:rsidP="00137D9B">
      <w:pPr>
        <w:pStyle w:val="Bodytext"/>
      </w:pPr>
      <w:r>
        <w:t>{url}</w:t>
      </w:r>
    </w:p>
    <w:p w14:paraId="7FF0E89B" w14:textId="41603A31" w:rsidR="003D294C" w:rsidRDefault="0006252E" w:rsidP="0006252E">
      <w:pPr>
        <w:pStyle w:val="Bodytextfett"/>
      </w:pPr>
      <w:r>
        <w:t>Prüfschritt:</w:t>
      </w:r>
      <w:r w:rsidR="00000000">
        <w:t xml:space="preserve"> {%rating_icon} {rating}</w:t>
      </w:r>
    </w:p>
    <w:p w14:paraId="58187F96" w14:textId="77777777" w:rsidR="003D294C" w:rsidRDefault="00000000" w:rsidP="00137D9B">
      <w:pPr>
        <w:pStyle w:val="Bodytext"/>
      </w:pPr>
      <w:r>
        <w:t>{/has_alias_label}</w:t>
      </w:r>
    </w:p>
    <w:p w14:paraId="09F75EB3" w14:textId="77777777" w:rsidR="003D294C" w:rsidRDefault="00000000" w:rsidP="00137D9B">
      <w:pPr>
        <w:pStyle w:val="Bodytext"/>
      </w:pPr>
      <w:r>
        <w:t>{#has_description}</w:t>
      </w:r>
    </w:p>
    <w:p w14:paraId="71F8B019" w14:textId="77777777" w:rsidR="003D294C" w:rsidRDefault="00000000" w:rsidP="00137D9B">
      <w:pPr>
        <w:pStyle w:val="Bodytext"/>
      </w:pPr>
      <w:r>
        <w:t>Beschreibung</w:t>
      </w:r>
    </w:p>
    <w:p w14:paraId="6C889C53" w14:textId="77777777" w:rsidR="003D294C" w:rsidRDefault="00000000" w:rsidP="00137D9B">
      <w:pPr>
        <w:pStyle w:val="Bodytext"/>
      </w:pPr>
      <w:r>
        <w:t>{~~description}</w:t>
      </w:r>
    </w:p>
    <w:p w14:paraId="4FE2160F" w14:textId="77777777" w:rsidR="003D294C" w:rsidRDefault="00000000" w:rsidP="00137D9B">
      <w:pPr>
        <w:pStyle w:val="Bodytext"/>
      </w:pPr>
      <w:r>
        <w:t>{/has_description}</w:t>
      </w:r>
    </w:p>
    <w:p w14:paraId="2F752BAC" w14:textId="77777777" w:rsidR="003D294C" w:rsidRDefault="00000000" w:rsidP="00137D9B">
      <w:pPr>
        <w:pStyle w:val="Bodytext"/>
      </w:pPr>
      <w:r>
        <w:t>{#has_recommendation}</w:t>
      </w:r>
    </w:p>
    <w:p w14:paraId="3D192061" w14:textId="77777777" w:rsidR="003D294C" w:rsidRDefault="00000000" w:rsidP="00137D9B">
      <w:pPr>
        <w:pStyle w:val="Bodytext"/>
      </w:pPr>
      <w:r>
        <w:t>Empfehlung</w:t>
      </w:r>
    </w:p>
    <w:p w14:paraId="07FBFA3D" w14:textId="77777777" w:rsidR="003D294C" w:rsidRDefault="00000000" w:rsidP="00137D9B">
      <w:pPr>
        <w:pStyle w:val="Bodytext"/>
      </w:pPr>
      <w:r>
        <w:t>{~~recommendation}</w:t>
      </w:r>
    </w:p>
    <w:p w14:paraId="68BBB732" w14:textId="77777777" w:rsidR="003D294C" w:rsidRDefault="00000000" w:rsidP="00137D9B">
      <w:pPr>
        <w:pStyle w:val="Bodytext"/>
      </w:pPr>
      <w:r>
        <w:t>{/has_recommendation}</w:t>
      </w:r>
    </w:p>
    <w:p w14:paraId="54CFF310" w14:textId="77777777" w:rsidR="003D294C" w:rsidRDefault="00000000" w:rsidP="00137D9B">
      <w:pPr>
        <w:pStyle w:val="Bodytext"/>
      </w:pPr>
      <w:r>
        <w:t>{/test_object_results_9_3_1_1}</w:t>
      </w:r>
    </w:p>
    <w:p w14:paraId="046FEC7C" w14:textId="17A7AAAA" w:rsidR="003D294C" w:rsidRDefault="0006252E" w:rsidP="0006252E">
      <w:pPr>
        <w:pStyle w:val="Bodytextfett"/>
      </w:pPr>
      <w:r>
        <w:t>Prüfschritt:</w:t>
      </w:r>
      <w:r w:rsidR="00000000">
        <w:t xml:space="preserve"> {%rating_icon_9_3_1_1} {rating_9_3_1_1}</w:t>
      </w:r>
    </w:p>
    <w:p w14:paraId="2DB63730" w14:textId="77777777" w:rsidR="000548D5" w:rsidRPr="002B7A15" w:rsidRDefault="000548D5" w:rsidP="00137D9B">
      <w:pPr>
        <w:pStyle w:val="Bodytext"/>
      </w:pPr>
      <w:bookmarkStart w:id="363" w:name="_Toc504467966"/>
      <w:bookmarkStart w:id="364" w:name="_Toc34815578"/>
    </w:p>
    <w:p w14:paraId="427007A0" w14:textId="77777777" w:rsidR="00F57AA1" w:rsidRPr="002B7A15" w:rsidRDefault="00F57AA1" w:rsidP="000D19F4">
      <w:pPr>
        <w:pStyle w:val="berschrift4"/>
        <w:pageBreakBefore/>
        <w:rPr>
          <w:noProof/>
        </w:rPr>
      </w:pPr>
      <w:bookmarkStart w:id="365" w:name="_Sprache_von_Teilen_1"/>
      <w:bookmarkStart w:id="366" w:name="_Aufbau_und_Benutzung"/>
      <w:bookmarkStart w:id="367" w:name="_Fehlervermeidung/-korrektur_(NR)"/>
      <w:bookmarkStart w:id="368" w:name="_Toc41380514"/>
      <w:bookmarkStart w:id="369" w:name="_Toc41392945"/>
      <w:bookmarkStart w:id="370" w:name="_Toc46389463"/>
      <w:bookmarkEnd w:id="363"/>
      <w:bookmarkEnd w:id="364"/>
      <w:bookmarkEnd w:id="365"/>
      <w:bookmarkEnd w:id="366"/>
      <w:bookmarkEnd w:id="367"/>
      <w:r w:rsidRPr="002B7A15">
        <w:rPr>
          <w:noProof/>
        </w:rPr>
        <w:lastRenderedPageBreak/>
        <w:t>Eingabeunterstützung</w:t>
      </w:r>
      <w:bookmarkEnd w:id="368"/>
      <w:bookmarkEnd w:id="369"/>
      <w:bookmarkEnd w:id="370"/>
    </w:p>
    <w:p w14:paraId="5EE16123" w14:textId="77777777" w:rsidR="00F57AA1" w:rsidRPr="002B7A15" w:rsidRDefault="00F57AA1" w:rsidP="00137D9B">
      <w:pPr>
        <w:pStyle w:val="Bodytext"/>
      </w:pPr>
      <w:r w:rsidRPr="002B7A15">
        <w:t xml:space="preserve">WCAG-Richtlinie: </w:t>
      </w:r>
      <w:r w:rsidR="001973E0" w:rsidRPr="002B7A15">
        <w:t>„</w:t>
      </w:r>
      <w:r w:rsidRPr="002B7A15">
        <w:t>Helfen Sie den Benutzern dabei, Fehler zu vermeiden und zu korrigieren.</w:t>
      </w:r>
      <w:r w:rsidR="001973E0" w:rsidRPr="002B7A15">
        <w:t>“</w:t>
      </w:r>
    </w:p>
    <w:p w14:paraId="075857A8" w14:textId="77777777" w:rsidR="00F57AA1" w:rsidRPr="002B7A15" w:rsidRDefault="00F57AA1" w:rsidP="007E618C">
      <w:pPr>
        <w:pStyle w:val="berschrift5"/>
        <w:keepLines/>
        <w:numPr>
          <w:ilvl w:val="4"/>
          <w:numId w:val="53"/>
        </w:numPr>
      </w:pPr>
      <w:bookmarkStart w:id="371" w:name="_Fehleridentifizierung_(!)"/>
      <w:bookmarkStart w:id="372" w:name="_Fehlerkennzeichnung_(!)"/>
      <w:bookmarkStart w:id="373" w:name="_Fehlerkennzeichnung_(Prüfschritt_9."/>
      <w:bookmarkStart w:id="374" w:name="_Toc504467973"/>
      <w:bookmarkStart w:id="375" w:name="_Toc34815585"/>
      <w:bookmarkStart w:id="376" w:name="_Toc41380515"/>
      <w:bookmarkStart w:id="377" w:name="_Toc41392946"/>
      <w:bookmarkStart w:id="378" w:name="_Toc46389464"/>
      <w:bookmarkEnd w:id="371"/>
      <w:bookmarkEnd w:id="372"/>
      <w:bookmarkEnd w:id="373"/>
      <w:r w:rsidRPr="002B7A15">
        <w:t>Fehler</w:t>
      </w:r>
      <w:bookmarkEnd w:id="374"/>
      <w:bookmarkEnd w:id="375"/>
      <w:r w:rsidRPr="002B7A15">
        <w:t>kennzeichnung</w:t>
      </w:r>
      <w:bookmarkEnd w:id="376"/>
      <w:bookmarkEnd w:id="377"/>
      <w:bookmarkEnd w:id="378"/>
      <w:r w:rsidR="0007331B" w:rsidRPr="002B7A15">
        <w:t xml:space="preserve"> (Prüfschritt 9.3.3.1)</w:t>
      </w:r>
    </w:p>
    <w:p w14:paraId="632776A3" w14:textId="77777777" w:rsidR="00F57AA1" w:rsidRPr="002B7A15" w:rsidRDefault="00F57AA1" w:rsidP="00137D9B">
      <w:pPr>
        <w:pStyle w:val="Bodytext"/>
      </w:pPr>
      <w:r w:rsidRPr="002B7A15">
        <w:t xml:space="preserve">WCAG-Erfolgskriterium: </w:t>
      </w:r>
      <w:r w:rsidR="001973E0" w:rsidRPr="002B7A15">
        <w:t>„</w:t>
      </w:r>
      <w:r w:rsidRPr="002B7A15">
        <w:t>Wenn ein Eingabefehler automatisch erkannt wird, dann wird das fehlerhafte Element identifiziert und der Fehler wird dem Benutzer in Textform beschrieben.</w:t>
      </w:r>
      <w:r w:rsidR="001973E0" w:rsidRPr="002B7A15">
        <w:t>“</w:t>
      </w:r>
    </w:p>
    <w:p w14:paraId="48AC987C" w14:textId="77777777" w:rsidR="003D294C" w:rsidRDefault="00000000" w:rsidP="00137D9B">
      <w:pPr>
        <w:pStyle w:val="Bodytext"/>
      </w:pPr>
      <w:r>
        <w:t>{#test_object_results_9_3_3_1}</w:t>
      </w:r>
    </w:p>
    <w:p w14:paraId="2062A790" w14:textId="77777777" w:rsidR="003D294C" w:rsidRDefault="00000000" w:rsidP="00137D9B">
      <w:pPr>
        <w:pStyle w:val="Bodytext"/>
      </w:pPr>
      <w:r>
        <w:t>{#has_alias_label}</w:t>
      </w:r>
    </w:p>
    <w:p w14:paraId="03C302FA" w14:textId="77777777" w:rsidR="003D294C" w:rsidRDefault="00000000" w:rsidP="00137D9B">
      <w:pPr>
        <w:pStyle w:val="Bodytext"/>
      </w:pPr>
      <w:r>
        <w:t>{alias_label}</w:t>
      </w:r>
    </w:p>
    <w:p w14:paraId="6B55E51E" w14:textId="77777777" w:rsidR="003D294C" w:rsidRDefault="00000000" w:rsidP="00137D9B">
      <w:pPr>
        <w:pStyle w:val="Bodytext"/>
      </w:pPr>
      <w:r>
        <w:t>{url}</w:t>
      </w:r>
    </w:p>
    <w:p w14:paraId="5943A7DB" w14:textId="55F64961" w:rsidR="003D294C" w:rsidRDefault="0006252E" w:rsidP="0006252E">
      <w:pPr>
        <w:pStyle w:val="Bodytextfett"/>
      </w:pPr>
      <w:r>
        <w:t>Prüfschritt:</w:t>
      </w:r>
      <w:r w:rsidR="00000000">
        <w:t xml:space="preserve"> {%rating_icon} {rating}</w:t>
      </w:r>
    </w:p>
    <w:p w14:paraId="138B756C" w14:textId="77777777" w:rsidR="003D294C" w:rsidRDefault="00000000" w:rsidP="00137D9B">
      <w:pPr>
        <w:pStyle w:val="Bodytext"/>
      </w:pPr>
      <w:r>
        <w:t>{/has_alias_label}</w:t>
      </w:r>
    </w:p>
    <w:p w14:paraId="1346AAC0" w14:textId="77777777" w:rsidR="003D294C" w:rsidRDefault="00000000" w:rsidP="00137D9B">
      <w:pPr>
        <w:pStyle w:val="Bodytext"/>
      </w:pPr>
      <w:r>
        <w:t>{#has_description}</w:t>
      </w:r>
    </w:p>
    <w:p w14:paraId="191136A8" w14:textId="77777777" w:rsidR="003D294C" w:rsidRDefault="00000000" w:rsidP="00137D9B">
      <w:pPr>
        <w:pStyle w:val="Bodytext"/>
      </w:pPr>
      <w:r>
        <w:t>Beschreibung</w:t>
      </w:r>
    </w:p>
    <w:p w14:paraId="446A99A2" w14:textId="77777777" w:rsidR="003D294C" w:rsidRDefault="00000000" w:rsidP="00137D9B">
      <w:pPr>
        <w:pStyle w:val="Bodytext"/>
      </w:pPr>
      <w:r>
        <w:t>{~~description}</w:t>
      </w:r>
    </w:p>
    <w:p w14:paraId="4894A415" w14:textId="77777777" w:rsidR="003D294C" w:rsidRDefault="00000000" w:rsidP="00137D9B">
      <w:pPr>
        <w:pStyle w:val="Bodytext"/>
      </w:pPr>
      <w:r>
        <w:t>{/has_description}</w:t>
      </w:r>
    </w:p>
    <w:p w14:paraId="0967975E" w14:textId="77777777" w:rsidR="003D294C" w:rsidRDefault="00000000" w:rsidP="00137D9B">
      <w:pPr>
        <w:pStyle w:val="Bodytext"/>
      </w:pPr>
      <w:r>
        <w:t>{#has_recommendation}</w:t>
      </w:r>
    </w:p>
    <w:p w14:paraId="6626AD8A" w14:textId="77777777" w:rsidR="003D294C" w:rsidRDefault="00000000" w:rsidP="00137D9B">
      <w:pPr>
        <w:pStyle w:val="Bodytext"/>
      </w:pPr>
      <w:r>
        <w:t>Empfehlung</w:t>
      </w:r>
    </w:p>
    <w:p w14:paraId="74DC7067" w14:textId="77777777" w:rsidR="003D294C" w:rsidRDefault="00000000" w:rsidP="00137D9B">
      <w:pPr>
        <w:pStyle w:val="Bodytext"/>
      </w:pPr>
      <w:r>
        <w:t>{~~recommendation}</w:t>
      </w:r>
    </w:p>
    <w:p w14:paraId="47D1277D" w14:textId="77777777" w:rsidR="003D294C" w:rsidRDefault="00000000" w:rsidP="00137D9B">
      <w:pPr>
        <w:pStyle w:val="Bodytext"/>
      </w:pPr>
      <w:r>
        <w:t>{/has_recommendation}</w:t>
      </w:r>
    </w:p>
    <w:p w14:paraId="0AE1323D" w14:textId="77777777" w:rsidR="003D294C" w:rsidRDefault="00000000" w:rsidP="00137D9B">
      <w:pPr>
        <w:pStyle w:val="Bodytext"/>
      </w:pPr>
      <w:r>
        <w:t>{/test_object_results_9_3_3_1}</w:t>
      </w:r>
    </w:p>
    <w:p w14:paraId="3DE4BADB" w14:textId="4ED38F1C" w:rsidR="003D294C" w:rsidRDefault="0006252E" w:rsidP="0006252E">
      <w:pPr>
        <w:pStyle w:val="Bodytextfett"/>
      </w:pPr>
      <w:r>
        <w:t>Prüfschritt:</w:t>
      </w:r>
      <w:r w:rsidR="00000000">
        <w:t xml:space="preserve"> {%rating_icon_9_3_3_1} {rating_9_3_3_1}</w:t>
      </w:r>
    </w:p>
    <w:p w14:paraId="7BFF244D" w14:textId="77777777" w:rsidR="000548D5" w:rsidRPr="002B7A15" w:rsidRDefault="000548D5" w:rsidP="00137D9B">
      <w:pPr>
        <w:pStyle w:val="Bodytext"/>
      </w:pPr>
    </w:p>
    <w:p w14:paraId="06209D0E" w14:textId="77777777" w:rsidR="00F57AA1" w:rsidRPr="002B7A15" w:rsidRDefault="00F57AA1" w:rsidP="00DB022D">
      <w:pPr>
        <w:pStyle w:val="berschrift5"/>
        <w:keepLines/>
      </w:pPr>
      <w:bookmarkStart w:id="379" w:name="_Beschriftungen_(!)_1"/>
      <w:bookmarkStart w:id="380" w:name="_Beschriftungen_(Labels)_oder"/>
      <w:bookmarkStart w:id="381" w:name="_Beschriftungen_(Labels)_oder_1"/>
      <w:bookmarkStart w:id="382" w:name="_Toc504467974"/>
      <w:bookmarkStart w:id="383" w:name="_Toc34815586"/>
      <w:bookmarkStart w:id="384" w:name="_Toc41380516"/>
      <w:bookmarkStart w:id="385" w:name="_Toc41392947"/>
      <w:bookmarkStart w:id="386" w:name="_Toc46389465"/>
      <w:bookmarkEnd w:id="379"/>
      <w:bookmarkEnd w:id="380"/>
      <w:bookmarkEnd w:id="381"/>
      <w:r w:rsidRPr="002B7A15">
        <w:t>Beschriftungen</w:t>
      </w:r>
      <w:bookmarkEnd w:id="382"/>
      <w:r w:rsidRPr="002B7A15">
        <w:t xml:space="preserve"> (Labels) oder </w:t>
      </w:r>
      <w:bookmarkEnd w:id="383"/>
      <w:bookmarkEnd w:id="384"/>
      <w:bookmarkEnd w:id="385"/>
      <w:bookmarkEnd w:id="386"/>
      <w:r w:rsidR="0007331B" w:rsidRPr="002B7A15">
        <w:t>Anweisungen (Prüfschritt 9.3.3.2)</w:t>
      </w:r>
    </w:p>
    <w:p w14:paraId="2C35D7F6" w14:textId="77777777" w:rsidR="00F57AA1" w:rsidRPr="002B7A15" w:rsidRDefault="00F57AA1" w:rsidP="00137D9B">
      <w:pPr>
        <w:pStyle w:val="Bodytext"/>
      </w:pPr>
      <w:r w:rsidRPr="002B7A15">
        <w:t xml:space="preserve">WCAG-Erfolgskriterium: </w:t>
      </w:r>
      <w:r w:rsidR="001973E0" w:rsidRPr="002B7A15">
        <w:t>„</w:t>
      </w:r>
      <w:r w:rsidRPr="002B7A15">
        <w:t>Wenn der Inhalt eine Eingabe durch den Benutzer verlangt werden Beschriftungen (Labels) oder Anweisungen bereitgestellt.</w:t>
      </w:r>
      <w:r w:rsidR="001973E0" w:rsidRPr="002B7A15">
        <w:t>“</w:t>
      </w:r>
    </w:p>
    <w:p w14:paraId="7C50F6FE" w14:textId="77777777" w:rsidR="003D294C" w:rsidRDefault="00000000" w:rsidP="00137D9B">
      <w:pPr>
        <w:pStyle w:val="Bodytext"/>
      </w:pPr>
      <w:r>
        <w:t>{#test_object_results_9_3_3_2}</w:t>
      </w:r>
    </w:p>
    <w:p w14:paraId="49206E40" w14:textId="77777777" w:rsidR="003D294C" w:rsidRDefault="00000000" w:rsidP="00137D9B">
      <w:pPr>
        <w:pStyle w:val="Bodytext"/>
      </w:pPr>
      <w:r>
        <w:lastRenderedPageBreak/>
        <w:t>{#has_alias_label}</w:t>
      </w:r>
    </w:p>
    <w:p w14:paraId="7C327060" w14:textId="77777777" w:rsidR="003D294C" w:rsidRDefault="00000000" w:rsidP="00137D9B">
      <w:pPr>
        <w:pStyle w:val="Bodytext"/>
      </w:pPr>
      <w:r>
        <w:t>{alias_label}</w:t>
      </w:r>
    </w:p>
    <w:p w14:paraId="360E1EFE" w14:textId="77777777" w:rsidR="003D294C" w:rsidRDefault="00000000" w:rsidP="00137D9B">
      <w:pPr>
        <w:pStyle w:val="Bodytext"/>
      </w:pPr>
      <w:r>
        <w:t>{url}</w:t>
      </w:r>
    </w:p>
    <w:p w14:paraId="56C7C386" w14:textId="3CB23367" w:rsidR="003D294C" w:rsidRDefault="0006252E" w:rsidP="0006252E">
      <w:pPr>
        <w:pStyle w:val="Bodytextfett"/>
      </w:pPr>
      <w:r>
        <w:t>Prüfschritt:</w:t>
      </w:r>
      <w:r w:rsidR="00000000">
        <w:t xml:space="preserve"> {%rating_icon} {rating}</w:t>
      </w:r>
    </w:p>
    <w:p w14:paraId="48A4CFEF" w14:textId="77777777" w:rsidR="003D294C" w:rsidRDefault="00000000" w:rsidP="00137D9B">
      <w:pPr>
        <w:pStyle w:val="Bodytext"/>
      </w:pPr>
      <w:r>
        <w:t>{/has_alias_label}</w:t>
      </w:r>
    </w:p>
    <w:p w14:paraId="2500FAF8" w14:textId="77777777" w:rsidR="003D294C" w:rsidRDefault="00000000" w:rsidP="00137D9B">
      <w:pPr>
        <w:pStyle w:val="Bodytext"/>
      </w:pPr>
      <w:r>
        <w:t>{#has_description}</w:t>
      </w:r>
    </w:p>
    <w:p w14:paraId="31A8C4DA" w14:textId="77777777" w:rsidR="003D294C" w:rsidRDefault="00000000" w:rsidP="00137D9B">
      <w:pPr>
        <w:pStyle w:val="Bodytext"/>
      </w:pPr>
      <w:r>
        <w:t>Beschreibung</w:t>
      </w:r>
    </w:p>
    <w:p w14:paraId="3294A0FC" w14:textId="77777777" w:rsidR="003D294C" w:rsidRDefault="00000000" w:rsidP="00137D9B">
      <w:pPr>
        <w:pStyle w:val="Bodytext"/>
      </w:pPr>
      <w:r>
        <w:t>{~~description}</w:t>
      </w:r>
    </w:p>
    <w:p w14:paraId="0AF0A975" w14:textId="77777777" w:rsidR="003D294C" w:rsidRDefault="00000000" w:rsidP="00137D9B">
      <w:pPr>
        <w:pStyle w:val="Bodytext"/>
      </w:pPr>
      <w:r>
        <w:t>{/has_description}</w:t>
      </w:r>
    </w:p>
    <w:p w14:paraId="4DA1B309" w14:textId="77777777" w:rsidR="003D294C" w:rsidRDefault="00000000" w:rsidP="00137D9B">
      <w:pPr>
        <w:pStyle w:val="Bodytext"/>
      </w:pPr>
      <w:r>
        <w:t>{#has_recommendation}</w:t>
      </w:r>
    </w:p>
    <w:p w14:paraId="4F5E4FB0" w14:textId="77777777" w:rsidR="003D294C" w:rsidRDefault="00000000" w:rsidP="00137D9B">
      <w:pPr>
        <w:pStyle w:val="Bodytext"/>
      </w:pPr>
      <w:r>
        <w:t>Empfehlung</w:t>
      </w:r>
    </w:p>
    <w:p w14:paraId="7023F098" w14:textId="77777777" w:rsidR="003D294C" w:rsidRDefault="00000000" w:rsidP="00137D9B">
      <w:pPr>
        <w:pStyle w:val="Bodytext"/>
      </w:pPr>
      <w:r>
        <w:t>{~~recommendation}</w:t>
      </w:r>
    </w:p>
    <w:p w14:paraId="2DD1F95F" w14:textId="77777777" w:rsidR="003D294C" w:rsidRDefault="00000000" w:rsidP="00137D9B">
      <w:pPr>
        <w:pStyle w:val="Bodytext"/>
      </w:pPr>
      <w:r>
        <w:t>{/has_recommendation}</w:t>
      </w:r>
    </w:p>
    <w:p w14:paraId="3C182DB3" w14:textId="77777777" w:rsidR="003D294C" w:rsidRDefault="00000000" w:rsidP="00137D9B">
      <w:pPr>
        <w:pStyle w:val="Bodytext"/>
      </w:pPr>
      <w:r>
        <w:t>{/test_object_results_9_3_3_2}</w:t>
      </w:r>
    </w:p>
    <w:p w14:paraId="6B58789E" w14:textId="69CA5C68" w:rsidR="003D294C" w:rsidRDefault="0006252E" w:rsidP="0006252E">
      <w:pPr>
        <w:pStyle w:val="Bodytextfett"/>
      </w:pPr>
      <w:r>
        <w:t>Prüfschritt:</w:t>
      </w:r>
      <w:r w:rsidR="00000000">
        <w:t xml:space="preserve"> {%rating_icon_9_3_3_2} {rating_9_3_3_2}</w:t>
      </w:r>
    </w:p>
    <w:p w14:paraId="28AAC2D9" w14:textId="77777777" w:rsidR="000548D5" w:rsidRPr="002B7A15" w:rsidRDefault="000548D5" w:rsidP="00137D9B">
      <w:pPr>
        <w:pStyle w:val="Bodytext"/>
      </w:pPr>
    </w:p>
    <w:p w14:paraId="3A01C770" w14:textId="77777777" w:rsidR="0059166A" w:rsidRPr="002B7A15" w:rsidRDefault="00717682" w:rsidP="00717682">
      <w:pPr>
        <w:pStyle w:val="berschrift3"/>
        <w:rPr>
          <w:noProof/>
        </w:rPr>
      </w:pPr>
      <w:bookmarkStart w:id="387" w:name="_Korrekturvorschläge_(!)"/>
      <w:bookmarkStart w:id="388" w:name="_Vorschlag_bei_Fehler"/>
      <w:bookmarkStart w:id="389" w:name="_Name,_Rolle,_Wert_1"/>
      <w:bookmarkStart w:id="390" w:name="_Konformitätsanforderungen_der_WCAG"/>
      <w:bookmarkStart w:id="391" w:name="_Toc216953282"/>
      <w:bookmarkEnd w:id="387"/>
      <w:bookmarkEnd w:id="388"/>
      <w:bookmarkEnd w:id="389"/>
      <w:bookmarkEnd w:id="390"/>
      <w:r w:rsidRPr="002B7A15">
        <w:rPr>
          <w:noProof/>
        </w:rPr>
        <w:lastRenderedPageBreak/>
        <w:t>Robust</w:t>
      </w:r>
      <w:bookmarkEnd w:id="391"/>
    </w:p>
    <w:p w14:paraId="714CEDE6" w14:textId="77777777" w:rsidR="00717682" w:rsidRPr="002B7A15" w:rsidRDefault="00717682" w:rsidP="00137D9B">
      <w:pPr>
        <w:pStyle w:val="Bodytext"/>
      </w:pPr>
      <w:r w:rsidRPr="002B7A15">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137D9B">
      <w:pPr>
        <w:pStyle w:val="Bodytext"/>
      </w:pPr>
    </w:p>
    <w:p w14:paraId="18B0C867" w14:textId="77777777" w:rsidR="00717682" w:rsidRPr="002B7A15" w:rsidRDefault="00717682" w:rsidP="00717682">
      <w:pPr>
        <w:pStyle w:val="berschrift4"/>
        <w:rPr>
          <w:noProof/>
        </w:rPr>
      </w:pPr>
      <w:bookmarkStart w:id="392" w:name="_Name,_Rolle,_Wert"/>
      <w:bookmarkEnd w:id="392"/>
      <w:r w:rsidRPr="002B7A15">
        <w:rPr>
          <w:noProof/>
        </w:rPr>
        <w:t>Name, Rolle, Wert (Prüfschritt 9.4.1.2)</w:t>
      </w:r>
    </w:p>
    <w:p w14:paraId="5104C81F" w14:textId="77777777" w:rsidR="00717682" w:rsidRPr="002B7A15" w:rsidRDefault="00717682" w:rsidP="00137D9B">
      <w:pPr>
        <w:pStyle w:val="Bodytext"/>
      </w:pPr>
      <w:r w:rsidRPr="002B7A15">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Default="00000000" w:rsidP="00137D9B">
      <w:pPr>
        <w:pStyle w:val="Bodytext"/>
      </w:pPr>
      <w:r>
        <w:t>{#test_object_results_9_4_1_2}</w:t>
      </w:r>
    </w:p>
    <w:p w14:paraId="766DF1AA" w14:textId="77777777" w:rsidR="003D294C" w:rsidRDefault="00000000" w:rsidP="00137D9B">
      <w:pPr>
        <w:pStyle w:val="Bodytext"/>
      </w:pPr>
      <w:r>
        <w:t>{#has_alias_label}</w:t>
      </w:r>
    </w:p>
    <w:p w14:paraId="72DCF6EC" w14:textId="77777777" w:rsidR="003D294C" w:rsidRDefault="00000000" w:rsidP="00137D9B">
      <w:pPr>
        <w:pStyle w:val="Bodytext"/>
      </w:pPr>
      <w:r>
        <w:t>{alias_label}</w:t>
      </w:r>
    </w:p>
    <w:p w14:paraId="21F9B8CB" w14:textId="77777777" w:rsidR="003D294C" w:rsidRDefault="00000000" w:rsidP="00137D9B">
      <w:pPr>
        <w:pStyle w:val="Bodytext"/>
      </w:pPr>
      <w:r>
        <w:t>{url}</w:t>
      </w:r>
    </w:p>
    <w:p w14:paraId="0432FD5F" w14:textId="4BE5B934" w:rsidR="003D294C" w:rsidRDefault="0006252E" w:rsidP="0006252E">
      <w:pPr>
        <w:pStyle w:val="Bodytextfett"/>
      </w:pPr>
      <w:r>
        <w:t>Prüfschritt:</w:t>
      </w:r>
      <w:r w:rsidR="00000000">
        <w:t xml:space="preserve"> {%rating_icon} {rating}</w:t>
      </w:r>
    </w:p>
    <w:p w14:paraId="332ECCC6" w14:textId="77777777" w:rsidR="003D294C" w:rsidRDefault="00000000" w:rsidP="00137D9B">
      <w:pPr>
        <w:pStyle w:val="Bodytext"/>
      </w:pPr>
      <w:r>
        <w:t>{/has_alias_label}</w:t>
      </w:r>
    </w:p>
    <w:p w14:paraId="3565627E" w14:textId="77777777" w:rsidR="003D294C" w:rsidRDefault="00000000" w:rsidP="00137D9B">
      <w:pPr>
        <w:pStyle w:val="Bodytext"/>
      </w:pPr>
      <w:r>
        <w:t>{#has_description}</w:t>
      </w:r>
    </w:p>
    <w:p w14:paraId="0D804EB9" w14:textId="77777777" w:rsidR="003D294C" w:rsidRDefault="00000000" w:rsidP="00137D9B">
      <w:pPr>
        <w:pStyle w:val="Bodytext"/>
      </w:pPr>
      <w:r>
        <w:t>Beschreibung</w:t>
      </w:r>
    </w:p>
    <w:p w14:paraId="0E58C59C" w14:textId="77777777" w:rsidR="003D294C" w:rsidRDefault="00000000" w:rsidP="00137D9B">
      <w:pPr>
        <w:pStyle w:val="Bodytext"/>
      </w:pPr>
      <w:r>
        <w:t>{~~description}</w:t>
      </w:r>
    </w:p>
    <w:p w14:paraId="7EA1A033" w14:textId="77777777" w:rsidR="003D294C" w:rsidRDefault="00000000" w:rsidP="00137D9B">
      <w:pPr>
        <w:pStyle w:val="Bodytext"/>
      </w:pPr>
      <w:r>
        <w:t>{/has_description}</w:t>
      </w:r>
    </w:p>
    <w:p w14:paraId="198BBD04" w14:textId="77777777" w:rsidR="003D294C" w:rsidRDefault="00000000" w:rsidP="00137D9B">
      <w:pPr>
        <w:pStyle w:val="Bodytext"/>
      </w:pPr>
      <w:r>
        <w:t>{#has_recommendation}</w:t>
      </w:r>
    </w:p>
    <w:p w14:paraId="20DEF8EE" w14:textId="77777777" w:rsidR="003D294C" w:rsidRDefault="00000000" w:rsidP="00137D9B">
      <w:pPr>
        <w:pStyle w:val="Bodytext"/>
      </w:pPr>
      <w:r>
        <w:t>Empfehlung</w:t>
      </w:r>
    </w:p>
    <w:p w14:paraId="250077F6" w14:textId="77777777" w:rsidR="003D294C" w:rsidRDefault="00000000" w:rsidP="00137D9B">
      <w:pPr>
        <w:pStyle w:val="Bodytext"/>
      </w:pPr>
      <w:r>
        <w:t>{~~recommendation}</w:t>
      </w:r>
    </w:p>
    <w:p w14:paraId="1E06E65F" w14:textId="77777777" w:rsidR="003D294C" w:rsidRDefault="00000000" w:rsidP="00137D9B">
      <w:pPr>
        <w:pStyle w:val="Bodytext"/>
      </w:pPr>
      <w:r>
        <w:t>{/has_recommendation}</w:t>
      </w:r>
    </w:p>
    <w:p w14:paraId="392F7EC3" w14:textId="77777777" w:rsidR="003D294C" w:rsidRDefault="00000000" w:rsidP="00137D9B">
      <w:pPr>
        <w:pStyle w:val="Bodytext"/>
      </w:pPr>
      <w:r>
        <w:t>{/test_object_results_9_4_1_2}</w:t>
      </w:r>
    </w:p>
    <w:p w14:paraId="09C0815D" w14:textId="38BD3A93" w:rsidR="003D294C" w:rsidRDefault="0006252E" w:rsidP="0006252E">
      <w:pPr>
        <w:pStyle w:val="Bodytextfett"/>
      </w:pPr>
      <w:r>
        <w:t>Prüfschritt:</w:t>
      </w:r>
      <w:r w:rsidR="00000000">
        <w:t xml:space="preserve"> {%rating_icon_9_4_1_2} {rating_9_4_1_2}</w:t>
      </w:r>
    </w:p>
    <w:p w14:paraId="3F7E29A6" w14:textId="77777777" w:rsidR="008D3BA8" w:rsidRPr="002B7A15" w:rsidRDefault="008D3BA8" w:rsidP="00137D9B">
      <w:pPr>
        <w:pStyle w:val="Bodytext"/>
      </w:pPr>
    </w:p>
    <w:p w14:paraId="66109DB8" w14:textId="77777777" w:rsidR="008D3BA8" w:rsidRPr="002B7A15" w:rsidRDefault="008D3BA8" w:rsidP="008D3BA8">
      <w:pPr>
        <w:pStyle w:val="berschrift4"/>
        <w:rPr>
          <w:noProof/>
        </w:rPr>
      </w:pPr>
      <w:bookmarkStart w:id="393" w:name="_Statusmeldungen_(Prüfschritt_9.4.1."/>
      <w:bookmarkEnd w:id="393"/>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rsidP="00137D9B">
      <w:pPr>
        <w:pStyle w:val="Bodytext"/>
      </w:pPr>
      <w:r>
        <w:t>{#test_object_results_9_4_1_3}</w:t>
      </w:r>
    </w:p>
    <w:p w14:paraId="314E72AB" w14:textId="77777777" w:rsidR="003D294C" w:rsidRDefault="00000000" w:rsidP="00137D9B">
      <w:pPr>
        <w:pStyle w:val="Bodytext"/>
      </w:pPr>
      <w:r>
        <w:t>{#has_alias_label}</w:t>
      </w:r>
    </w:p>
    <w:p w14:paraId="2991D0EE" w14:textId="77777777" w:rsidR="003D294C" w:rsidRDefault="00000000" w:rsidP="00137D9B">
      <w:pPr>
        <w:pStyle w:val="Bodytext"/>
      </w:pPr>
      <w:r>
        <w:t>{alias_label}</w:t>
      </w:r>
    </w:p>
    <w:p w14:paraId="5A0906E3" w14:textId="77777777" w:rsidR="003D294C" w:rsidRDefault="00000000" w:rsidP="00137D9B">
      <w:pPr>
        <w:pStyle w:val="Bodytext"/>
      </w:pPr>
      <w:r>
        <w:t>{url}</w:t>
      </w:r>
    </w:p>
    <w:p w14:paraId="275A16CC" w14:textId="2830BE5B" w:rsidR="003D294C" w:rsidRDefault="0006252E" w:rsidP="0006252E">
      <w:pPr>
        <w:pStyle w:val="Bodytextfett"/>
      </w:pPr>
      <w:r>
        <w:t>Prüfschritt:</w:t>
      </w:r>
      <w:r w:rsidR="00000000">
        <w:t xml:space="preserve"> {%rating_icon} {rating}</w:t>
      </w:r>
    </w:p>
    <w:p w14:paraId="46294BE7" w14:textId="77777777" w:rsidR="003D294C" w:rsidRDefault="00000000" w:rsidP="00137D9B">
      <w:pPr>
        <w:pStyle w:val="Bodytext"/>
      </w:pPr>
      <w:r>
        <w:t>{/has_alias_label}</w:t>
      </w:r>
    </w:p>
    <w:p w14:paraId="18727952" w14:textId="77777777" w:rsidR="003D294C" w:rsidRDefault="00000000" w:rsidP="00137D9B">
      <w:pPr>
        <w:pStyle w:val="Bodytext"/>
      </w:pPr>
      <w:r>
        <w:t>{#has_description}</w:t>
      </w:r>
    </w:p>
    <w:p w14:paraId="7AA50DAF" w14:textId="77777777" w:rsidR="003D294C" w:rsidRDefault="00000000" w:rsidP="00137D9B">
      <w:pPr>
        <w:pStyle w:val="Bodytext"/>
      </w:pPr>
      <w:r>
        <w:t>Beschreibung</w:t>
      </w:r>
    </w:p>
    <w:p w14:paraId="290AFD0B" w14:textId="77777777" w:rsidR="003D294C" w:rsidRDefault="00000000" w:rsidP="00137D9B">
      <w:pPr>
        <w:pStyle w:val="Bodytext"/>
      </w:pPr>
      <w:r>
        <w:t>{~~description}</w:t>
      </w:r>
    </w:p>
    <w:p w14:paraId="259A5C40" w14:textId="77777777" w:rsidR="003D294C" w:rsidRDefault="00000000" w:rsidP="00137D9B">
      <w:pPr>
        <w:pStyle w:val="Bodytext"/>
      </w:pPr>
      <w:r>
        <w:t>{/has_description}</w:t>
      </w:r>
    </w:p>
    <w:p w14:paraId="2DD1C124" w14:textId="77777777" w:rsidR="003D294C" w:rsidRDefault="00000000" w:rsidP="00137D9B">
      <w:pPr>
        <w:pStyle w:val="Bodytext"/>
      </w:pPr>
      <w:r>
        <w:t>{#has_recommendation}</w:t>
      </w:r>
    </w:p>
    <w:p w14:paraId="62EB5D44" w14:textId="77777777" w:rsidR="003D294C" w:rsidRDefault="00000000" w:rsidP="00137D9B">
      <w:pPr>
        <w:pStyle w:val="Bodytext"/>
      </w:pPr>
      <w:r>
        <w:t>Empfehlung</w:t>
      </w:r>
    </w:p>
    <w:p w14:paraId="7A65D5B6" w14:textId="77777777" w:rsidR="003D294C" w:rsidRDefault="00000000" w:rsidP="00137D9B">
      <w:pPr>
        <w:pStyle w:val="Bodytext"/>
      </w:pPr>
      <w:r>
        <w:t>{~~recommendation}</w:t>
      </w:r>
    </w:p>
    <w:p w14:paraId="2FC4A96B" w14:textId="77777777" w:rsidR="003D294C" w:rsidRDefault="00000000" w:rsidP="00137D9B">
      <w:pPr>
        <w:pStyle w:val="Bodytext"/>
      </w:pPr>
      <w:r>
        <w:t>{/has_recommendation}</w:t>
      </w:r>
    </w:p>
    <w:p w14:paraId="06A7EB12" w14:textId="77777777" w:rsidR="003D294C" w:rsidRDefault="00000000" w:rsidP="00137D9B">
      <w:pPr>
        <w:pStyle w:val="Bodytext"/>
      </w:pPr>
      <w:r>
        <w:t>{/test_object_results_9_4_1_3}</w:t>
      </w:r>
    </w:p>
    <w:p w14:paraId="26A442EB" w14:textId="1168ADA2" w:rsidR="003D294C" w:rsidRDefault="0006252E" w:rsidP="0006252E">
      <w:pPr>
        <w:pStyle w:val="Bodytextfett"/>
      </w:pPr>
      <w:r>
        <w:t>Prüfschritt:</w:t>
      </w:r>
      <w:r w:rsidR="00000000">
        <w:t xml:space="preserve"> {%rating_icon_9_4_1_3} {rating_9_4_1_3}</w:t>
      </w:r>
    </w:p>
    <w:p w14:paraId="04C0F602" w14:textId="77777777" w:rsidR="008D3BA8" w:rsidRPr="002B7A15" w:rsidRDefault="008D3BA8" w:rsidP="00137D9B">
      <w:pPr>
        <w:pStyle w:val="Bodytext"/>
      </w:pPr>
    </w:p>
    <w:p w14:paraId="79AA4B78" w14:textId="77777777" w:rsidR="00B57B4A" w:rsidRPr="002B7A15" w:rsidRDefault="00775907" w:rsidP="00775907">
      <w:pPr>
        <w:pStyle w:val="berschrift2"/>
        <w:pageBreakBefore/>
        <w:rPr>
          <w:noProof/>
        </w:rPr>
      </w:pPr>
      <w:bookmarkStart w:id="394" w:name="_Benutzerpräferenzen"/>
      <w:bookmarkStart w:id="395" w:name="_Inhaltstechnologie"/>
      <w:bookmarkStart w:id="396" w:name="_Reparaturunterstützung_1"/>
      <w:bookmarkStart w:id="397" w:name="_Toc216953283"/>
      <w:bookmarkEnd w:id="394"/>
      <w:bookmarkEnd w:id="395"/>
      <w:bookmarkEnd w:id="396"/>
      <w:r w:rsidRPr="002B7A15">
        <w:rPr>
          <w:noProof/>
        </w:rPr>
        <w:lastRenderedPageBreak/>
        <w:t>Dokumentation und unterstützende Dienste</w:t>
      </w:r>
      <w:bookmarkEnd w:id="397"/>
    </w:p>
    <w:p w14:paraId="151E22E6" w14:textId="77777777" w:rsidR="00775907" w:rsidRPr="002B7A15" w:rsidRDefault="00775907" w:rsidP="00712900">
      <w:pPr>
        <w:pStyle w:val="berschrift3"/>
        <w:pageBreakBefore w:val="0"/>
        <w:rPr>
          <w:noProof/>
        </w:rPr>
      </w:pPr>
      <w:bookmarkStart w:id="398" w:name="_Toc216953284"/>
      <w:r w:rsidRPr="002B7A15">
        <w:rPr>
          <w:noProof/>
        </w:rPr>
        <w:t>Unterstützende Dienste</w:t>
      </w:r>
      <w:bookmarkEnd w:id="398"/>
    </w:p>
    <w:p w14:paraId="402D7F09" w14:textId="77777777" w:rsidR="00775907" w:rsidRPr="002B7A15" w:rsidRDefault="00775907" w:rsidP="00DB022D">
      <w:pPr>
        <w:pStyle w:val="berschrift4"/>
        <w:rPr>
          <w:noProof/>
        </w:rPr>
      </w:pPr>
      <w:bookmarkStart w:id="399" w:name="_Informationen_zu_Barrierefreiheits-"/>
      <w:bookmarkStart w:id="400" w:name="_Effektive_Kommunikation"/>
      <w:bookmarkStart w:id="401" w:name="_Effektive_Kommunikation_(Prüfschrit"/>
      <w:bookmarkEnd w:id="399"/>
      <w:bookmarkEnd w:id="400"/>
      <w:bookmarkEnd w:id="401"/>
      <w:r w:rsidRPr="002B7A15">
        <w:rPr>
          <w:noProof/>
        </w:rPr>
        <w:t xml:space="preserve">Effektive </w:t>
      </w:r>
      <w:r w:rsidR="0007331B" w:rsidRPr="002B7A15">
        <w:rPr>
          <w:noProof/>
        </w:rPr>
        <w:t>Kommunikation (Prüfschritt 12.2.3)</w:t>
      </w:r>
    </w:p>
    <w:p w14:paraId="2C6F5FED" w14:textId="77777777" w:rsidR="00775907" w:rsidRPr="002B7A15" w:rsidRDefault="00775907" w:rsidP="00137D9B">
      <w:pPr>
        <w:pStyle w:val="Bodytext"/>
      </w:pPr>
      <w:r w:rsidRPr="002B7A15">
        <w:t>EN</w:t>
      </w:r>
      <w:r w:rsidR="00730166" w:rsidRPr="002B7A15">
        <w:t> </w:t>
      </w:r>
      <w:r w:rsidRPr="002B7A15">
        <w:t>301</w:t>
      </w:r>
      <w:r w:rsidR="00730166" w:rsidRPr="002B7A15">
        <w:t> </w:t>
      </w:r>
      <w:r w:rsidRPr="002B7A15">
        <w:t>549: „IKT unterstützende Dienste müssen den Kommunikationserfordernissen von Personen mit Behinderungen entweder direkt oder durch Weiterleitung an eine Fachstelle nachkommen.“</w:t>
      </w:r>
    </w:p>
    <w:p w14:paraId="72F1BFC4" w14:textId="77777777" w:rsidR="003D294C" w:rsidRDefault="00000000" w:rsidP="00137D9B">
      <w:pPr>
        <w:pStyle w:val="Bodytext"/>
      </w:pPr>
      <w:r>
        <w:t>{#test_object_results_12_2_3}</w:t>
      </w:r>
    </w:p>
    <w:p w14:paraId="3F56C52E" w14:textId="77777777" w:rsidR="003D294C" w:rsidRDefault="00000000" w:rsidP="00137D9B">
      <w:pPr>
        <w:pStyle w:val="Bodytext"/>
      </w:pPr>
      <w:r>
        <w:t>{#has_alias_label}</w:t>
      </w:r>
    </w:p>
    <w:p w14:paraId="7ED73CAA" w14:textId="77777777" w:rsidR="003D294C" w:rsidRDefault="00000000" w:rsidP="00137D9B">
      <w:pPr>
        <w:pStyle w:val="Bodytext"/>
      </w:pPr>
      <w:r>
        <w:t>{alias_label}</w:t>
      </w:r>
    </w:p>
    <w:p w14:paraId="223F467D" w14:textId="77777777" w:rsidR="003D294C" w:rsidRDefault="00000000" w:rsidP="00137D9B">
      <w:pPr>
        <w:pStyle w:val="Bodytext"/>
      </w:pPr>
      <w:r>
        <w:t>{url}</w:t>
      </w:r>
    </w:p>
    <w:p w14:paraId="707FDF48" w14:textId="7A2E3374" w:rsidR="003D294C" w:rsidRDefault="0006252E" w:rsidP="0006252E">
      <w:pPr>
        <w:pStyle w:val="Bodytextfett"/>
      </w:pPr>
      <w:r>
        <w:t>Prüfschritt:</w:t>
      </w:r>
      <w:r w:rsidR="00000000">
        <w:t xml:space="preserve"> {%rating_icon} {rating}</w:t>
      </w:r>
    </w:p>
    <w:p w14:paraId="74A5BDFF" w14:textId="77777777" w:rsidR="003D294C" w:rsidRDefault="00000000" w:rsidP="00137D9B">
      <w:pPr>
        <w:pStyle w:val="Bodytext"/>
      </w:pPr>
      <w:r>
        <w:t>{/has_alias_label}</w:t>
      </w:r>
    </w:p>
    <w:p w14:paraId="4AAEF0EF" w14:textId="77777777" w:rsidR="003D294C" w:rsidRDefault="00000000" w:rsidP="00137D9B">
      <w:pPr>
        <w:pStyle w:val="Bodytext"/>
      </w:pPr>
      <w:r>
        <w:t>{#has_description}</w:t>
      </w:r>
    </w:p>
    <w:p w14:paraId="345DCD07" w14:textId="77777777" w:rsidR="003D294C" w:rsidRDefault="00000000" w:rsidP="00137D9B">
      <w:pPr>
        <w:pStyle w:val="Bodytext"/>
      </w:pPr>
      <w:r>
        <w:t>Beschreibung</w:t>
      </w:r>
    </w:p>
    <w:p w14:paraId="0D8F54F8" w14:textId="77777777" w:rsidR="003D294C" w:rsidRDefault="00000000" w:rsidP="00137D9B">
      <w:pPr>
        <w:pStyle w:val="Bodytext"/>
      </w:pPr>
      <w:r>
        <w:t>{~~description}</w:t>
      </w:r>
    </w:p>
    <w:p w14:paraId="4EBB7640" w14:textId="77777777" w:rsidR="003D294C" w:rsidRDefault="00000000" w:rsidP="00137D9B">
      <w:pPr>
        <w:pStyle w:val="Bodytext"/>
      </w:pPr>
      <w:r>
        <w:t>{/has_description}</w:t>
      </w:r>
    </w:p>
    <w:p w14:paraId="08B44C05" w14:textId="77777777" w:rsidR="003D294C" w:rsidRDefault="00000000" w:rsidP="00137D9B">
      <w:pPr>
        <w:pStyle w:val="Bodytext"/>
      </w:pPr>
      <w:r>
        <w:t>{#has_recommendation}</w:t>
      </w:r>
    </w:p>
    <w:p w14:paraId="07D51C55" w14:textId="77777777" w:rsidR="003D294C" w:rsidRDefault="00000000" w:rsidP="00137D9B">
      <w:pPr>
        <w:pStyle w:val="Bodytext"/>
      </w:pPr>
      <w:r>
        <w:t>Empfehlung</w:t>
      </w:r>
    </w:p>
    <w:p w14:paraId="15ACAB6B" w14:textId="77777777" w:rsidR="003D294C" w:rsidRDefault="00000000" w:rsidP="00137D9B">
      <w:pPr>
        <w:pStyle w:val="Bodytext"/>
      </w:pPr>
      <w:r>
        <w:t>{~~recommendation}</w:t>
      </w:r>
    </w:p>
    <w:p w14:paraId="1C38E6BD" w14:textId="77777777" w:rsidR="003D294C" w:rsidRDefault="00000000" w:rsidP="00137D9B">
      <w:pPr>
        <w:pStyle w:val="Bodytext"/>
      </w:pPr>
      <w:r>
        <w:t>{/has_recommendation}</w:t>
      </w:r>
    </w:p>
    <w:p w14:paraId="569F5A22" w14:textId="77777777" w:rsidR="003D294C" w:rsidRDefault="00000000" w:rsidP="00137D9B">
      <w:pPr>
        <w:pStyle w:val="Bodytext"/>
      </w:pPr>
      <w:r>
        <w:t>{/test_object_results_12_2_3}</w:t>
      </w:r>
    </w:p>
    <w:p w14:paraId="4DF8A359" w14:textId="0BF08580" w:rsidR="003D294C" w:rsidRDefault="0006252E" w:rsidP="0006252E">
      <w:pPr>
        <w:pStyle w:val="Bodytextfett"/>
      </w:pPr>
      <w:r>
        <w:t>Prüfschritt:</w:t>
      </w:r>
      <w:r w:rsidR="00000000">
        <w:t xml:space="preserve"> {%rating_icon_12_2_3} {rating_12_2_3}</w:t>
      </w:r>
    </w:p>
    <w:p w14:paraId="47BFD0E7" w14:textId="77777777" w:rsidR="00775907" w:rsidRPr="002B7A15" w:rsidRDefault="00775907" w:rsidP="00137D9B">
      <w:pPr>
        <w:pStyle w:val="Bodytext"/>
      </w:pPr>
    </w:p>
    <w:p w14:paraId="24BE0489" w14:textId="77777777" w:rsidR="009A0086" w:rsidRPr="002B7A15" w:rsidRDefault="00BB71B4" w:rsidP="00A02793">
      <w:pPr>
        <w:pStyle w:val="berschrift1"/>
        <w:tabs>
          <w:tab w:val="clear" w:pos="567"/>
          <w:tab w:val="clear" w:pos="851"/>
        </w:tabs>
        <w:ind w:left="567" w:hanging="567"/>
        <w:rPr>
          <w:noProof/>
        </w:rPr>
      </w:pPr>
      <w:bookmarkStart w:id="402" w:name="_Barrierefreie_Dokumentation"/>
      <w:bookmarkStart w:id="403" w:name="_Sonstige_Auffälligkeiten_1"/>
      <w:bookmarkStart w:id="404" w:name="_Bewertung_zusätzlicher_nationaler"/>
      <w:bookmarkStart w:id="405" w:name="_Toc216953285"/>
      <w:bookmarkEnd w:id="161"/>
      <w:bookmarkEnd w:id="162"/>
      <w:bookmarkEnd w:id="402"/>
      <w:bookmarkEnd w:id="403"/>
      <w:bookmarkEnd w:id="404"/>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5"/>
    </w:p>
    <w:p w14:paraId="28C0D4B6" w14:textId="77777777" w:rsidR="00051DAE" w:rsidRPr="002B7A15" w:rsidRDefault="00051DAE" w:rsidP="00137D9B">
      <w:pPr>
        <w:pStyle w:val="Bodytext"/>
      </w:pPr>
      <w:bookmarkStart w:id="406" w:name="_Technische_Dokumentprüfung"/>
      <w:bookmarkEnd w:id="406"/>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7" w:name="_Technische_Dokumentprüfung_1"/>
      <w:bookmarkStart w:id="408" w:name="_Toc216953286"/>
      <w:bookmarkEnd w:id="407"/>
      <w:r w:rsidRPr="002B7A15">
        <w:rPr>
          <w:noProof/>
        </w:rPr>
        <w:t>Technische Dokumentprüfung</w:t>
      </w:r>
      <w:bookmarkEnd w:id="408"/>
    </w:p>
    <w:p w14:paraId="730779AB" w14:textId="77777777" w:rsidR="007B12CA" w:rsidRPr="002B7A15" w:rsidRDefault="007B12CA" w:rsidP="00137D9B">
      <w:pPr>
        <w:pStyle w:val="Bodytext"/>
      </w:pPr>
      <w:commentRangeStart w:id="409"/>
      <w:r w:rsidRPr="002B7A15">
        <w:t>Auf der Seite „</w:t>
      </w:r>
      <w:r w:rsidRPr="002B7A15">
        <w:rPr>
          <w:i/>
          <w:iCs/>
        </w:rPr>
        <w:t>…</w:t>
      </w:r>
      <w:r w:rsidRPr="002B7A15">
        <w:t>“ wurde das PDF-Dokument „</w:t>
      </w:r>
      <w:r w:rsidRPr="002B7A15">
        <w:rPr>
          <w:i/>
          <w:iCs/>
        </w:rPr>
        <w:t>…</w:t>
      </w:r>
      <w:r w:rsidRPr="002B7A15">
        <w:t>“ auf Barrierefreiheit untersucht.</w:t>
      </w:r>
      <w:commentRangeEnd w:id="409"/>
      <w:r w:rsidR="00137D9B" w:rsidRPr="002B7A15">
        <w:rPr>
          <w:rStyle w:val="Kommentarzeichen"/>
          <w:sz w:val="24"/>
          <w:szCs w:val="20"/>
        </w:rPr>
        <w:commentReference w:id="409"/>
      </w:r>
    </w:p>
    <w:p w14:paraId="00D38538" w14:textId="77777777" w:rsidR="007B12CA" w:rsidRPr="002B7A15" w:rsidRDefault="007B12CA" w:rsidP="00137D9B">
      <w:pPr>
        <w:pStyle w:val="Bodytext"/>
      </w:pPr>
    </w:p>
    <w:p w14:paraId="4DAA5EA1" w14:textId="77777777" w:rsidR="007B12CA" w:rsidRPr="002B7A15" w:rsidRDefault="007B12CA" w:rsidP="00137D9B">
      <w:pPr>
        <w:pStyle w:val="Bodytext"/>
      </w:pPr>
      <w:r w:rsidRPr="002B7A15">
        <w:t xml:space="preserve">Die Auswertung des PDF Accessibility Checker hat ergeben, dass das PDF-Dokument Probleme in der strukturellen Auszeichnung aufweist, </w:t>
      </w:r>
      <w:commentRangeStart w:id="410"/>
      <w:r w:rsidRPr="002B7A15">
        <w:t>zum Beispiel ist das Dokument nicht mit Tags versehen.</w:t>
      </w:r>
    </w:p>
    <w:p w14:paraId="1BFD238E" w14:textId="77777777" w:rsidR="007B12CA" w:rsidRPr="002B7A15" w:rsidRDefault="007B12CA" w:rsidP="00137D9B">
      <w:pPr>
        <w:pStyle w:val="Bodytext"/>
      </w:pPr>
      <w:r w:rsidRPr="002B7A15">
        <w:t>Bei der Prüfung mit dem Screenreader wurde deutlich, dass beispielsweise Überschriften nicht als solche ausgezeichnet sind.</w:t>
      </w:r>
      <w:commentRangeEnd w:id="410"/>
      <w:r w:rsidR="00137D9B" w:rsidRPr="002B7A15">
        <w:rPr>
          <w:rStyle w:val="Kommentarzeichen"/>
          <w:sz w:val="24"/>
          <w:szCs w:val="20"/>
        </w:rPr>
        <w:commentReference w:id="410"/>
      </w:r>
    </w:p>
    <w:p w14:paraId="5949AE17" w14:textId="77777777" w:rsidR="007B12CA" w:rsidRDefault="007B12CA" w:rsidP="00137D9B">
      <w:pPr>
        <w:pStyle w:val="Bodytext"/>
      </w:pPr>
      <w:commentRangeStart w:id="411"/>
      <w:r w:rsidRPr="002B7A15">
        <w:t>Zum Zeitpunkt dieser Prüfung wurden keine PDF-Dokumente angeboten.</w:t>
      </w:r>
      <w:commentRangeEnd w:id="411"/>
      <w:r w:rsidR="00137D9B">
        <w:rPr>
          <w:rStyle w:val="Kommentarzeichen"/>
          <w:sz w:val="24"/>
          <w:szCs w:val="20"/>
        </w:rPr>
        <w:commentReference w:id="411"/>
      </w:r>
    </w:p>
    <w:p w14:paraId="171D8488" w14:textId="4C591AD6" w:rsidR="00137D9B" w:rsidRDefault="0006252E" w:rsidP="0006252E">
      <w:pPr>
        <w:pStyle w:val="Bodytextfett"/>
      </w:pPr>
      <w:r>
        <w:t>Prüfschritt:</w:t>
      </w:r>
      <w:r w:rsidR="00137D9B">
        <w:t xml:space="preserve"> {%rating_icon_DOC_results} {rating_DOC_results}</w:t>
      </w:r>
    </w:p>
    <w:p w14:paraId="04911744" w14:textId="77777777" w:rsidR="00137D9B" w:rsidRPr="002B7A15" w:rsidRDefault="00137D9B" w:rsidP="00137D9B">
      <w:pPr>
        <w:pStyle w:val="Bodytext"/>
      </w:pPr>
    </w:p>
    <w:p w14:paraId="2E833F3C" w14:textId="77777777" w:rsidR="00F5084D" w:rsidRPr="002B7A15" w:rsidRDefault="00F5084D" w:rsidP="00DB022D">
      <w:pPr>
        <w:pStyle w:val="berschrift2"/>
        <w:pageBreakBefore/>
        <w:rPr>
          <w:noProof/>
        </w:rPr>
      </w:pPr>
      <w:bookmarkStart w:id="412" w:name="_Erklärung_zur_Barrierefreiheit_1"/>
      <w:bookmarkStart w:id="413" w:name="_Toc41392958"/>
      <w:bookmarkStart w:id="414" w:name="_Toc41394999"/>
      <w:bookmarkStart w:id="415" w:name="_Toc216953287"/>
      <w:bookmarkStart w:id="416" w:name="_Hlk34380474"/>
      <w:bookmarkEnd w:id="412"/>
      <w:r w:rsidRPr="002B7A15">
        <w:rPr>
          <w:noProof/>
        </w:rPr>
        <w:lastRenderedPageBreak/>
        <w:t>Erklärung zur Barrierefreiheit</w:t>
      </w:r>
      <w:bookmarkEnd w:id="413"/>
      <w:bookmarkEnd w:id="414"/>
      <w:bookmarkEnd w:id="415"/>
    </w:p>
    <w:p w14:paraId="7C1D9B2A" w14:textId="20B241CF" w:rsidR="00FD5AAC" w:rsidRPr="002B7A15" w:rsidRDefault="00BE4762" w:rsidP="00137D9B">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137D9B">
      <w:pPr>
        <w:pStyle w:val="Bodytext"/>
      </w:pPr>
      <w:commentRangeStart w:id="417"/>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17"/>
      <w:r w:rsidR="00137D9B" w:rsidRPr="002B7A15">
        <w:rPr>
          <w:rStyle w:val="Kommentarzeichen"/>
          <w:sz w:val="24"/>
          <w:szCs w:val="20"/>
        </w:rPr>
        <w:commentReference w:id="417"/>
      </w:r>
    </w:p>
    <w:p w14:paraId="3F0DB3ED" w14:textId="77777777" w:rsidR="00C56BD4" w:rsidRPr="002B7A15" w:rsidRDefault="00C56BD4" w:rsidP="00137D9B">
      <w:pPr>
        <w:pStyle w:val="Bodytext"/>
      </w:pPr>
      <w:commentRangeStart w:id="418"/>
      <w:r w:rsidRPr="002B7A15">
        <w:t>In dem geprüften Webauftritt ist eine Seite zur Erklärung zur Barrierefreiheit vorhanden, welche allerdings nicht die folgenden Anforderungen erfüllt:</w:t>
      </w:r>
      <w:commentRangeEnd w:id="418"/>
      <w:r w:rsidR="00137D9B" w:rsidRPr="002B7A15">
        <w:rPr>
          <w:rStyle w:val="Kommentarzeichen"/>
          <w:sz w:val="24"/>
          <w:szCs w:val="20"/>
        </w:rPr>
        <w:commentReference w:id="418"/>
      </w:r>
    </w:p>
    <w:p w14:paraId="0BBC635E" w14:textId="77777777" w:rsidR="00B42DB7" w:rsidRPr="002B7A15" w:rsidRDefault="00B42DB7" w:rsidP="00137D9B">
      <w:pPr>
        <w:pStyle w:val="Bodytext"/>
      </w:pPr>
      <w:commentRangeStart w:id="419"/>
      <w:r w:rsidRPr="002B7A15">
        <w:t>Verlinkung zu der Seite auf dem gesamten Webauftritt</w:t>
      </w:r>
    </w:p>
    <w:p w14:paraId="553CBF93" w14:textId="77777777" w:rsidR="00B42DB7" w:rsidRPr="002B7A15" w:rsidRDefault="00B42DB7" w:rsidP="00137D9B">
      <w:pPr>
        <w:pStyle w:val="Bodytext"/>
      </w:pPr>
      <w:r w:rsidRPr="002B7A15">
        <w:t>Benennung der Teile des Inhalts, die nicht vollständig barrierefrei gestaltet sind</w:t>
      </w:r>
    </w:p>
    <w:p w14:paraId="168E4D9C" w14:textId="77777777" w:rsidR="00B42DB7" w:rsidRPr="002B7A15" w:rsidRDefault="00B42DB7" w:rsidP="00137D9B">
      <w:pPr>
        <w:pStyle w:val="Bodytext"/>
      </w:pPr>
      <w:r w:rsidRPr="002B7A15">
        <w:t>Hinweis auf barrierefrei gestaltete Alternativen (falls vorhanden)</w:t>
      </w:r>
    </w:p>
    <w:p w14:paraId="6C442007" w14:textId="77777777" w:rsidR="00B42DB7" w:rsidRPr="002B7A15" w:rsidRDefault="00B42DB7" w:rsidP="00137D9B">
      <w:pPr>
        <w:pStyle w:val="Bodytext"/>
      </w:pPr>
      <w:r w:rsidRPr="002B7A15">
        <w:t>Beschreibung und Verlinkung zur elektronischen Kontaktaufnahme</w:t>
      </w:r>
    </w:p>
    <w:p w14:paraId="0C8D9BE4" w14:textId="77777777" w:rsidR="00B42DB7" w:rsidRPr="002B7A15" w:rsidRDefault="00B42DB7" w:rsidP="00137D9B">
      <w:pPr>
        <w:pStyle w:val="Bodytext"/>
      </w:pPr>
      <w:r w:rsidRPr="002B7A15">
        <w:t>Hinweise auf das Durchsetzungsverfahren mit Verlinkung der Schlichtungsstelle</w:t>
      </w:r>
      <w:commentRangeEnd w:id="419"/>
      <w:r w:rsidR="00137D9B" w:rsidRPr="002B7A15">
        <w:rPr>
          <w:rStyle w:val="Kommentarzeichen"/>
          <w:sz w:val="24"/>
          <w:szCs w:val="20"/>
        </w:rPr>
        <w:commentReference w:id="419"/>
      </w:r>
    </w:p>
    <w:p w14:paraId="2FA22A4F" w14:textId="3FF9751A" w:rsidR="00307D87" w:rsidRPr="002B7A15" w:rsidRDefault="00307D87" w:rsidP="00137D9B">
      <w:pPr>
        <w:pStyle w:val="Bodytext"/>
      </w:pPr>
      <w:commentRangeStart w:id="420"/>
      <w:r w:rsidRPr="002B7A15">
        <w:t xml:space="preserve">Die Erklärung zur Barrierefreiheit muss entsprechend </w:t>
      </w:r>
      <w:bookmarkStart w:id="421"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1"/>
      <w:r w:rsidRPr="002B7A15">
        <w:t xml:space="preserve"> einmal jährlich bzw. bei jeder wesentlichen Änderung der Webs</w:t>
      </w:r>
      <w:r w:rsidR="00730166" w:rsidRPr="002B7A15">
        <w:t>ei</w:t>
      </w:r>
      <w:r w:rsidRPr="002B7A15">
        <w:t>te aktualisiert werden.</w:t>
      </w:r>
      <w:commentRangeEnd w:id="420"/>
      <w:r w:rsidR="00137D9B" w:rsidRPr="002B7A15">
        <w:rPr>
          <w:rStyle w:val="Kommentarzeichen"/>
          <w:sz w:val="24"/>
          <w:szCs w:val="20"/>
        </w:rPr>
        <w:commentReference w:id="420"/>
      </w:r>
    </w:p>
    <w:p w14:paraId="7B3DE02D" w14:textId="1C60923B" w:rsidR="00307D87" w:rsidRPr="002B7A15" w:rsidRDefault="00307D87" w:rsidP="00137D9B">
      <w:pPr>
        <w:pStyle w:val="Bodytext"/>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22"/>
      <w:r w:rsidRPr="002B7A15">
        <w:t>[Datum einfügen]</w:t>
      </w:r>
      <w:commentRangeEnd w:id="422"/>
      <w:r w:rsidR="00137D9B" w:rsidRPr="002B7A15">
        <w:rPr>
          <w:rStyle w:val="Kommentarzeichen"/>
          <w:sz w:val="24"/>
          <w:szCs w:val="20"/>
        </w:rPr>
        <w:commentReference w:id="422"/>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14:paraId="731A8616" w14:textId="77777777" w:rsidR="009B066C" w:rsidRPr="002B7A15" w:rsidRDefault="009B066C" w:rsidP="007B12CA">
      <w:pPr>
        <w:pStyle w:val="berschrift2"/>
        <w:pageBreakBefore/>
        <w:rPr>
          <w:noProof/>
        </w:rPr>
      </w:pPr>
      <w:bookmarkStart w:id="423" w:name="_Feedback-Mechanismus_(Erklärung_zur"/>
      <w:bookmarkStart w:id="424" w:name="_Feedback-Mechanismus"/>
      <w:bookmarkStart w:id="425" w:name="_Toc216953288"/>
      <w:bookmarkEnd w:id="416"/>
      <w:bookmarkEnd w:id="423"/>
      <w:bookmarkEnd w:id="424"/>
      <w:r w:rsidRPr="002B7A15">
        <w:rPr>
          <w:noProof/>
        </w:rPr>
        <w:lastRenderedPageBreak/>
        <w:t>Feedback-Mechanismus</w:t>
      </w:r>
      <w:bookmarkEnd w:id="425"/>
    </w:p>
    <w:p w14:paraId="5B96E67D" w14:textId="27E1ABE2" w:rsidR="00BE4762" w:rsidRPr="002B7A15" w:rsidRDefault="00BE4762" w:rsidP="00137D9B">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137D9B">
      <w:pPr>
        <w:pStyle w:val="Bodytext"/>
      </w:pPr>
      <w:commentRangeStart w:id="426"/>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26"/>
      <w:r w:rsidR="00137D9B" w:rsidRPr="002B7A15">
        <w:rPr>
          <w:rStyle w:val="Kommentarzeichen"/>
          <w:sz w:val="24"/>
          <w:szCs w:val="20"/>
        </w:rPr>
        <w:commentReference w:id="426"/>
      </w:r>
    </w:p>
    <w:p w14:paraId="3F66C940" w14:textId="77777777" w:rsidR="002A0D92" w:rsidRPr="002B7A15" w:rsidRDefault="002A0D92" w:rsidP="00C855AB">
      <w:pPr>
        <w:pStyle w:val="berschrift2"/>
        <w:pageBreakBefore/>
        <w:rPr>
          <w:noProof/>
        </w:rPr>
      </w:pPr>
      <w:bookmarkStart w:id="427" w:name="_Toc188454037"/>
      <w:bookmarkStart w:id="428" w:name="_Toc216953289"/>
      <w:r w:rsidRPr="002B7A15">
        <w:rPr>
          <w:noProof/>
        </w:rPr>
        <w:lastRenderedPageBreak/>
        <w:t>Weitere Anforderungen</w:t>
      </w:r>
      <w:bookmarkEnd w:id="427"/>
      <w:bookmarkEnd w:id="428"/>
    </w:p>
    <w:p w14:paraId="65436D78" w14:textId="77777777" w:rsidR="002A0D92" w:rsidRPr="002B7A15" w:rsidRDefault="002A0D92" w:rsidP="00137D9B">
      <w:pPr>
        <w:pStyle w:val="Bodytext"/>
      </w:pPr>
      <w:commentRangeStart w:id="429"/>
      <w:r w:rsidRPr="002B7A15">
        <w:t>Folgende</w:t>
      </w:r>
      <w:commentRangeEnd w:id="429"/>
      <w:r w:rsidR="00137D9B" w:rsidRPr="002B7A15">
        <w:rPr>
          <w:rStyle w:val="Kommentarzeichen"/>
          <w:sz w:val="24"/>
          <w:szCs w:val="20"/>
        </w:rPr>
        <w:commentReference w:id="429"/>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30"/>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30"/>
            <w:r w:rsidR="00137D9B" w:rsidRPr="002B7A15">
              <w:rPr>
                <w:rStyle w:val="Kommentarzeichen"/>
                <w:rFonts w:eastAsiaTheme="minorHAnsi" w:cs="ArialMT"/>
                <w:bCs w:val="0"/>
                <w:snapToGrid/>
                <w:color w:val="000000"/>
                <w:sz w:val="24"/>
                <w:szCs w:val="20"/>
                <w:lang w:eastAsia="en-US"/>
              </w:rPr>
              <w:commentReference w:id="430"/>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31"/>
            <w:r w:rsidRPr="002B7A15">
              <w:rPr>
                <w:bCs w:val="0"/>
              </w:rPr>
              <w:t>Datum der Prüfung:</w:t>
            </w:r>
            <w:commentRangeEnd w:id="431"/>
            <w:r w:rsidR="00137D9B" w:rsidRPr="002B7A15">
              <w:rPr>
                <w:rStyle w:val="Kommentarzeichen"/>
                <w:bCs w:val="0"/>
                <w:sz w:val="24"/>
                <w:szCs w:val="24"/>
              </w:rPr>
              <w:commentReference w:id="431"/>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32"/>
            <w:r w:rsidRPr="002B7A15">
              <w:rPr>
                <w:rFonts w:eastAsiaTheme="minorHAnsi" w:cs="ArialMT"/>
                <w:b/>
                <w:bCs w:val="0"/>
                <w:snapToGrid/>
                <w:color w:val="000000"/>
                <w:szCs w:val="20"/>
                <w:lang w:eastAsia="en-US"/>
              </w:rPr>
              <w:t>Bewertung</w:t>
            </w:r>
            <w:commentRangeEnd w:id="432"/>
            <w:r w:rsidR="00137D9B" w:rsidRPr="002B7A15">
              <w:rPr>
                <w:rStyle w:val="Kommentarzeichen"/>
                <w:rFonts w:eastAsiaTheme="minorHAnsi" w:cs="ArialMT"/>
                <w:b/>
                <w:bCs w:val="0"/>
                <w:snapToGrid/>
                <w:color w:val="000000"/>
                <w:sz w:val="24"/>
                <w:szCs w:val="20"/>
                <w:lang w:eastAsia="en-US"/>
              </w:rPr>
              <w:commentReference w:id="432"/>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33"/>
            <w:r w:rsidRPr="002B7A15">
              <w:rPr>
                <w:rFonts w:eastAsiaTheme="minorHAnsi" w:cs="ArialMT"/>
                <w:bCs w:val="0"/>
                <w:snapToGrid/>
                <w:color w:val="000000"/>
                <w:szCs w:val="20"/>
                <w:lang w:eastAsia="en-US"/>
              </w:rPr>
              <w:t>/ nein</w:t>
            </w:r>
            <w:commentRangeEnd w:id="433"/>
            <w:r w:rsidR="00137D9B" w:rsidRPr="002B7A15">
              <w:rPr>
                <w:rStyle w:val="Kommentarzeichen"/>
                <w:rFonts w:eastAsiaTheme="minorHAnsi" w:cs="ArialMT"/>
                <w:bCs w:val="0"/>
                <w:snapToGrid/>
                <w:color w:val="000000"/>
                <w:sz w:val="24"/>
                <w:szCs w:val="20"/>
                <w:lang w:eastAsia="en-US"/>
              </w:rPr>
              <w:commentReference w:id="433"/>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34" w:name="_Sonstige_Auffälligkeiten_2"/>
      <w:bookmarkStart w:id="435" w:name="_Toc216953290"/>
      <w:bookmarkEnd w:id="434"/>
      <w:commentRangeStart w:id="436"/>
      <w:r w:rsidRPr="002B7A15">
        <w:rPr>
          <w:noProof/>
        </w:rPr>
        <w:lastRenderedPageBreak/>
        <w:t>Sonstige Auffälligkeiten</w:t>
      </w:r>
      <w:bookmarkEnd w:id="435"/>
      <w:commentRangeEnd w:id="436"/>
      <w:r w:rsidR="00137D9B" w:rsidRPr="002B7A15">
        <w:rPr>
          <w:rStyle w:val="Kommentarzeichen"/>
          <w:noProof/>
          <w:sz w:val="28"/>
          <w:szCs w:val="24"/>
        </w:rPr>
        <w:commentReference w:id="436"/>
      </w:r>
    </w:p>
    <w:p w14:paraId="7A7940DC" w14:textId="77777777" w:rsidR="00557A78" w:rsidRPr="002B7A15" w:rsidRDefault="00557A78" w:rsidP="00137D9B">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137D9B">
      <w:pPr>
        <w:pStyle w:val="Bodytext"/>
      </w:pPr>
      <w:commentRangeStart w:id="437"/>
      <w:r w:rsidRPr="002B7A15">
        <w:t>Es wurden keine weiteren Auffälligkeiten festgestellt.</w:t>
      </w:r>
      <w:commentRangeEnd w:id="437"/>
      <w:r w:rsidR="00137D9B" w:rsidRPr="002B7A15">
        <w:rPr>
          <w:rStyle w:val="Kommentarzeichen"/>
          <w:sz w:val="24"/>
          <w:szCs w:val="20"/>
        </w:rPr>
        <w:commentReference w:id="437"/>
      </w:r>
    </w:p>
    <w:p w14:paraId="38A520E4" w14:textId="77777777" w:rsidR="004A0439" w:rsidRPr="002B7A15" w:rsidRDefault="004A0439" w:rsidP="004A0439">
      <w:pPr>
        <w:pStyle w:val="berschrift1"/>
        <w:rPr>
          <w:noProof/>
        </w:rPr>
      </w:pPr>
      <w:bookmarkStart w:id="438" w:name="_Glossar_1"/>
      <w:bookmarkStart w:id="439" w:name="_Toc216953291"/>
      <w:bookmarkEnd w:id="438"/>
      <w:r w:rsidRPr="002B7A15">
        <w:rPr>
          <w:noProof/>
        </w:rPr>
        <w:lastRenderedPageBreak/>
        <w:t>Glossar</w:t>
      </w:r>
      <w:bookmarkEnd w:id="439"/>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137D9B">
      <w:pPr>
        <w:pStyle w:val="Bodytext"/>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137D9B">
      <w:pPr>
        <w:pStyle w:val="Bodytext"/>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137D9B">
      <w:pPr>
        <w:pStyle w:val="Bodytext"/>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137D9B">
      <w:pPr>
        <w:pStyle w:val="Bodytext"/>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137D9B">
      <w:pPr>
        <w:pStyle w:val="Bodytext"/>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137D9B">
      <w:pPr>
        <w:pStyle w:val="Bodytext"/>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137D9B">
      <w:pPr>
        <w:pStyle w:val="Bodytext"/>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137D9B">
      <w:pPr>
        <w:pStyle w:val="Bodytext"/>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137D9B">
      <w:pPr>
        <w:pStyle w:val="Bodytext"/>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137D9B">
      <w:pPr>
        <w:pStyle w:val="Bodytext"/>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137D9B">
      <w:pPr>
        <w:pStyle w:val="Bodytext"/>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137D9B">
      <w:pPr>
        <w:pStyle w:val="Bodytext"/>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137D9B">
      <w:pPr>
        <w:pStyle w:val="Bodytext"/>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137D9B">
      <w:pPr>
        <w:pStyle w:val="Bodytext"/>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137D9B">
      <w:pPr>
        <w:pStyle w:val="Bodytext"/>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137D9B">
      <w:pPr>
        <w:pStyle w:val="Bodytext"/>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137D9B">
      <w:pPr>
        <w:pStyle w:val="Bodytext"/>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t>HTML-Tags</w:t>
      </w:r>
    </w:p>
    <w:p w14:paraId="333CCB00" w14:textId="77777777" w:rsidR="00FB591D" w:rsidRPr="002B7A15" w:rsidRDefault="00FB591D" w:rsidP="00137D9B">
      <w:pPr>
        <w:pStyle w:val="Bodytext"/>
      </w:pPr>
      <w:r w:rsidRPr="002B7A15">
        <w:lastRenderedPageBreak/>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137D9B">
      <w:pPr>
        <w:pStyle w:val="Bodytext"/>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137D9B">
      <w:pPr>
        <w:pStyle w:val="Bodytext"/>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137D9B">
      <w:pPr>
        <w:pStyle w:val="Bodytext"/>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137D9B">
      <w:pPr>
        <w:pStyle w:val="Bodytext"/>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137D9B">
      <w:pPr>
        <w:pStyle w:val="Bodytext"/>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137D9B">
      <w:pPr>
        <w:pStyle w:val="Bodytext"/>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137D9B">
      <w:pPr>
        <w:pStyle w:val="Bodytext"/>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137D9B">
      <w:pPr>
        <w:pStyle w:val="Bodytext"/>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137D9B">
      <w:pPr>
        <w:pStyle w:val="Bodytext"/>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137D9B">
      <w:pPr>
        <w:pStyle w:val="Bodytext"/>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137D9B">
      <w:pPr>
        <w:pStyle w:val="Bodytext"/>
      </w:pPr>
      <w:r w:rsidRPr="002B7A15">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137D9B">
      <w:pPr>
        <w:pStyle w:val="Bodytext"/>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137D9B">
      <w:pPr>
        <w:pStyle w:val="Bodytext"/>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137D9B">
      <w:pPr>
        <w:pStyle w:val="Bodytext"/>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137D9B">
      <w:pPr>
        <w:pStyle w:val="Bodytext"/>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137D9B">
      <w:pPr>
        <w:pStyle w:val="Bodytext"/>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137D9B">
      <w:pPr>
        <w:pStyle w:val="Bodytext"/>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137D9B">
      <w:pPr>
        <w:pStyle w:val="Bodytext"/>
      </w:pPr>
      <w:r w:rsidRPr="002B7A15">
        <w:t>SuperNova</w:t>
      </w:r>
    </w:p>
    <w:p w14:paraId="14AB07A2" w14:textId="77777777" w:rsidR="00FB591D" w:rsidRPr="002B7A15" w:rsidRDefault="00FB591D" w:rsidP="00137D9B">
      <w:pPr>
        <w:pStyle w:val="Bodytext"/>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137D9B">
      <w:pPr>
        <w:pStyle w:val="Bodytext"/>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137D9B">
      <w:pPr>
        <w:pStyle w:val="Bodytext"/>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137D9B">
      <w:pPr>
        <w:pStyle w:val="Bodytext"/>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137D9B">
      <w:pPr>
        <w:pStyle w:val="Bodytext"/>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137D9B">
      <w:pPr>
        <w:pStyle w:val="Bodytext"/>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137D9B">
      <w:pPr>
        <w:pStyle w:val="Bodytext"/>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137D9B">
      <w:pPr>
        <w:pStyle w:val="Bodytext"/>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137D9B">
      <w:pPr>
        <w:pStyle w:val="Bodytext"/>
      </w:pPr>
      <w:r w:rsidRPr="002B7A15">
        <w:t>Kommerzielle Bildschirmvergrößerungssoftware</w:t>
      </w:r>
    </w:p>
    <w:p w14:paraId="729D218A" w14:textId="77777777" w:rsidR="00CC275B" w:rsidRPr="002B7A15" w:rsidRDefault="00CC275B" w:rsidP="00CC275B">
      <w:pPr>
        <w:pStyle w:val="berschrift1"/>
        <w:rPr>
          <w:noProof/>
        </w:rPr>
      </w:pPr>
      <w:bookmarkStart w:id="440" w:name="_Toc76556423"/>
      <w:bookmarkStart w:id="441" w:name="_Toc103720198"/>
      <w:bookmarkStart w:id="442" w:name="_Toc216953292"/>
      <w:r w:rsidRPr="002B7A15">
        <w:rPr>
          <w:noProof/>
        </w:rPr>
        <w:lastRenderedPageBreak/>
        <w:t>Kontakt und Verantwortlichkeiten</w:t>
      </w:r>
      <w:bookmarkEnd w:id="440"/>
      <w:bookmarkEnd w:id="441"/>
      <w:bookmarkEnd w:id="442"/>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137D9B">
      <w:pPr>
        <w:pStyle w:val="Bodytext"/>
      </w:pPr>
    </w:p>
    <w:p w14:paraId="16EA1E87" w14:textId="77777777" w:rsidR="00241515" w:rsidRPr="002B7A15" w:rsidRDefault="00241515" w:rsidP="00137D9B">
      <w:pPr>
        <w:pStyle w:val="Bodytext"/>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5"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6"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7"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8"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0"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1"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2"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3"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8"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7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2"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4"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6"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3"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5"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6"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4"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0"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2"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3"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09"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0"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1"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17"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18"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19"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0"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22"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26"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29"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30"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31"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32"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33"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36"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37"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CDC30B" w15:done="0"/>
  <w15:commentEx w15:paraId="4C471510" w15:done="0"/>
  <w15:commentEx w15:paraId="5DFFF3D5"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CDC30B" w16cid:durableId="13817471"/>
  <w16cid:commentId w16cid:paraId="4C471510" w16cid:durableId="56A09505"/>
  <w16cid:commentId w16cid:paraId="5DFFF3D5" w16cid:durableId="209A9B45"/>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FE44" w14:textId="77777777" w:rsidR="00C916C2" w:rsidRPr="002B7A15" w:rsidRDefault="00C916C2" w:rsidP="00395AA7">
      <w:r w:rsidRPr="002B7A15">
        <w:separator/>
      </w:r>
    </w:p>
    <w:p w14:paraId="31B25843" w14:textId="77777777" w:rsidR="00C916C2" w:rsidRPr="002B7A15" w:rsidRDefault="00C916C2" w:rsidP="00395AA7"/>
    <w:p w14:paraId="21F0C8D9" w14:textId="77777777" w:rsidR="00C916C2" w:rsidRPr="002B7A15" w:rsidRDefault="00C916C2" w:rsidP="00395AA7"/>
  </w:endnote>
  <w:endnote w:type="continuationSeparator" w:id="0">
    <w:p w14:paraId="57DAAB33" w14:textId="77777777" w:rsidR="00C916C2" w:rsidRPr="002B7A15" w:rsidRDefault="00C916C2" w:rsidP="00395AA7">
      <w:r w:rsidRPr="002B7A15">
        <w:continuationSeparator/>
      </w:r>
    </w:p>
    <w:p w14:paraId="7AE6A42E" w14:textId="77777777" w:rsidR="00C916C2" w:rsidRPr="002B7A15" w:rsidRDefault="00C916C2" w:rsidP="00395AA7"/>
    <w:p w14:paraId="7D35850C" w14:textId="77777777" w:rsidR="00C916C2" w:rsidRPr="002B7A15" w:rsidRDefault="00C916C2"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05D77AB8-8A60-4474-B746-B61408590B45}"/>
    <w:embedBold r:id="rId2" w:subsetted="1" w:fontKey="{9D181B6D-5B70-48FA-A71B-188EB21E5F0E}"/>
    <w:embedItalic r:id="rId3" w:subsetted="1" w:fontKey="{FB075B06-5879-4D87-A968-009098FE75CC}"/>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F221" w14:textId="77777777" w:rsidR="00C916C2" w:rsidRPr="002B7A15" w:rsidRDefault="00C916C2" w:rsidP="00395AA7">
      <w:r w:rsidRPr="002B7A15">
        <w:separator/>
      </w:r>
    </w:p>
    <w:p w14:paraId="46D4CDBB" w14:textId="77777777" w:rsidR="00C916C2" w:rsidRPr="002B7A15" w:rsidRDefault="00C916C2" w:rsidP="00395AA7"/>
    <w:p w14:paraId="6CE54E6E" w14:textId="77777777" w:rsidR="00C916C2" w:rsidRPr="002B7A15" w:rsidRDefault="00C916C2" w:rsidP="00395AA7"/>
  </w:footnote>
  <w:footnote w:type="continuationSeparator" w:id="0">
    <w:p w14:paraId="5036596C" w14:textId="77777777" w:rsidR="00C916C2" w:rsidRPr="002B7A15" w:rsidRDefault="00C916C2" w:rsidP="00395AA7">
      <w:r w:rsidRPr="002B7A15">
        <w:continuationSeparator/>
      </w:r>
    </w:p>
    <w:p w14:paraId="50116B7C" w14:textId="77777777" w:rsidR="00C916C2" w:rsidRPr="002B7A15" w:rsidRDefault="00C916C2" w:rsidP="00395AA7"/>
    <w:p w14:paraId="4755596D" w14:textId="77777777" w:rsidR="00C916C2" w:rsidRPr="002B7A15" w:rsidRDefault="00C916C2"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62B3"/>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2E"/>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D9B"/>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16C2"/>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272039"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2041A4"/>
    <w:rsid w:val="00272039"/>
    <w:rsid w:val="0035283B"/>
    <w:rsid w:val="00D22C2B"/>
    <w:rsid w:val="00FA0BF2"/>
    <w:rsid w:val="00FF25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2039"/>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5.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Props1.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2.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3.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5.xml><?xml version="1.0" encoding="utf-8"?>
<ds:datastoreItem xmlns:ds="http://schemas.openxmlformats.org/officeDocument/2006/customXml" ds:itemID="{5D7B259D-1CEE-4444-8A39-5731704100FC}">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9257</Words>
  <Characters>58320</Characters>
  <Application>Microsoft Office Word</Application>
  <DocSecurity>0</DocSecurity>
  <Lines>486</Lines>
  <Paragraphs>134</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67443</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4</cp:revision>
  <cp:lastPrinted>2025-12-16T11:10:00Z</cp:lastPrinted>
  <dcterms:created xsi:type="dcterms:W3CDTF">2026-10-06T20:53:00Z</dcterms:created>
  <dcterms:modified xsi:type="dcterms:W3CDTF">2026-10-06T21:02:00Z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