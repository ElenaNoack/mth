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r w:rsidRPr="002B7A15">
        <w:rPr>
          <w:noProof/>
        </w:rPr>
        <w:lastRenderedPageBreak/>
        <w:t>Organisatorische Angaben und Systemumgebung</w:t>
      </w:r>
      <w:bookmarkEnd w:id="63"/>
      <w:bookmarkEnd w:id="64"/>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9070" w:type="dxa"/>
        <w:tblLook w:val="0480" w:firstRow="0" w:lastRow="0" w:firstColumn="1" w:lastColumn="0" w:noHBand="0" w:noVBand="1"/>
      </w:tblPr>
      <w:tblGrid>
        <w:gridCol w:w="2698"/>
        <w:gridCol w:w="6372"/>
      </w:tblGrid>
      <w:tr w:rsidR="006479C0" w:rsidRPr="002B7A15" w14:paraId="2753A897" w14:textId="77777777" w:rsidTr="006479C0">
        <w:trPr>
          <w:trHeight w:val="454"/>
        </w:trPr>
        <w:tc>
          <w:tcPr>
            <w:tcW w:w="2698" w:type="dxa"/>
          </w:tcPr>
          <w:p w14:paraId="48C599E5" w14:textId="77777777" w:rsidR="006479C0" w:rsidRPr="002B7A15" w:rsidRDefault="006479C0" w:rsidP="006479C0">
            <w:pPr>
              <w:pStyle w:val="Bodytext"/>
            </w:pPr>
            <w:r w:rsidRPr="002B7A15">
              <w:t>Auftraggeber:</w:t>
            </w:r>
          </w:p>
        </w:tc>
        <w:tc>
          <w:tcPr>
            <w:tcW w:w="6372" w:type="dxa"/>
          </w:tcPr>
          <w:p w14:paraId="0A7F7CE6" w14:textId="77777777" w:rsidR="006479C0" w:rsidRDefault="006479C0" w:rsidP="006479C0">
            <w:pPr>
              <w:pStyle w:val="Bodytext"/>
              <w:spacing w:after="0"/>
            </w:pPr>
            <w:r>
              <w:t>{#test_object_results_000_001}</w:t>
            </w:r>
          </w:p>
          <w:p w14:paraId="57E73B60" w14:textId="77777777" w:rsidR="006479C0" w:rsidRDefault="006479C0" w:rsidP="006479C0">
            <w:pPr>
              <w:pStyle w:val="Bodytext"/>
              <w:spacing w:after="0"/>
            </w:pPr>
            <w:r>
              <w:t>{#has_description}</w:t>
            </w:r>
          </w:p>
          <w:p w14:paraId="5CDDB813" w14:textId="77777777" w:rsidR="006479C0" w:rsidRDefault="006479C0" w:rsidP="006479C0">
            <w:pPr>
              <w:pStyle w:val="Bodytext"/>
              <w:spacing w:after="0"/>
            </w:pPr>
            <w:r>
              <w:t>{~~description}</w:t>
            </w:r>
          </w:p>
          <w:p w14:paraId="40EBA7D0" w14:textId="77777777" w:rsidR="006479C0" w:rsidRDefault="006479C0" w:rsidP="006479C0">
            <w:pPr>
              <w:pStyle w:val="Bodytext"/>
              <w:spacing w:after="0"/>
            </w:pPr>
            <w:r>
              <w:t>{/has_description}</w:t>
            </w:r>
          </w:p>
          <w:p w14:paraId="7B35F120" w14:textId="2B91BA85" w:rsidR="006479C0" w:rsidRPr="002B7A15" w:rsidRDefault="006479C0" w:rsidP="006479C0">
            <w:pPr>
              <w:pStyle w:val="Bodytext"/>
            </w:pPr>
            <w:r>
              <w:t>{/test_object_results_000_001}</w:t>
            </w:r>
          </w:p>
        </w:tc>
      </w:tr>
      <w:tr w:rsidR="006479C0" w:rsidRPr="002B7A15" w14:paraId="1CF738CB" w14:textId="77777777" w:rsidTr="006479C0">
        <w:trPr>
          <w:trHeight w:val="454"/>
        </w:trPr>
        <w:tc>
          <w:tcPr>
            <w:tcW w:w="2698" w:type="dxa"/>
          </w:tcPr>
          <w:p w14:paraId="4F77688B" w14:textId="77777777" w:rsidR="006479C0" w:rsidRPr="002B7A15" w:rsidRDefault="006479C0" w:rsidP="006479C0">
            <w:pPr>
              <w:pStyle w:val="Bodytext"/>
            </w:pPr>
            <w:r w:rsidRPr="002B7A15">
              <w:t>Dienstleistungsbereich:</w:t>
            </w:r>
          </w:p>
        </w:tc>
        <w:tc>
          <w:tcPr>
            <w:tcW w:w="6372" w:type="dxa"/>
          </w:tcPr>
          <w:p w14:paraId="10AD3FA2" w14:textId="77777777" w:rsidR="006479C0" w:rsidRDefault="006479C0" w:rsidP="006479C0">
            <w:pPr>
              <w:pStyle w:val="Bodytext"/>
              <w:spacing w:after="0"/>
            </w:pPr>
            <w:r>
              <w:t>{#test_object_results_000_002}</w:t>
            </w:r>
          </w:p>
          <w:p w14:paraId="616EEFFC" w14:textId="77777777" w:rsidR="006479C0" w:rsidRDefault="006479C0" w:rsidP="006479C0">
            <w:pPr>
              <w:pStyle w:val="Bodytext"/>
              <w:spacing w:after="0"/>
            </w:pPr>
            <w:r>
              <w:t>{#has_description}</w:t>
            </w:r>
          </w:p>
          <w:p w14:paraId="77F970FB" w14:textId="77777777" w:rsidR="006479C0" w:rsidRDefault="006479C0" w:rsidP="006479C0">
            <w:pPr>
              <w:pStyle w:val="Bodytext"/>
              <w:spacing w:after="0"/>
            </w:pPr>
            <w:r>
              <w:t>{~~description}</w:t>
            </w:r>
          </w:p>
          <w:p w14:paraId="3770569A" w14:textId="77777777" w:rsidR="006479C0" w:rsidRDefault="006479C0" w:rsidP="006479C0">
            <w:pPr>
              <w:pStyle w:val="Bodytext"/>
              <w:spacing w:after="0"/>
            </w:pPr>
            <w:r>
              <w:t>{/has_description}</w:t>
            </w:r>
          </w:p>
          <w:p w14:paraId="74432C61" w14:textId="6BB730E1" w:rsidR="006479C0" w:rsidRPr="002B7A15" w:rsidRDefault="006479C0" w:rsidP="006479C0">
            <w:pPr>
              <w:pStyle w:val="Bodytext"/>
            </w:pPr>
            <w:r>
              <w:t>{/test_object_results_000_002}</w:t>
            </w:r>
          </w:p>
        </w:tc>
      </w:tr>
      <w:tr w:rsidR="006479C0" w:rsidRPr="002B7A15" w14:paraId="068D7573" w14:textId="77777777" w:rsidTr="006479C0">
        <w:trPr>
          <w:trHeight w:val="454"/>
        </w:trPr>
        <w:tc>
          <w:tcPr>
            <w:tcW w:w="2698" w:type="dxa"/>
          </w:tcPr>
          <w:p w14:paraId="534A824F" w14:textId="77777777" w:rsidR="006479C0" w:rsidRPr="002B7A15" w:rsidRDefault="006479C0" w:rsidP="006479C0">
            <w:pPr>
              <w:pStyle w:val="Bodytext"/>
            </w:pPr>
            <w:r w:rsidRPr="002B7A15">
              <w:t>Region:</w:t>
            </w:r>
          </w:p>
        </w:tc>
        <w:tc>
          <w:tcPr>
            <w:tcW w:w="6372" w:type="dxa"/>
          </w:tcPr>
          <w:p w14:paraId="6DDB06E5" w14:textId="77777777" w:rsidR="006479C0" w:rsidRDefault="006479C0" w:rsidP="006479C0">
            <w:pPr>
              <w:pStyle w:val="Bodytext"/>
              <w:spacing w:after="0"/>
            </w:pPr>
            <w:r>
              <w:t>{#test_object_results_000_003}</w:t>
            </w:r>
          </w:p>
          <w:p w14:paraId="06A47369" w14:textId="77777777" w:rsidR="006479C0" w:rsidRDefault="006479C0" w:rsidP="006479C0">
            <w:pPr>
              <w:pStyle w:val="Bodytext"/>
              <w:spacing w:after="0"/>
            </w:pPr>
            <w:r>
              <w:t>{#has_description}</w:t>
            </w:r>
          </w:p>
          <w:p w14:paraId="6DEC2C21" w14:textId="77777777" w:rsidR="006479C0" w:rsidRDefault="006479C0" w:rsidP="006479C0">
            <w:pPr>
              <w:pStyle w:val="Bodytext"/>
              <w:spacing w:after="0"/>
            </w:pPr>
            <w:r>
              <w:t>{~~description}</w:t>
            </w:r>
          </w:p>
          <w:p w14:paraId="1865D58B" w14:textId="77777777" w:rsidR="006479C0" w:rsidRDefault="006479C0" w:rsidP="006479C0">
            <w:pPr>
              <w:pStyle w:val="Bodytext"/>
              <w:spacing w:after="0"/>
            </w:pPr>
            <w:r>
              <w:t>{/has_description}</w:t>
            </w:r>
          </w:p>
          <w:p w14:paraId="3AB75F86" w14:textId="15BDEA2C" w:rsidR="006479C0" w:rsidRPr="002B7A15" w:rsidRDefault="006479C0" w:rsidP="006479C0">
            <w:pPr>
              <w:pStyle w:val="Bodytext"/>
            </w:pPr>
            <w:r>
              <w:t>{/test_object_results_000_003}</w:t>
            </w:r>
          </w:p>
        </w:tc>
      </w:tr>
      <w:tr w:rsidR="006479C0" w:rsidRPr="002B7A15" w14:paraId="73FD48D1" w14:textId="77777777" w:rsidTr="006479C0">
        <w:trPr>
          <w:trHeight w:val="454"/>
        </w:trPr>
        <w:tc>
          <w:tcPr>
            <w:tcW w:w="2698" w:type="dxa"/>
          </w:tcPr>
          <w:p w14:paraId="7BDF75CB" w14:textId="77777777" w:rsidR="006479C0" w:rsidRPr="002B7A15" w:rsidRDefault="006479C0" w:rsidP="006479C0">
            <w:pPr>
              <w:pStyle w:val="Bodytext"/>
            </w:pPr>
            <w:r w:rsidRPr="002B7A15">
              <w:t>Verwaltungsebene:</w:t>
            </w:r>
          </w:p>
        </w:tc>
        <w:tc>
          <w:tcPr>
            <w:tcW w:w="6372" w:type="dxa"/>
          </w:tcPr>
          <w:p w14:paraId="31CD6810" w14:textId="77777777" w:rsidR="006479C0" w:rsidRDefault="006479C0" w:rsidP="006479C0">
            <w:pPr>
              <w:pStyle w:val="Bodytext"/>
              <w:spacing w:after="0"/>
            </w:pPr>
            <w:r>
              <w:t>{#test_object_results_000_004}</w:t>
            </w:r>
          </w:p>
          <w:p w14:paraId="301DEBA1" w14:textId="77777777" w:rsidR="006479C0" w:rsidRDefault="006479C0" w:rsidP="006479C0">
            <w:pPr>
              <w:pStyle w:val="Bodytext"/>
              <w:spacing w:after="0"/>
            </w:pPr>
            <w:r>
              <w:t>{#has_description}</w:t>
            </w:r>
          </w:p>
          <w:p w14:paraId="06E553B6" w14:textId="77777777" w:rsidR="006479C0" w:rsidRDefault="006479C0" w:rsidP="006479C0">
            <w:pPr>
              <w:pStyle w:val="Bodytext"/>
              <w:spacing w:after="0"/>
            </w:pPr>
            <w:r>
              <w:t>{~~description}</w:t>
            </w:r>
          </w:p>
          <w:p w14:paraId="26C926E4" w14:textId="77777777" w:rsidR="006479C0" w:rsidRDefault="006479C0" w:rsidP="006479C0">
            <w:pPr>
              <w:pStyle w:val="Bodytext"/>
              <w:spacing w:after="0"/>
            </w:pPr>
            <w:r>
              <w:t>{/has_description}</w:t>
            </w:r>
          </w:p>
          <w:p w14:paraId="37175B03" w14:textId="0DE5AE08" w:rsidR="006479C0" w:rsidRPr="002B7A15" w:rsidRDefault="006479C0" w:rsidP="006479C0">
            <w:pPr>
              <w:pStyle w:val="Bodytext"/>
            </w:pPr>
            <w:r>
              <w:t>{/test_object_results_000_004}</w:t>
            </w:r>
          </w:p>
        </w:tc>
      </w:tr>
      <w:tr w:rsidR="006479C0" w:rsidRPr="002B7A15" w14:paraId="5C69B3FF" w14:textId="77777777" w:rsidTr="006479C0">
        <w:trPr>
          <w:trHeight w:val="454"/>
        </w:trPr>
        <w:tc>
          <w:tcPr>
            <w:tcW w:w="2698" w:type="dxa"/>
          </w:tcPr>
          <w:p w14:paraId="56DF63E0" w14:textId="77777777" w:rsidR="006479C0" w:rsidRPr="002B7A15" w:rsidRDefault="006479C0" w:rsidP="006479C0">
            <w:pPr>
              <w:pStyle w:val="Bodytext"/>
            </w:pPr>
            <w:r w:rsidRPr="002B7A15">
              <w:t>Prüfungsumfang:</w:t>
            </w:r>
          </w:p>
        </w:tc>
        <w:tc>
          <w:tcPr>
            <w:tcW w:w="6372" w:type="dxa"/>
          </w:tcPr>
          <w:p w14:paraId="3F521B09" w14:textId="77777777" w:rsidR="006479C0" w:rsidRDefault="006479C0" w:rsidP="006479C0">
            <w:pPr>
              <w:pStyle w:val="Bodytext"/>
              <w:spacing w:after="0"/>
            </w:pPr>
            <w:r>
              <w:t>{#test_object_results_000_005}</w:t>
            </w:r>
          </w:p>
          <w:p w14:paraId="4BE3EF9A" w14:textId="77777777" w:rsidR="006479C0" w:rsidRDefault="006479C0" w:rsidP="006479C0">
            <w:pPr>
              <w:pStyle w:val="Bodytext"/>
              <w:spacing w:after="0"/>
            </w:pPr>
            <w:r>
              <w:t>{#has_description}</w:t>
            </w:r>
          </w:p>
          <w:p w14:paraId="026BBDCB" w14:textId="77777777" w:rsidR="006479C0" w:rsidRDefault="006479C0" w:rsidP="006479C0">
            <w:pPr>
              <w:pStyle w:val="Bodytext"/>
              <w:spacing w:after="0"/>
            </w:pPr>
            <w:r>
              <w:t>{~~description}</w:t>
            </w:r>
          </w:p>
          <w:p w14:paraId="7A5CB5DC" w14:textId="77777777" w:rsidR="006479C0" w:rsidRDefault="006479C0" w:rsidP="006479C0">
            <w:pPr>
              <w:pStyle w:val="Bodytext"/>
              <w:spacing w:after="0"/>
            </w:pPr>
            <w:r>
              <w:t>{/has_description}</w:t>
            </w:r>
          </w:p>
          <w:p w14:paraId="4D25E762" w14:textId="51B9C411" w:rsidR="006479C0" w:rsidRPr="002B7A15" w:rsidRDefault="006479C0" w:rsidP="006479C0">
            <w:pPr>
              <w:pStyle w:val="Bodytext"/>
            </w:pPr>
            <w:r>
              <w:t>{/test_object_results_000_005}</w:t>
            </w:r>
          </w:p>
        </w:tc>
      </w:tr>
      <w:tr w:rsidR="006479C0" w:rsidRPr="002B7A15" w14:paraId="59FC5114" w14:textId="77777777" w:rsidTr="006479C0">
        <w:trPr>
          <w:trHeight w:val="454"/>
        </w:trPr>
        <w:tc>
          <w:tcPr>
            <w:tcW w:w="2698" w:type="dxa"/>
          </w:tcPr>
          <w:p w14:paraId="5E2B2DCE" w14:textId="77777777" w:rsidR="006479C0" w:rsidRPr="002B7A15" w:rsidRDefault="006479C0" w:rsidP="006479C0">
            <w:pPr>
              <w:pStyle w:val="Bodytext"/>
            </w:pPr>
            <w:r w:rsidRPr="002B7A15">
              <w:t>Prüfzeitraum:</w:t>
            </w:r>
          </w:p>
        </w:tc>
        <w:tc>
          <w:tcPr>
            <w:tcW w:w="6372" w:type="dxa"/>
          </w:tcPr>
          <w:p w14:paraId="5EA3966B" w14:textId="77777777" w:rsidR="006479C0" w:rsidRDefault="006479C0" w:rsidP="006479C0">
            <w:pPr>
              <w:pStyle w:val="Bodytext"/>
              <w:spacing w:after="0"/>
            </w:pPr>
            <w:r>
              <w:t>{#test_object_results_000_006}</w:t>
            </w:r>
          </w:p>
          <w:p w14:paraId="44CE6355" w14:textId="77777777" w:rsidR="006479C0" w:rsidRDefault="006479C0" w:rsidP="006479C0">
            <w:pPr>
              <w:pStyle w:val="Bodytext"/>
              <w:spacing w:after="0"/>
            </w:pPr>
            <w:r>
              <w:t>{#has_description}</w:t>
            </w:r>
          </w:p>
          <w:p w14:paraId="3CC59343" w14:textId="77777777" w:rsidR="006479C0" w:rsidRDefault="006479C0" w:rsidP="006479C0">
            <w:pPr>
              <w:pStyle w:val="Bodytext"/>
              <w:spacing w:after="0"/>
            </w:pPr>
            <w:r>
              <w:t>{~~description}</w:t>
            </w:r>
          </w:p>
          <w:p w14:paraId="02AF53F3" w14:textId="77777777" w:rsidR="006479C0" w:rsidRDefault="006479C0" w:rsidP="006479C0">
            <w:pPr>
              <w:pStyle w:val="Bodytext"/>
              <w:spacing w:after="0"/>
            </w:pPr>
            <w:r>
              <w:t>{/has_description}</w:t>
            </w:r>
          </w:p>
          <w:p w14:paraId="71070D20" w14:textId="1B344641" w:rsidR="006479C0" w:rsidRPr="002B7A15" w:rsidRDefault="006479C0" w:rsidP="006479C0">
            <w:pPr>
              <w:pStyle w:val="Bodytext"/>
            </w:pPr>
            <w:r>
              <w:t>{/test_object_results_000_006}</w:t>
            </w:r>
          </w:p>
        </w:tc>
      </w:tr>
      <w:tr w:rsidR="006479C0" w:rsidRPr="002B7A15" w14:paraId="66742B11" w14:textId="77777777" w:rsidTr="006479C0">
        <w:trPr>
          <w:trHeight w:val="454"/>
        </w:trPr>
        <w:tc>
          <w:tcPr>
            <w:tcW w:w="2698" w:type="dxa"/>
          </w:tcPr>
          <w:p w14:paraId="3FBF5D68" w14:textId="77777777" w:rsidR="006479C0" w:rsidRPr="002B7A15" w:rsidRDefault="006479C0" w:rsidP="006479C0">
            <w:pPr>
              <w:pStyle w:val="Bodytext"/>
            </w:pPr>
            <w:r w:rsidRPr="002B7A15">
              <w:t>Ort der Prüfung:</w:t>
            </w:r>
          </w:p>
        </w:tc>
        <w:tc>
          <w:tcPr>
            <w:tcW w:w="6372" w:type="dxa"/>
          </w:tcPr>
          <w:p w14:paraId="3ABC6CA1" w14:textId="3F77EF34" w:rsidR="006479C0" w:rsidRPr="002B7A15" w:rsidRDefault="006479C0" w:rsidP="006479C0">
            <w:pPr>
              <w:pStyle w:val="Bodytext"/>
            </w:pPr>
            <w:r w:rsidRPr="007E718A">
              <w:t>Materna Information &amp; Communications SE</w:t>
            </w:r>
          </w:p>
        </w:tc>
      </w:tr>
      <w:tr w:rsidR="006479C0" w:rsidRPr="002B7A15" w14:paraId="4E80F7E7" w14:textId="77777777" w:rsidTr="006479C0">
        <w:trPr>
          <w:trHeight w:val="454"/>
        </w:trPr>
        <w:tc>
          <w:tcPr>
            <w:tcW w:w="2698" w:type="dxa"/>
          </w:tcPr>
          <w:p w14:paraId="11A52131" w14:textId="265EEFD3" w:rsidR="006479C0" w:rsidRPr="002B7A15" w:rsidRDefault="006479C0" w:rsidP="006479C0">
            <w:pPr>
              <w:pStyle w:val="Bodytext"/>
            </w:pPr>
            <w:r w:rsidRPr="002B7A15">
              <w:lastRenderedPageBreak/>
              <w:t>Analyse durchgeführt von:</w:t>
            </w:r>
          </w:p>
        </w:tc>
        <w:tc>
          <w:tcPr>
            <w:tcW w:w="6372" w:type="dxa"/>
          </w:tcPr>
          <w:p w14:paraId="4003C0B3" w14:textId="77206239" w:rsidR="006479C0" w:rsidRPr="002B7A15" w:rsidRDefault="006479C0" w:rsidP="006479C0">
            <w:pPr>
              <w:pStyle w:val="Bodytext"/>
            </w:pPr>
            <w:r w:rsidRPr="007E718A">
              <w:t>Competence Center Digital Accessibility/Digitale Barrierefreiheit</w:t>
            </w:r>
          </w:p>
        </w:tc>
      </w:tr>
      <w:tr w:rsidR="006479C0" w:rsidRPr="006479C0" w14:paraId="25BACE88" w14:textId="77777777" w:rsidTr="006479C0">
        <w:trPr>
          <w:trHeight w:val="221"/>
        </w:trPr>
        <w:tc>
          <w:tcPr>
            <w:tcW w:w="2698" w:type="dxa"/>
          </w:tcPr>
          <w:p w14:paraId="44B340EB" w14:textId="49A263E6"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4000" behindDoc="0" locked="0" layoutInCell="1" allowOverlap="1" wp14:anchorId="63E57481" wp14:editId="724C068A">
                      <wp:simplePos x="0" y="0"/>
                      <wp:positionH relativeFrom="column">
                        <wp:posOffset>-36195</wp:posOffset>
                      </wp:positionH>
                      <wp:positionV relativeFrom="paragraph">
                        <wp:posOffset>60960</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C237A" id="Gerader Verbinder 4" o:spid="_x0000_s1026" alt="&quot;&quot;"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4.8pt" to="4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" strokecolor="#131819 [3213]"/>
                  </w:pict>
                </mc:Fallback>
              </mc:AlternateContent>
            </w:r>
          </w:p>
        </w:tc>
        <w:tc>
          <w:tcPr>
            <w:tcW w:w="6372" w:type="dxa"/>
          </w:tcPr>
          <w:p w14:paraId="23DFB1AD" w14:textId="0FC0FB32" w:rsidR="006479C0" w:rsidRPr="006479C0" w:rsidRDefault="006479C0" w:rsidP="006479C0">
            <w:pPr>
              <w:pStyle w:val="Bodytext"/>
              <w:rPr>
                <w:sz w:val="2"/>
                <w:szCs w:val="2"/>
              </w:rPr>
            </w:pPr>
          </w:p>
        </w:tc>
      </w:tr>
      <w:tr w:rsidR="006479C0" w:rsidRPr="002B7A15" w14:paraId="45E3CFEC" w14:textId="77777777" w:rsidTr="006479C0">
        <w:trPr>
          <w:trHeight w:val="454"/>
        </w:trPr>
        <w:tc>
          <w:tcPr>
            <w:tcW w:w="2698" w:type="dxa"/>
          </w:tcPr>
          <w:p w14:paraId="0A91FFB7" w14:textId="3A28C88C" w:rsidR="006479C0" w:rsidRPr="002B7A15" w:rsidRDefault="006479C0" w:rsidP="006479C0">
            <w:pPr>
              <w:pStyle w:val="Bodytext"/>
            </w:pPr>
            <w:r w:rsidRPr="002B7A15">
              <w:t>Name des Webauftritts:</w:t>
            </w:r>
          </w:p>
        </w:tc>
        <w:tc>
          <w:tcPr>
            <w:tcW w:w="6372" w:type="dxa"/>
          </w:tcPr>
          <w:p w14:paraId="306517B9" w14:textId="4CDDDE1F" w:rsidR="006479C0" w:rsidRDefault="006479C0" w:rsidP="006479C0">
            <w:pPr>
              <w:pStyle w:val="Bodytext"/>
              <w:spacing w:after="0"/>
            </w:pPr>
            <w:r>
              <w:t>{#test_object_results_000_007}</w:t>
            </w:r>
          </w:p>
          <w:p w14:paraId="314BE727" w14:textId="77777777" w:rsidR="006479C0" w:rsidRDefault="006479C0" w:rsidP="006479C0">
            <w:pPr>
              <w:pStyle w:val="Bodytext"/>
              <w:spacing w:after="0"/>
            </w:pPr>
            <w:r>
              <w:t>{#has_description}</w:t>
            </w:r>
          </w:p>
          <w:p w14:paraId="47EF9FEE" w14:textId="77777777" w:rsidR="006479C0" w:rsidRDefault="006479C0" w:rsidP="006479C0">
            <w:pPr>
              <w:pStyle w:val="Bodytext"/>
              <w:spacing w:after="0"/>
            </w:pPr>
            <w:r>
              <w:t>{~~description}</w:t>
            </w:r>
          </w:p>
          <w:p w14:paraId="4ED7425B" w14:textId="77777777" w:rsidR="006479C0" w:rsidRDefault="006479C0" w:rsidP="006479C0">
            <w:pPr>
              <w:pStyle w:val="Bodytext"/>
              <w:spacing w:after="0"/>
            </w:pPr>
            <w:r>
              <w:t>{/has_description}</w:t>
            </w:r>
          </w:p>
          <w:p w14:paraId="15CB3CD3" w14:textId="33196F2E" w:rsidR="006479C0" w:rsidRPr="002B7A15" w:rsidRDefault="006479C0" w:rsidP="006479C0">
            <w:pPr>
              <w:pStyle w:val="Bodytext"/>
            </w:pPr>
            <w:r>
              <w:t>{/test_object_results_000_007}</w:t>
            </w:r>
          </w:p>
        </w:tc>
      </w:tr>
      <w:tr w:rsidR="006479C0" w:rsidRPr="002B7A15" w14:paraId="75990838" w14:textId="77777777" w:rsidTr="006479C0">
        <w:trPr>
          <w:trHeight w:val="454"/>
        </w:trPr>
        <w:tc>
          <w:tcPr>
            <w:tcW w:w="2698" w:type="dxa"/>
          </w:tcPr>
          <w:p w14:paraId="4FAC7A62" w14:textId="77777777" w:rsidR="006479C0" w:rsidRPr="002B7A15" w:rsidRDefault="006479C0" w:rsidP="006479C0">
            <w:pPr>
              <w:pStyle w:val="Bodytext"/>
            </w:pPr>
            <w:r w:rsidRPr="002B7A15">
              <w:t>Version des Webauftritts:</w:t>
            </w:r>
          </w:p>
        </w:tc>
        <w:tc>
          <w:tcPr>
            <w:tcW w:w="6372" w:type="dxa"/>
          </w:tcPr>
          <w:p w14:paraId="71CB148B" w14:textId="1FC667A9" w:rsidR="006479C0" w:rsidRDefault="006479C0" w:rsidP="006479C0">
            <w:pPr>
              <w:pStyle w:val="Bodytext"/>
              <w:spacing w:after="0"/>
            </w:pPr>
            <w:r>
              <w:t>{#test_object_results_000_008}</w:t>
            </w:r>
          </w:p>
          <w:p w14:paraId="16E01AB9" w14:textId="77777777" w:rsidR="006479C0" w:rsidRDefault="006479C0" w:rsidP="006479C0">
            <w:pPr>
              <w:pStyle w:val="Bodytext"/>
              <w:spacing w:after="0"/>
            </w:pPr>
            <w:r>
              <w:t>{#has_description}</w:t>
            </w:r>
          </w:p>
          <w:p w14:paraId="2E6DF95C" w14:textId="77777777" w:rsidR="006479C0" w:rsidRDefault="006479C0" w:rsidP="006479C0">
            <w:pPr>
              <w:pStyle w:val="Bodytext"/>
              <w:spacing w:after="0"/>
            </w:pPr>
            <w:r>
              <w:t>{~~description}</w:t>
            </w:r>
          </w:p>
          <w:p w14:paraId="4C040335" w14:textId="77777777" w:rsidR="006479C0" w:rsidRDefault="006479C0" w:rsidP="006479C0">
            <w:pPr>
              <w:pStyle w:val="Bodytext"/>
              <w:spacing w:after="0"/>
            </w:pPr>
            <w:r>
              <w:t>{/has_description}</w:t>
            </w:r>
          </w:p>
          <w:p w14:paraId="7A976543" w14:textId="50FBD85A" w:rsidR="006479C0" w:rsidRPr="002B7A15" w:rsidRDefault="006479C0" w:rsidP="006479C0">
            <w:pPr>
              <w:pStyle w:val="Bodytext"/>
            </w:pPr>
            <w:r>
              <w:t>{/test_object_results_000_008}</w:t>
            </w:r>
          </w:p>
        </w:tc>
      </w:tr>
      <w:tr w:rsidR="006479C0" w:rsidRPr="002B7A15" w14:paraId="2D74983A" w14:textId="77777777" w:rsidTr="006479C0">
        <w:trPr>
          <w:trHeight w:val="454"/>
        </w:trPr>
        <w:tc>
          <w:tcPr>
            <w:tcW w:w="2698" w:type="dxa"/>
          </w:tcPr>
          <w:p w14:paraId="0ADD4342" w14:textId="77777777" w:rsidR="006479C0" w:rsidRPr="002B7A15" w:rsidRDefault="006479C0" w:rsidP="006479C0">
            <w:pPr>
              <w:pStyle w:val="Bodytext"/>
            </w:pPr>
            <w:r w:rsidRPr="002B7A15">
              <w:t>Betriebssystem:</w:t>
            </w:r>
          </w:p>
        </w:tc>
        <w:tc>
          <w:tcPr>
            <w:tcW w:w="6372" w:type="dxa"/>
          </w:tcPr>
          <w:p w14:paraId="68A7D533" w14:textId="0543EE4C" w:rsidR="006479C0" w:rsidRDefault="006479C0" w:rsidP="006479C0">
            <w:pPr>
              <w:pStyle w:val="Bodytext"/>
              <w:spacing w:after="0"/>
            </w:pPr>
            <w:r>
              <w:t>{#test_object_results_000_009}</w:t>
            </w:r>
          </w:p>
          <w:p w14:paraId="09AB03EF" w14:textId="77777777" w:rsidR="006479C0" w:rsidRDefault="006479C0" w:rsidP="006479C0">
            <w:pPr>
              <w:pStyle w:val="Bodytext"/>
              <w:spacing w:after="0"/>
            </w:pPr>
            <w:r>
              <w:t>{#has_description}</w:t>
            </w:r>
          </w:p>
          <w:p w14:paraId="00C2ABB7" w14:textId="77777777" w:rsidR="006479C0" w:rsidRDefault="006479C0" w:rsidP="006479C0">
            <w:pPr>
              <w:pStyle w:val="Bodytext"/>
              <w:spacing w:after="0"/>
            </w:pPr>
            <w:r>
              <w:t>{~~description}</w:t>
            </w:r>
          </w:p>
          <w:p w14:paraId="47422E52" w14:textId="77777777" w:rsidR="006479C0" w:rsidRDefault="006479C0" w:rsidP="006479C0">
            <w:pPr>
              <w:pStyle w:val="Bodytext"/>
              <w:spacing w:after="0"/>
            </w:pPr>
            <w:r>
              <w:t>{/has_description}</w:t>
            </w:r>
          </w:p>
          <w:p w14:paraId="3B9A4137" w14:textId="50F7EB63" w:rsidR="006479C0" w:rsidRPr="002B7A15" w:rsidRDefault="006479C0" w:rsidP="006479C0">
            <w:pPr>
              <w:pStyle w:val="Bodytext"/>
              <w:tabs>
                <w:tab w:val="left" w:pos="2055"/>
              </w:tabs>
            </w:pPr>
            <w:r>
              <w:t>{/test_object_results_000_009}</w:t>
            </w:r>
          </w:p>
        </w:tc>
      </w:tr>
      <w:tr w:rsidR="006479C0" w:rsidRPr="002B7A15" w14:paraId="78B31195" w14:textId="77777777" w:rsidTr="006479C0">
        <w:trPr>
          <w:trHeight w:val="454"/>
        </w:trPr>
        <w:tc>
          <w:tcPr>
            <w:tcW w:w="2698" w:type="dxa"/>
          </w:tcPr>
          <w:p w14:paraId="6D00AB14" w14:textId="77777777" w:rsidR="006479C0" w:rsidRPr="002B7A15" w:rsidRDefault="006479C0" w:rsidP="006479C0">
            <w:pPr>
              <w:pStyle w:val="Bodytext"/>
            </w:pPr>
            <w:r w:rsidRPr="002B7A15">
              <w:t>Browser:</w:t>
            </w:r>
          </w:p>
        </w:tc>
        <w:tc>
          <w:tcPr>
            <w:tcW w:w="6372" w:type="dxa"/>
          </w:tcPr>
          <w:p w14:paraId="520E13F9" w14:textId="77777777" w:rsidR="006479C0" w:rsidRDefault="006479C0" w:rsidP="006479C0">
            <w:pPr>
              <w:pStyle w:val="Bodytext"/>
              <w:spacing w:after="0"/>
            </w:pPr>
            <w:r>
              <w:t>{#test_object_results_000_010}</w:t>
            </w:r>
          </w:p>
          <w:p w14:paraId="01211D97" w14:textId="77777777" w:rsidR="006479C0" w:rsidRDefault="006479C0" w:rsidP="006479C0">
            <w:pPr>
              <w:pStyle w:val="Bodytext"/>
              <w:spacing w:after="0"/>
            </w:pPr>
            <w:r>
              <w:t>{#has_description}</w:t>
            </w:r>
          </w:p>
          <w:p w14:paraId="6E78CD12" w14:textId="77777777" w:rsidR="006479C0" w:rsidRDefault="006479C0" w:rsidP="006479C0">
            <w:pPr>
              <w:pStyle w:val="Bodytext"/>
              <w:spacing w:after="0"/>
            </w:pPr>
            <w:r>
              <w:t>{~~description}</w:t>
            </w:r>
          </w:p>
          <w:p w14:paraId="2B60139E" w14:textId="77777777" w:rsidR="006479C0" w:rsidRDefault="006479C0" w:rsidP="006479C0">
            <w:pPr>
              <w:pStyle w:val="Bodytext"/>
              <w:spacing w:after="0"/>
            </w:pPr>
            <w:r>
              <w:t>{/has_description}</w:t>
            </w:r>
          </w:p>
          <w:p w14:paraId="3E966244" w14:textId="1FDD5EF4" w:rsidR="006479C0" w:rsidRPr="002B7A15" w:rsidRDefault="006479C0" w:rsidP="006479C0">
            <w:pPr>
              <w:pStyle w:val="Bodytext"/>
            </w:pPr>
            <w:r>
              <w:t>{/test_object_results_000_010}</w:t>
            </w:r>
          </w:p>
        </w:tc>
      </w:tr>
      <w:tr w:rsidR="006479C0" w:rsidRPr="002B7A15" w14:paraId="0A902635" w14:textId="77777777" w:rsidTr="006479C0">
        <w:trPr>
          <w:trHeight w:val="454"/>
        </w:trPr>
        <w:tc>
          <w:tcPr>
            <w:tcW w:w="2698" w:type="dxa"/>
          </w:tcPr>
          <w:p w14:paraId="08B671AD" w14:textId="77777777" w:rsidR="006479C0" w:rsidRPr="002B7A15" w:rsidRDefault="006479C0" w:rsidP="006479C0">
            <w:pPr>
              <w:pStyle w:val="Bodytext"/>
            </w:pPr>
            <w:r w:rsidRPr="002B7A15">
              <w:t>2. Browser:</w:t>
            </w:r>
          </w:p>
        </w:tc>
        <w:tc>
          <w:tcPr>
            <w:tcW w:w="6372" w:type="dxa"/>
          </w:tcPr>
          <w:p w14:paraId="0A908638" w14:textId="77777777" w:rsidR="006479C0" w:rsidRDefault="006479C0" w:rsidP="006479C0">
            <w:pPr>
              <w:pStyle w:val="Bodytext"/>
              <w:spacing w:after="0"/>
            </w:pPr>
            <w:r>
              <w:t>{#test_object_results_000_011}</w:t>
            </w:r>
          </w:p>
          <w:p w14:paraId="6579C212" w14:textId="77777777" w:rsidR="006479C0" w:rsidRDefault="006479C0" w:rsidP="006479C0">
            <w:pPr>
              <w:pStyle w:val="Bodytext"/>
              <w:spacing w:after="0"/>
            </w:pPr>
            <w:r>
              <w:t>{#has_description}</w:t>
            </w:r>
          </w:p>
          <w:p w14:paraId="0B17216E" w14:textId="77777777" w:rsidR="006479C0" w:rsidRDefault="006479C0" w:rsidP="006479C0">
            <w:pPr>
              <w:pStyle w:val="Bodytext"/>
              <w:spacing w:after="0"/>
            </w:pPr>
            <w:r>
              <w:t>{~~description}</w:t>
            </w:r>
          </w:p>
          <w:p w14:paraId="116A3A3A" w14:textId="77777777" w:rsidR="006479C0" w:rsidRDefault="006479C0" w:rsidP="006479C0">
            <w:pPr>
              <w:pStyle w:val="Bodytext"/>
              <w:spacing w:after="0"/>
            </w:pPr>
            <w:r>
              <w:t>{/has_description}</w:t>
            </w:r>
          </w:p>
          <w:p w14:paraId="2591A3DF" w14:textId="33487E91" w:rsidR="006479C0" w:rsidRPr="002B7A15" w:rsidRDefault="006479C0" w:rsidP="006479C0">
            <w:pPr>
              <w:pStyle w:val="Bodytext"/>
            </w:pPr>
            <w:r>
              <w:t>{/test_object_results_000_011}</w:t>
            </w:r>
          </w:p>
        </w:tc>
      </w:tr>
      <w:tr w:rsidR="006479C0" w:rsidRPr="002B7A15" w14:paraId="63D72BFC" w14:textId="77777777" w:rsidTr="006479C0">
        <w:trPr>
          <w:trHeight w:val="454"/>
        </w:trPr>
        <w:tc>
          <w:tcPr>
            <w:tcW w:w="2698" w:type="dxa"/>
          </w:tcPr>
          <w:p w14:paraId="571683AA" w14:textId="77777777" w:rsidR="006479C0" w:rsidRPr="002B7A15" w:rsidRDefault="006479C0" w:rsidP="006479C0">
            <w:pPr>
              <w:pStyle w:val="Bodytext"/>
            </w:pPr>
            <w:r w:rsidRPr="002B7A15">
              <w:t>Bildschirmauflösung:</w:t>
            </w:r>
          </w:p>
        </w:tc>
        <w:tc>
          <w:tcPr>
            <w:tcW w:w="6372" w:type="dxa"/>
          </w:tcPr>
          <w:p w14:paraId="7F2C3CB1" w14:textId="77777777" w:rsidR="006479C0" w:rsidRDefault="006479C0" w:rsidP="006479C0">
            <w:pPr>
              <w:pStyle w:val="Bodytext"/>
              <w:spacing w:after="0"/>
            </w:pPr>
            <w:r>
              <w:t>{#test_object_results_000_012}</w:t>
            </w:r>
          </w:p>
          <w:p w14:paraId="5F213F18" w14:textId="77777777" w:rsidR="006479C0" w:rsidRDefault="006479C0" w:rsidP="006479C0">
            <w:pPr>
              <w:pStyle w:val="Bodytext"/>
              <w:spacing w:after="0"/>
            </w:pPr>
            <w:r>
              <w:t>{#has_description}</w:t>
            </w:r>
          </w:p>
          <w:p w14:paraId="197E7208" w14:textId="77777777" w:rsidR="006479C0" w:rsidRDefault="006479C0" w:rsidP="006479C0">
            <w:pPr>
              <w:pStyle w:val="Bodytext"/>
              <w:spacing w:after="0"/>
            </w:pPr>
            <w:r>
              <w:t>{~~description}</w:t>
            </w:r>
          </w:p>
          <w:p w14:paraId="22E96F7B" w14:textId="77777777" w:rsidR="006479C0" w:rsidRDefault="006479C0" w:rsidP="006479C0">
            <w:pPr>
              <w:pStyle w:val="Bodytext"/>
              <w:spacing w:after="0"/>
            </w:pPr>
            <w:r>
              <w:t>{/has_description}</w:t>
            </w:r>
          </w:p>
          <w:p w14:paraId="75468B1B" w14:textId="70667B9A" w:rsidR="006479C0" w:rsidRPr="002B7A15" w:rsidRDefault="006479C0" w:rsidP="006479C0">
            <w:pPr>
              <w:pStyle w:val="Bodytext"/>
            </w:pPr>
            <w:r>
              <w:t>{/test_object_results_000_012}</w:t>
            </w:r>
          </w:p>
        </w:tc>
      </w:tr>
      <w:tr w:rsidR="006479C0" w:rsidRPr="006479C0" w14:paraId="59C690FB" w14:textId="77777777" w:rsidTr="006479C0">
        <w:trPr>
          <w:trHeight w:val="120"/>
        </w:trPr>
        <w:tc>
          <w:tcPr>
            <w:tcW w:w="2698" w:type="dxa"/>
          </w:tcPr>
          <w:p w14:paraId="50BF5F14" w14:textId="77777777" w:rsidR="006479C0" w:rsidRPr="006479C0" w:rsidRDefault="006479C0" w:rsidP="006479C0">
            <w:pPr>
              <w:pStyle w:val="Bodytext"/>
              <w:rPr>
                <w:sz w:val="2"/>
                <w:szCs w:val="2"/>
              </w:rPr>
            </w:pPr>
          </w:p>
        </w:tc>
        <w:tc>
          <w:tcPr>
            <w:tcW w:w="6372" w:type="dxa"/>
          </w:tcPr>
          <w:p w14:paraId="5342C3B4" w14:textId="26A0AC72"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5024" behindDoc="0" locked="0" layoutInCell="1" allowOverlap="1" wp14:anchorId="7D0461A9" wp14:editId="0C824739">
                      <wp:simplePos x="0" y="0"/>
                      <wp:positionH relativeFrom="column">
                        <wp:posOffset>-1774825</wp:posOffset>
                      </wp:positionH>
                      <wp:positionV relativeFrom="paragraph">
                        <wp:posOffset>32385</wp:posOffset>
                      </wp:positionV>
                      <wp:extent cx="5724000" cy="0"/>
                      <wp:effectExtent l="0" t="0" r="0" b="0"/>
                      <wp:wrapNone/>
                      <wp:docPr id="1067082792" name="Gerader Verbinder 10670827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40D35" id="Gerader Verbinder 1067082792" o:spid="_x0000_s1026" alt="&quot;&quot;"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75pt,2.55pt" to="310.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" strokecolor="#131819 [3213]"/>
                  </w:pict>
                </mc:Fallback>
              </mc:AlternateContent>
            </w:r>
          </w:p>
        </w:tc>
      </w:tr>
      <w:tr w:rsidR="006479C0" w:rsidRPr="002B7A15" w14:paraId="2DFC9257" w14:textId="77777777" w:rsidTr="006479C0">
        <w:trPr>
          <w:trHeight w:val="454"/>
        </w:trPr>
        <w:tc>
          <w:tcPr>
            <w:tcW w:w="2698" w:type="dxa"/>
          </w:tcPr>
          <w:p w14:paraId="31B4CF6A" w14:textId="77777777" w:rsidR="006479C0" w:rsidRPr="002B7A15" w:rsidRDefault="006479C0" w:rsidP="006479C0">
            <w:pPr>
              <w:pStyle w:val="Bodytext"/>
            </w:pPr>
            <w:r w:rsidRPr="002B7A15">
              <w:t>Screenreader:</w:t>
            </w:r>
          </w:p>
        </w:tc>
        <w:tc>
          <w:tcPr>
            <w:tcW w:w="6372" w:type="dxa"/>
          </w:tcPr>
          <w:p w14:paraId="68C5CE0D" w14:textId="77777777" w:rsidR="006479C0" w:rsidRDefault="006479C0" w:rsidP="006479C0">
            <w:pPr>
              <w:pStyle w:val="Bodytext"/>
              <w:spacing w:after="0"/>
            </w:pPr>
            <w:r>
              <w:t>{#test_object_results_000_013}</w:t>
            </w:r>
          </w:p>
          <w:p w14:paraId="077EC1A9" w14:textId="77777777" w:rsidR="006479C0" w:rsidRDefault="006479C0" w:rsidP="006479C0">
            <w:pPr>
              <w:pStyle w:val="Bodytext"/>
              <w:spacing w:after="0"/>
            </w:pPr>
            <w:r>
              <w:t>{#has_description}</w:t>
            </w:r>
          </w:p>
          <w:p w14:paraId="24D82A51" w14:textId="77777777" w:rsidR="006479C0" w:rsidRDefault="006479C0" w:rsidP="006479C0">
            <w:pPr>
              <w:pStyle w:val="Bodytext"/>
              <w:spacing w:after="0"/>
            </w:pPr>
            <w:r>
              <w:t>{~~description}</w:t>
            </w:r>
          </w:p>
          <w:p w14:paraId="13DC2891" w14:textId="77777777" w:rsidR="006479C0" w:rsidRDefault="006479C0" w:rsidP="006479C0">
            <w:pPr>
              <w:pStyle w:val="Bodytext"/>
              <w:spacing w:after="0"/>
            </w:pPr>
            <w:r>
              <w:lastRenderedPageBreak/>
              <w:t>{/has_description}</w:t>
            </w:r>
          </w:p>
          <w:p w14:paraId="0B40E894" w14:textId="000CEC91" w:rsidR="006479C0" w:rsidRPr="002B7A15" w:rsidRDefault="006479C0" w:rsidP="006479C0">
            <w:pPr>
              <w:pStyle w:val="Bodytext"/>
            </w:pPr>
            <w:r>
              <w:t>{/test_object_results_000_013}</w:t>
            </w:r>
          </w:p>
        </w:tc>
      </w:tr>
      <w:tr w:rsidR="006479C0" w:rsidRPr="002B7A15" w14:paraId="1E6B1F45" w14:textId="77777777" w:rsidTr="006479C0">
        <w:trPr>
          <w:trHeight w:val="454"/>
        </w:trPr>
        <w:tc>
          <w:tcPr>
            <w:tcW w:w="2698" w:type="dxa"/>
          </w:tcPr>
          <w:p w14:paraId="4D86E56E" w14:textId="77777777" w:rsidR="006479C0" w:rsidRPr="002B7A15" w:rsidRDefault="006479C0" w:rsidP="006479C0">
            <w:pPr>
              <w:pStyle w:val="Bodytext"/>
            </w:pPr>
            <w:r w:rsidRPr="002B7A15">
              <w:lastRenderedPageBreak/>
              <w:t>Kontrastmessung:</w:t>
            </w:r>
          </w:p>
        </w:tc>
        <w:tc>
          <w:tcPr>
            <w:tcW w:w="6372" w:type="dxa"/>
          </w:tcPr>
          <w:p w14:paraId="0ADC1866" w14:textId="77777777" w:rsidR="006479C0" w:rsidRDefault="006479C0" w:rsidP="006479C0">
            <w:pPr>
              <w:pStyle w:val="Bodytext"/>
              <w:spacing w:after="0"/>
            </w:pPr>
            <w:r>
              <w:t>{#test_object_results_000_014}</w:t>
            </w:r>
          </w:p>
          <w:p w14:paraId="38A0AA7E" w14:textId="77777777" w:rsidR="006479C0" w:rsidRDefault="006479C0" w:rsidP="006479C0">
            <w:pPr>
              <w:pStyle w:val="Bodytext"/>
              <w:spacing w:after="0"/>
            </w:pPr>
            <w:r>
              <w:t>{#has_description}</w:t>
            </w:r>
          </w:p>
          <w:p w14:paraId="06B97611" w14:textId="77777777" w:rsidR="006479C0" w:rsidRDefault="006479C0" w:rsidP="006479C0">
            <w:pPr>
              <w:pStyle w:val="Bodytext"/>
              <w:spacing w:after="0"/>
            </w:pPr>
            <w:r>
              <w:t>{~~description}</w:t>
            </w:r>
          </w:p>
          <w:p w14:paraId="13F326B9" w14:textId="77777777" w:rsidR="006479C0" w:rsidRDefault="006479C0" w:rsidP="006479C0">
            <w:pPr>
              <w:pStyle w:val="Bodytext"/>
              <w:spacing w:after="0"/>
            </w:pPr>
            <w:r>
              <w:t>{/has_description}</w:t>
            </w:r>
          </w:p>
          <w:p w14:paraId="7F294CE3" w14:textId="722131B0" w:rsidR="006479C0" w:rsidRPr="002B7A15" w:rsidRDefault="006479C0" w:rsidP="006479C0">
            <w:pPr>
              <w:pStyle w:val="Bodytext"/>
            </w:pPr>
            <w:r>
              <w:t>{/test_object_results_000_014}</w:t>
            </w:r>
          </w:p>
        </w:tc>
      </w:tr>
      <w:tr w:rsidR="006479C0" w:rsidRPr="002B7A15" w14:paraId="077AD3CD" w14:textId="77777777" w:rsidTr="006479C0">
        <w:trPr>
          <w:trHeight w:val="454"/>
        </w:trPr>
        <w:tc>
          <w:tcPr>
            <w:tcW w:w="2698" w:type="dxa"/>
          </w:tcPr>
          <w:p w14:paraId="0E9B5749" w14:textId="77777777" w:rsidR="006479C0" w:rsidRPr="002B7A15" w:rsidRDefault="006479C0" w:rsidP="006479C0">
            <w:pPr>
              <w:pStyle w:val="Bodytext"/>
            </w:pPr>
            <w:r w:rsidRPr="002B7A15">
              <w:t>Dokumentenprüfung:</w:t>
            </w:r>
          </w:p>
        </w:tc>
        <w:tc>
          <w:tcPr>
            <w:tcW w:w="6372" w:type="dxa"/>
          </w:tcPr>
          <w:p w14:paraId="7E7C2CC3" w14:textId="77777777" w:rsidR="006479C0" w:rsidRDefault="006479C0" w:rsidP="006479C0">
            <w:pPr>
              <w:pStyle w:val="Bodytext"/>
              <w:spacing w:after="0"/>
            </w:pPr>
            <w:r>
              <w:t>{#test_object_results_000_015}</w:t>
            </w:r>
          </w:p>
          <w:p w14:paraId="7CCE308B" w14:textId="77777777" w:rsidR="006479C0" w:rsidRDefault="006479C0" w:rsidP="006479C0">
            <w:pPr>
              <w:pStyle w:val="Bodytext"/>
              <w:spacing w:after="0"/>
            </w:pPr>
            <w:r>
              <w:t>{#has_description}</w:t>
            </w:r>
          </w:p>
          <w:p w14:paraId="0D294081" w14:textId="77777777" w:rsidR="006479C0" w:rsidRDefault="006479C0" w:rsidP="006479C0">
            <w:pPr>
              <w:pStyle w:val="Bodytext"/>
              <w:spacing w:after="0"/>
            </w:pPr>
            <w:r>
              <w:t>{~~description}</w:t>
            </w:r>
          </w:p>
          <w:p w14:paraId="029C6005" w14:textId="77777777" w:rsidR="006479C0" w:rsidRDefault="006479C0" w:rsidP="006479C0">
            <w:pPr>
              <w:pStyle w:val="Bodytext"/>
              <w:spacing w:after="0"/>
            </w:pPr>
            <w:r>
              <w:t>{/has_description}</w:t>
            </w:r>
          </w:p>
          <w:p w14:paraId="7F10A9CB" w14:textId="441C5A69" w:rsidR="006479C0" w:rsidRPr="002B7A15" w:rsidRDefault="006479C0" w:rsidP="006479C0">
            <w:pPr>
              <w:pStyle w:val="Bodytext"/>
            </w:pPr>
            <w:r>
              <w:t>{/test_object_results_000_015}</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65" w:name="_Toc34815511"/>
      <w:bookmarkStart w:id="66" w:name="_Toc216953269"/>
      <w:bookmarkStart w:id="67" w:name="_Toc450733024"/>
      <w:bookmarkStart w:id="68" w:name="_Toc504467924"/>
      <w:r w:rsidRPr="002B7A15">
        <w:rPr>
          <w:noProof/>
        </w:rPr>
        <w:lastRenderedPageBreak/>
        <w:t>Testumfang</w:t>
      </w:r>
      <w:bookmarkEnd w:id="65"/>
      <w:bookmarkEnd w:id="66"/>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69"/>
      <w:commentRangeEnd w:id="69"/>
      <w:r w:rsidR="006D50C2" w:rsidRPr="002B7A15">
        <w:rPr>
          <w:rStyle w:val="Kommentarzeichen"/>
          <w:sz w:val="24"/>
          <w:szCs w:val="20"/>
        </w:rPr>
        <w:commentReference w:id="69"/>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70" w:name="_Toc34815512"/>
      <w:bookmarkStart w:id="71" w:name="_Toc216953270"/>
      <w:r w:rsidRPr="002B7A15">
        <w:rPr>
          <w:noProof/>
        </w:rPr>
        <w:t>Test</w:t>
      </w:r>
      <w:r w:rsidR="00A123D4" w:rsidRPr="002B7A15">
        <w:rPr>
          <w:noProof/>
        </w:rPr>
        <w:t>d</w:t>
      </w:r>
      <w:r w:rsidRPr="002B7A15">
        <w:rPr>
          <w:noProof/>
        </w:rPr>
        <w:t>urchführung</w:t>
      </w:r>
      <w:bookmarkEnd w:id="67"/>
      <w:bookmarkEnd w:id="68"/>
      <w:bookmarkEnd w:id="70"/>
      <w:bookmarkEnd w:id="71"/>
      <w:r w:rsidR="00A123D4" w:rsidRPr="002B7A15">
        <w:rPr>
          <w:noProof/>
        </w:rPr>
        <w:t xml:space="preserve"> </w:t>
      </w:r>
    </w:p>
    <w:p w14:paraId="0EE51424" w14:textId="77777777" w:rsidR="00A123D4" w:rsidRPr="002B7A15" w:rsidRDefault="00A123D4" w:rsidP="00A123D4">
      <w:pPr>
        <w:pStyle w:val="Bodytext"/>
      </w:pPr>
      <w:bookmarkStart w:id="72"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72"/>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73"/>
      <w:r w:rsidRPr="002B7A15">
        <w:t>Werden bei Webauftritten Cookies oder Cookie-Banner eingesetzt, so wird für die Prüfung stets mit den minimal notwendigen Einstellungen getestet.</w:t>
      </w:r>
      <w:commentRangeEnd w:id="73"/>
      <w:r w:rsidR="00D23E4D" w:rsidRPr="002B7A15">
        <w:rPr>
          <w:rStyle w:val="Kommentarzeichen"/>
          <w:sz w:val="24"/>
          <w:szCs w:val="20"/>
        </w:rPr>
        <w:commentReference w:id="73"/>
      </w:r>
    </w:p>
    <w:p w14:paraId="510FD8D6" w14:textId="77777777" w:rsidR="00581B3C" w:rsidRPr="002B7A15" w:rsidRDefault="00A123D4" w:rsidP="008D3BA8">
      <w:pPr>
        <w:pStyle w:val="berschrift2"/>
        <w:pageBreakBefore/>
        <w:suppressAutoHyphens/>
        <w:spacing w:after="120" w:line="288" w:lineRule="auto"/>
        <w:rPr>
          <w:noProof/>
        </w:rPr>
      </w:pPr>
      <w:bookmarkStart w:id="74" w:name="_Toc216953271"/>
      <w:commentRangeStart w:id="75"/>
      <w:r w:rsidRPr="002B7A15">
        <w:rPr>
          <w:noProof/>
        </w:rPr>
        <w:lastRenderedPageBreak/>
        <w:t>Testausschlüsse</w:t>
      </w:r>
      <w:bookmarkEnd w:id="74"/>
      <w:commentRangeEnd w:id="75"/>
      <w:r w:rsidR="006D50C2" w:rsidRPr="002B7A15">
        <w:rPr>
          <w:rStyle w:val="Kommentarzeichen"/>
          <w:noProof/>
          <w:sz w:val="26"/>
          <w:szCs w:val="28"/>
        </w:rPr>
        <w:commentReference w:id="75"/>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76" w:name="_Ausschlüsse_von_der"/>
      <w:bookmarkStart w:id="77" w:name="_Toc424652714"/>
      <w:bookmarkStart w:id="78" w:name="_Toc425507199"/>
      <w:bookmarkStart w:id="79" w:name="_Toc425515874"/>
      <w:bookmarkStart w:id="80" w:name="_Toc425528492"/>
      <w:bookmarkStart w:id="81" w:name="_Toc429051602"/>
      <w:bookmarkStart w:id="82" w:name="_Toc429482784"/>
      <w:bookmarkStart w:id="83" w:name="_Toc430074962"/>
      <w:bookmarkStart w:id="84" w:name="_Toc430245664"/>
      <w:bookmarkStart w:id="85" w:name="_Toc430246553"/>
      <w:bookmarkStart w:id="86" w:name="_Toc450733025"/>
      <w:bookmarkStart w:id="87" w:name="_Toc504467925"/>
      <w:bookmarkEnd w:id="76"/>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88" w:name="_Toc216953272"/>
      <w:bookmarkEnd w:id="77"/>
      <w:bookmarkEnd w:id="78"/>
      <w:bookmarkEnd w:id="79"/>
      <w:bookmarkEnd w:id="80"/>
      <w:bookmarkEnd w:id="81"/>
      <w:bookmarkEnd w:id="82"/>
      <w:bookmarkEnd w:id="83"/>
      <w:bookmarkEnd w:id="84"/>
      <w:bookmarkEnd w:id="85"/>
      <w:bookmarkEnd w:id="86"/>
      <w:bookmarkEnd w:id="87"/>
      <w:r w:rsidRPr="002B7A15">
        <w:rPr>
          <w:noProof/>
        </w:rPr>
        <w:lastRenderedPageBreak/>
        <w:t>Ergebnis der Prüfung</w:t>
      </w:r>
      <w:bookmarkEnd w:id="88"/>
    </w:p>
    <w:p w14:paraId="7A941B61" w14:textId="77777777" w:rsidR="004A0439" w:rsidRPr="002B7A15" w:rsidRDefault="004A0439" w:rsidP="00581B3C">
      <w:pPr>
        <w:pStyle w:val="berschrift2"/>
        <w:rPr>
          <w:noProof/>
        </w:rPr>
      </w:pPr>
      <w:bookmarkStart w:id="89" w:name="_Toc29559829"/>
      <w:bookmarkStart w:id="90" w:name="_Toc34815497"/>
      <w:bookmarkStart w:id="91" w:name="_Toc216953273"/>
      <w:r w:rsidRPr="002B7A15">
        <w:rPr>
          <w:noProof/>
        </w:rPr>
        <w:t>Fazit</w:t>
      </w:r>
      <w:bookmarkEnd w:id="89"/>
      <w:bookmarkEnd w:id="90"/>
      <w:bookmarkEnd w:id="91"/>
    </w:p>
    <w:p w14:paraId="1EEB6196" w14:textId="77777777" w:rsidR="001F41C8" w:rsidRPr="002B7A15" w:rsidRDefault="001F41C8" w:rsidP="001F41C8">
      <w:pPr>
        <w:pStyle w:val="Bodytext"/>
        <w:rPr>
          <w:snapToGrid w:val="0"/>
        </w:rPr>
      </w:pPr>
      <w:r w:rsidRPr="002B7A15">
        <w:t xml:space="preserve">Der Webauftritt </w:t>
      </w:r>
      <w:commentRangeStart w:id="92"/>
      <w:r w:rsidRPr="002B7A15">
        <w:t>…</w:t>
      </w:r>
      <w:commentRangeEnd w:id="92"/>
      <w:r w:rsidR="00C25C83" w:rsidRPr="002B7A15">
        <w:rPr>
          <w:rStyle w:val="Kommentarzeichen"/>
          <w:sz w:val="24"/>
          <w:szCs w:val="20"/>
        </w:rPr>
        <w:commentReference w:id="92"/>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Default="00404229" w:rsidP="00404229">
      <w:pPr>
        <w:pStyle w:val="Bodytext"/>
        <w:rPr>
          <w:snapToGrid w:val="0"/>
        </w:rPr>
      </w:pPr>
      <w:r w:rsidRPr="002B7A15">
        <w:rPr>
          <w:snapToGrid w:val="0"/>
        </w:rPr>
        <w:t>Eine Anforderung gilt als bestanden, wenn keiner der einzelnen Prüfschritte mit „nicht bestanden“ bewertet wurde.</w:t>
      </w:r>
    </w:p>
    <w:p w14:paraId="6ACA2C50" w14:textId="77777777" w:rsidR="00047B31" w:rsidRPr="00047B31" w:rsidRDefault="00047B31" w:rsidP="00047B31">
      <w:pPr>
        <w:pStyle w:val="Bodytext"/>
      </w:pPr>
      <w:r w:rsidRPr="00047B31">
        <w:t>{#test_object_100.001}</w:t>
      </w:r>
    </w:p>
    <w:p w14:paraId="6912F48B" w14:textId="77777777" w:rsidR="00047B31" w:rsidRPr="00047B31" w:rsidRDefault="00047B31" w:rsidP="00047B31">
      <w:pPr>
        <w:pStyle w:val="Bodytext"/>
      </w:pPr>
      <w:r w:rsidRPr="00047B31">
        <w:t>{test_object_100.001.description}</w:t>
      </w:r>
    </w:p>
    <w:p w14:paraId="173C5F86" w14:textId="77777777" w:rsidR="00047B31" w:rsidRPr="00047B31" w:rsidRDefault="00047B31" w:rsidP="00047B31">
      <w:pPr>
        <w:pStyle w:val="Bodytext"/>
      </w:pPr>
      <w:r w:rsidRPr="00047B31">
        <w:t>{/test_object_100.001}</w:t>
      </w:r>
    </w:p>
    <w:p w14:paraId="2C4AFE8A" w14:textId="77777777" w:rsidR="00047B31" w:rsidRPr="002B7A15" w:rsidRDefault="00047B31" w:rsidP="00404229">
      <w:pPr>
        <w:pStyle w:val="Bodytext"/>
        <w:rPr>
          <w:snapToGrid w:val="0"/>
        </w:rPr>
      </w:pPr>
    </w:p>
    <w:p w14:paraId="4EE38C27" w14:textId="77777777" w:rsidR="00FE1625" w:rsidRPr="002B7A15" w:rsidRDefault="00FE1625">
      <w:pPr>
        <w:spacing w:after="0"/>
        <w:jc w:val="left"/>
        <w:rPr>
          <w:rFonts w:eastAsiaTheme="minorHAnsi" w:cs="ArialMT"/>
          <w:bCs w:val="0"/>
          <w:snapToGrid/>
          <w:szCs w:val="20"/>
          <w:lang w:eastAsia="en-US"/>
        </w:rPr>
      </w:pPr>
      <w:bookmarkStart w:id="93" w:name="_Hlk96417765"/>
      <w:r w:rsidRPr="002B7A15">
        <w:br w:type="page"/>
      </w:r>
    </w:p>
    <w:p w14:paraId="0A84A264" w14:textId="77777777" w:rsidR="001268F4" w:rsidRPr="002B7A15" w:rsidRDefault="001268F4" w:rsidP="00FE1625">
      <w:pPr>
        <w:pStyle w:val="Bodytext"/>
        <w:rPr>
          <w:szCs w:val="23"/>
        </w:rPr>
      </w:pPr>
      <w:commentRangeStart w:id="94"/>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95"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95"/>
      <w:commentRangeEnd w:id="94"/>
      <w:r w:rsidR="00047B31" w:rsidRPr="002B7A15">
        <w:rPr>
          <w:rStyle w:val="Kommentarzeichen"/>
          <w:sz w:val="24"/>
          <w:szCs w:val="23"/>
        </w:rPr>
        <w:commentReference w:id="94"/>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96" w:name="_Bewertung_der_WCAG-Erfolgskriterien"/>
      <w:bookmarkStart w:id="97" w:name="_Toc34815498"/>
      <w:bookmarkStart w:id="98" w:name="_Toc216953274"/>
      <w:bookmarkStart w:id="99" w:name="_Toc398634030"/>
      <w:bookmarkStart w:id="100" w:name="_Toc403386746"/>
      <w:bookmarkStart w:id="101" w:name="_Toc504467909"/>
      <w:bookmarkEnd w:id="93"/>
      <w:bookmarkEnd w:id="96"/>
      <w:r w:rsidRPr="002B7A15">
        <w:rPr>
          <w:noProof/>
        </w:rPr>
        <w:lastRenderedPageBreak/>
        <w:t xml:space="preserve">Bewertung der </w:t>
      </w:r>
      <w:bookmarkEnd w:id="97"/>
      <w:r w:rsidR="00F94B06" w:rsidRPr="002B7A15">
        <w:rPr>
          <w:noProof/>
        </w:rPr>
        <w:t>Anforderungen</w:t>
      </w:r>
      <w:bookmarkEnd w:id="98"/>
    </w:p>
    <w:p w14:paraId="07D3E0B4" w14:textId="77777777" w:rsidR="002F286D" w:rsidRPr="002B7A15" w:rsidRDefault="002F286D" w:rsidP="002F286D">
      <w:pPr>
        <w:pStyle w:val="Bodytext"/>
        <w:rPr>
          <w:color w:val="auto"/>
        </w:rPr>
      </w:pPr>
      <w:bookmarkStart w:id="102"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02"/>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03" w:name="_Hlk96422099"/>
      <w:bookmarkStart w:id="104" w:name="_Hlk126233890"/>
      <w:bookmarkStart w:id="105" w:name="_Hlk96420144"/>
      <w:bookmarkStart w:id="106"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07" w:name="_Hlk96420228"/>
      <w:r w:rsidRPr="002B7A15">
        <w:t>der EN</w:t>
      </w:r>
      <w:r w:rsidR="007071DD" w:rsidRPr="002B7A15">
        <w:t> </w:t>
      </w:r>
      <w:r w:rsidRPr="002B7A15">
        <w:t>301</w:t>
      </w:r>
      <w:r w:rsidR="007071DD" w:rsidRPr="002B7A15">
        <w:t> </w:t>
      </w:r>
      <w:r w:rsidRPr="002B7A15">
        <w:t>549 und den zusätzlichen Anforderungen</w:t>
      </w:r>
      <w:bookmarkEnd w:id="107"/>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08" w:name="_Hlk96420160"/>
      <w:bookmarkStart w:id="109" w:name="_Hlk96421393"/>
      <w:bookmarkEnd w:id="103"/>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10" w:name="_Hlk123831090"/>
      <w:bookmarkEnd w:id="108"/>
      <w:bookmarkEnd w:id="109"/>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04"/>
    <w:bookmarkEnd w:id="110"/>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11" w:name="_Toc216953275"/>
      <w:bookmarkEnd w:id="105"/>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11"/>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06"/>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r w:rsidRPr="003150B1">
              <w:rPr>
                <w:b/>
                <w:snapToGrid/>
                <w:color w:val="000000"/>
              </w:rPr>
              <w:t>Bewertung</w:t>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12" w:name="_Toc216953276"/>
      <w:bookmarkStart w:id="113" w:name="_Hlk31963572"/>
      <w:bookmarkStart w:id="114" w:name="_Hlk96420375"/>
      <w:bookmarkStart w:id="115" w:name="_Hlk96422163"/>
      <w:r w:rsidRPr="002B7A15">
        <w:rPr>
          <w:noProof/>
        </w:rPr>
        <w:lastRenderedPageBreak/>
        <w:t>Bewertung zusätzlicher Anforderungen</w:t>
      </w:r>
      <w:bookmarkEnd w:id="112"/>
    </w:p>
    <w:p w14:paraId="45F494CA" w14:textId="77777777" w:rsidR="000228C7" w:rsidRPr="002B7A15" w:rsidRDefault="00847F31" w:rsidP="00993996">
      <w:pPr>
        <w:pStyle w:val="Bodytext"/>
      </w:pPr>
      <w:bookmarkStart w:id="116"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7BF3DDF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52FCDDFA" w14:textId="2755A22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0"/>
        <w:gridCol w:w="3490"/>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17" w:name="_Hlk96420401"/>
            <w:bookmarkEnd w:id="113"/>
            <w:bookmarkEnd w:id="114"/>
            <w:bookmarkEnd w:id="116"/>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r w:rsidRPr="002B7A15">
              <w:rPr>
                <w:b/>
                <w:color w:val="000000"/>
              </w:rPr>
              <w:t>Bewertung</w:t>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r w:rsidRPr="002B7A15">
              <w:t>10.1.1.1 Nicht-Text-Inhalt</w:t>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18" w:name="_Hlk185253051"/>
            <w:r w:rsidRPr="002B7A15">
              <w:t>10.1.4.3 Kontrast (Minimum)</w:t>
            </w:r>
            <w:bookmarkEnd w:id="118"/>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19" w:name="_Ausführliche_Auswertung_der"/>
      <w:bookmarkStart w:id="120" w:name="_Toc216953277"/>
      <w:bookmarkEnd w:id="99"/>
      <w:bookmarkEnd w:id="100"/>
      <w:bookmarkEnd w:id="101"/>
      <w:bookmarkEnd w:id="115"/>
      <w:bookmarkEnd w:id="117"/>
      <w:bookmarkEnd w:id="119"/>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20"/>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21" w:name="_Erhaltung_von_Barrierefreiheitsinfo"/>
      <w:bookmarkStart w:id="122" w:name="_Möglichkeiten_der_Bedienung"/>
      <w:bookmarkStart w:id="123" w:name="_Taktiler_oder_auditorischer"/>
      <w:bookmarkStart w:id="124" w:name="_Tastenwiederholung"/>
      <w:bookmarkStart w:id="125" w:name="_Anzeige_von_RTT"/>
      <w:bookmarkStart w:id="126" w:name="_Visueller_Anzeiger_von"/>
      <w:bookmarkEnd w:id="121"/>
      <w:bookmarkEnd w:id="122"/>
      <w:bookmarkEnd w:id="123"/>
      <w:bookmarkEnd w:id="124"/>
      <w:bookmarkEnd w:id="125"/>
      <w:bookmarkEnd w:id="126"/>
      <w:r w:rsidRPr="002B7A15">
        <w:rPr>
          <w:b/>
          <w:bCs w:val="0"/>
          <w:color w:val="auto"/>
        </w:rPr>
        <w:br w:type="page"/>
      </w:r>
    </w:p>
    <w:p w14:paraId="4DFCB16C" w14:textId="77777777" w:rsidR="00C00986" w:rsidRPr="002B7A15" w:rsidRDefault="00C00986" w:rsidP="00564FC7">
      <w:pPr>
        <w:pStyle w:val="berschrift2"/>
        <w:pageBreakBefore/>
        <w:rPr>
          <w:noProof/>
        </w:rPr>
      </w:pPr>
      <w:bookmarkStart w:id="127" w:name="_Interoperabilität"/>
      <w:bookmarkStart w:id="128" w:name="_Bildfrequenz"/>
      <w:bookmarkStart w:id="129" w:name="_Eigenschaften_von_Untertiteln"/>
      <w:bookmarkStart w:id="130" w:name="_Synchronisation_der_Audiodeskriptio"/>
      <w:bookmarkStart w:id="131" w:name="_Toc216953278"/>
      <w:bookmarkEnd w:id="127"/>
      <w:bookmarkEnd w:id="128"/>
      <w:bookmarkEnd w:id="129"/>
      <w:bookmarkEnd w:id="130"/>
      <w:r w:rsidRPr="002B7A15">
        <w:rPr>
          <w:noProof/>
        </w:rPr>
        <w:lastRenderedPageBreak/>
        <w:t>Web</w:t>
      </w:r>
      <w:bookmarkEnd w:id="131"/>
    </w:p>
    <w:p w14:paraId="722F6176" w14:textId="77777777" w:rsidR="004A0439" w:rsidRPr="002B7A15" w:rsidRDefault="004A0439" w:rsidP="00C00986">
      <w:pPr>
        <w:pStyle w:val="berschrift3"/>
        <w:pageBreakBefore w:val="0"/>
        <w:rPr>
          <w:noProof/>
        </w:rPr>
      </w:pPr>
      <w:bookmarkStart w:id="132" w:name="_Toc504467926"/>
      <w:bookmarkStart w:id="133" w:name="_Toc34815515"/>
      <w:bookmarkStart w:id="134" w:name="_Toc216953279"/>
      <w:r w:rsidRPr="002B7A15">
        <w:rPr>
          <w:noProof/>
        </w:rPr>
        <w:t>Wahrnehmba</w:t>
      </w:r>
      <w:bookmarkEnd w:id="132"/>
      <w:bookmarkEnd w:id="133"/>
      <w:r w:rsidR="009E2772" w:rsidRPr="002B7A15">
        <w:rPr>
          <w:noProof/>
        </w:rPr>
        <w:t>r</w:t>
      </w:r>
      <w:bookmarkEnd w:id="134"/>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35" w:name="_Anforderung:_Alternativen_für"/>
      <w:bookmarkStart w:id="136" w:name="_Toc34815516"/>
      <w:bookmarkEnd w:id="135"/>
      <w:r w:rsidRPr="002B7A15">
        <w:rPr>
          <w:noProof/>
        </w:rPr>
        <w:t>Text</w:t>
      </w:r>
      <w:r w:rsidR="00352CB9" w:rsidRPr="002B7A15">
        <w:rPr>
          <w:noProof/>
        </w:rPr>
        <w:t>-A</w:t>
      </w:r>
      <w:r w:rsidRPr="002B7A15">
        <w:rPr>
          <w:noProof/>
        </w:rPr>
        <w:t>lternativen</w:t>
      </w:r>
      <w:bookmarkEnd w:id="136"/>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37" w:name="_Nicht-Text-Inhalt_(!)"/>
      <w:bookmarkStart w:id="138" w:name="_Nicht-Text-Inhalt"/>
      <w:bookmarkStart w:id="139" w:name="_Toc504467928"/>
      <w:bookmarkStart w:id="140" w:name="_Toc34815517"/>
      <w:bookmarkEnd w:id="137"/>
      <w:bookmarkEnd w:id="138"/>
      <w:r w:rsidRPr="002B7A15">
        <w:t>Nicht-Text-Inhalt</w:t>
      </w:r>
      <w:bookmarkEnd w:id="139"/>
      <w:bookmarkEnd w:id="140"/>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41" w:name="_Alternativtexte_für_Bedienelemente"/>
      <w:bookmarkStart w:id="142" w:name="_Sonstiges_1"/>
      <w:bookmarkStart w:id="143" w:name="_Sonstige_Auffälligkeiten"/>
      <w:bookmarkStart w:id="144" w:name="_Toc34815518"/>
      <w:bookmarkStart w:id="145" w:name="_Ref31357826"/>
      <w:bookmarkStart w:id="146" w:name="_Toc34815595"/>
      <w:bookmarkEnd w:id="141"/>
      <w:bookmarkEnd w:id="142"/>
      <w:bookmarkEnd w:id="143"/>
      <w:r w:rsidRPr="002B7A15">
        <w:t xml:space="preserve">Alternativtexte für </w:t>
      </w:r>
      <w:bookmarkEnd w:id="144"/>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5D291DAB" w14:textId="77777777" w:rsidR="00F57AA1" w:rsidRPr="002B7A15" w:rsidRDefault="00F57AA1" w:rsidP="00BC6389">
      <w:pPr>
        <w:pStyle w:val="berschrift6"/>
        <w:keepLines/>
        <w:pageBreakBefore w:val="0"/>
      </w:pPr>
      <w:bookmarkStart w:id="147" w:name="_Alternativtexte_für_Grafiken"/>
      <w:bookmarkStart w:id="148" w:name="_Toc34815519"/>
      <w:bookmarkEnd w:id="147"/>
      <w:r w:rsidRPr="002B7A15">
        <w:lastRenderedPageBreak/>
        <w:t xml:space="preserve">Alternativtexte für Grafiken und </w:t>
      </w:r>
      <w:bookmarkEnd w:id="148"/>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0BB46C93" w14:textId="77777777" w:rsidR="00F57AA1" w:rsidRPr="002B7A15" w:rsidRDefault="00F57AA1" w:rsidP="001602E4">
      <w:pPr>
        <w:pStyle w:val="berschrift4"/>
        <w:pageBreakBefore/>
        <w:rPr>
          <w:noProof/>
        </w:rPr>
      </w:pPr>
      <w:bookmarkStart w:id="149" w:name="_Leere_alt-Attribute_für"/>
      <w:bookmarkStart w:id="150" w:name="_Toc34815522"/>
      <w:bookmarkStart w:id="151" w:name="_Toc41380460"/>
      <w:bookmarkStart w:id="152" w:name="_Toc41392891"/>
      <w:bookmarkStart w:id="153" w:name="_Toc46389409"/>
      <w:bookmarkEnd w:id="149"/>
      <w:r w:rsidRPr="002B7A15">
        <w:rPr>
          <w:noProof/>
        </w:rPr>
        <w:lastRenderedPageBreak/>
        <w:t>Zeitbasierte Medien</w:t>
      </w:r>
      <w:bookmarkEnd w:id="150"/>
      <w:bookmarkEnd w:id="151"/>
      <w:bookmarkEnd w:id="152"/>
      <w:bookmarkEnd w:id="153"/>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54" w:name="_Aufgezeichnete_Audio-_und"/>
      <w:bookmarkStart w:id="155" w:name="_Reines_Audio_und"/>
      <w:bookmarkStart w:id="156" w:name="_Erweiterte_Untertitel_(Captions)"/>
      <w:bookmarkStart w:id="157" w:name="_Untertitel_(aufgezeichnet)"/>
      <w:bookmarkStart w:id="158" w:name="_Untertitel_(aufgezeichnet)_(Prüfsch"/>
      <w:bookmarkStart w:id="159" w:name="_Toc34815524"/>
      <w:bookmarkStart w:id="160" w:name="_Toc41380462"/>
      <w:bookmarkStart w:id="161" w:name="_Toc41392893"/>
      <w:bookmarkStart w:id="162" w:name="_Toc46389411"/>
      <w:bookmarkEnd w:id="154"/>
      <w:bookmarkEnd w:id="155"/>
      <w:bookmarkEnd w:id="156"/>
      <w:bookmarkEnd w:id="157"/>
      <w:bookmarkEnd w:id="158"/>
      <w:r w:rsidRPr="002B7A15">
        <w:t>Untertitel (</w:t>
      </w:r>
      <w:bookmarkEnd w:id="159"/>
      <w:bookmarkEnd w:id="160"/>
      <w:bookmarkEnd w:id="161"/>
      <w:bookmarkEnd w:id="162"/>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39BFF4F9" w14:textId="77777777" w:rsidR="00F57AA1" w:rsidRPr="002B7A15" w:rsidRDefault="00F57AA1" w:rsidP="00EF0609">
      <w:pPr>
        <w:pStyle w:val="berschrift4"/>
        <w:pageBreakBefore/>
        <w:rPr>
          <w:noProof/>
        </w:rPr>
      </w:pPr>
      <w:bookmarkStart w:id="163" w:name="_Audio-Deskription_oder_Volltext-Alt"/>
      <w:bookmarkStart w:id="164" w:name="_Audiodeskription_oder_Medienalterna"/>
      <w:bookmarkStart w:id="165" w:name="_Gestaltung_von_Inhalten"/>
      <w:bookmarkStart w:id="166" w:name="_Toc34815528"/>
      <w:bookmarkStart w:id="167" w:name="_Toc41380466"/>
      <w:bookmarkStart w:id="168" w:name="_Toc41392897"/>
      <w:bookmarkStart w:id="169" w:name="_Toc46389415"/>
      <w:bookmarkEnd w:id="163"/>
      <w:bookmarkEnd w:id="164"/>
      <w:bookmarkEnd w:id="165"/>
      <w:r w:rsidRPr="002B7A15">
        <w:rPr>
          <w:noProof/>
        </w:rPr>
        <w:lastRenderedPageBreak/>
        <w:t>Anpassbar</w:t>
      </w:r>
      <w:bookmarkEnd w:id="166"/>
      <w:bookmarkEnd w:id="167"/>
      <w:bookmarkEnd w:id="168"/>
      <w:bookmarkEnd w:id="169"/>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70" w:name="_Info_und_Beziehungen"/>
      <w:bookmarkStart w:id="171" w:name="_Toc504467936"/>
      <w:bookmarkStart w:id="172" w:name="_Toc34815529"/>
      <w:bookmarkStart w:id="173" w:name="_Toc41380467"/>
      <w:bookmarkStart w:id="174" w:name="_Toc41392898"/>
      <w:bookmarkStart w:id="175" w:name="_Toc46389416"/>
      <w:bookmarkEnd w:id="170"/>
      <w:r w:rsidRPr="002B7A15">
        <w:t>Info</w:t>
      </w:r>
      <w:bookmarkEnd w:id="171"/>
      <w:r w:rsidRPr="002B7A15">
        <w:t xml:space="preserve"> und Beziehungen</w:t>
      </w:r>
      <w:bookmarkEnd w:id="172"/>
      <w:bookmarkEnd w:id="173"/>
      <w:bookmarkEnd w:id="174"/>
      <w:bookmarkEnd w:id="175"/>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76" w:name="_HTML-Strukturelemente_für_Überschri"/>
      <w:bookmarkStart w:id="177" w:name="_Toc34815530"/>
      <w:bookmarkEnd w:id="176"/>
      <w:r w:rsidRPr="002B7A15">
        <w:t xml:space="preserve">HTML-Strukturelemente für </w:t>
      </w:r>
      <w:bookmarkEnd w:id="177"/>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4D53F7C3" w14:textId="77777777" w:rsidR="00F57AA1" w:rsidRPr="002B7A15" w:rsidRDefault="00F57AA1" w:rsidP="00BC6389">
      <w:pPr>
        <w:pStyle w:val="berschrift6"/>
        <w:keepLines/>
        <w:pageBreakBefore w:val="0"/>
      </w:pPr>
      <w:bookmarkStart w:id="178" w:name="_HTML-Strukturelemente_für_Listen"/>
      <w:bookmarkStart w:id="179" w:name="_Toc34815531"/>
      <w:bookmarkEnd w:id="178"/>
      <w:r w:rsidRPr="002B7A15">
        <w:t xml:space="preserve">HTML-Strukturelemente für </w:t>
      </w:r>
      <w:bookmarkEnd w:id="179"/>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lastRenderedPageBreak/>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16AF6DDF" w14:textId="77777777" w:rsidR="00F57AA1" w:rsidRPr="002B7A15" w:rsidRDefault="00F57AA1" w:rsidP="00BC6389">
      <w:pPr>
        <w:pStyle w:val="berschrift6"/>
        <w:keepLines/>
        <w:pageBreakBefore w:val="0"/>
      </w:pPr>
      <w:bookmarkStart w:id="180" w:name="_Toc34815532"/>
      <w:r w:rsidRPr="002B7A15">
        <w:t xml:space="preserve">HTML-Strukturelemente für </w:t>
      </w:r>
      <w:bookmarkEnd w:id="180"/>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lastRenderedPageBreak/>
        <w:t>{/has_recommendation}</w:t>
      </w:r>
    </w:p>
    <w:p w14:paraId="356DA641" w14:textId="77777777" w:rsidR="003D294C" w:rsidRDefault="00000000">
      <w:pPr>
        <w:pStyle w:val="Bodytext"/>
      </w:pPr>
      <w:r w:rsidRPr="001D46FC">
        <w:rPr>
          <w:rStyle w:val="BodytextZchn"/>
        </w:rPr>
        <w:t>{/test_object_results_9_1_3_1c}</w:t>
      </w:r>
    </w:p>
    <w:p w14:paraId="2BC46CD9" w14:textId="77777777" w:rsidR="00F57AA1" w:rsidRPr="002B7A15" w:rsidRDefault="00F57AA1" w:rsidP="00BC6389">
      <w:pPr>
        <w:pStyle w:val="berschrift6"/>
        <w:keepLines/>
        <w:pageBreakBefore w:val="0"/>
      </w:pPr>
      <w:bookmarkStart w:id="181" w:name="_Inhalte_gegliedert_-&gt;"/>
      <w:bookmarkStart w:id="182" w:name="_Toc34815533"/>
      <w:bookmarkEnd w:id="181"/>
      <w:r w:rsidRPr="002B7A15">
        <w:t xml:space="preserve">Inhalte </w:t>
      </w:r>
      <w:bookmarkEnd w:id="182"/>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32AB4DC9" w14:textId="77777777" w:rsidR="00F57AA1" w:rsidRPr="002B7A15" w:rsidRDefault="00F57AA1" w:rsidP="00BC6389">
      <w:pPr>
        <w:pStyle w:val="berschrift6"/>
        <w:keepLines/>
        <w:pageBreakBefore w:val="0"/>
      </w:pPr>
      <w:bookmarkStart w:id="183" w:name="_Datentabellen_richtig_aufgebaut"/>
      <w:bookmarkStart w:id="184" w:name="_Toc34815534"/>
      <w:bookmarkEnd w:id="183"/>
      <w:r w:rsidRPr="002B7A15">
        <w:t xml:space="preserve">Datentabellen richtig </w:t>
      </w:r>
      <w:bookmarkEnd w:id="184"/>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lastRenderedPageBreak/>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185" w:name="_Toc34815535"/>
      <w:r w:rsidRPr="002B7A15">
        <w:t xml:space="preserve">Zuordnung von </w:t>
      </w:r>
      <w:bookmarkEnd w:id="185"/>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6FADA90F" w14:textId="77777777" w:rsidR="00A00404" w:rsidRDefault="001D46FC" w:rsidP="001D46FC">
      <w:pPr>
        <w:pStyle w:val="Bodytextfett"/>
      </w:pPr>
      <w:r>
        <w:rPr>
          <w:rStyle w:val="BodytextZchn"/>
        </w:rPr>
        <w:t>Prüfschritt: {</w:t>
      </w:r>
      <w:r w:rsidRPr="001D46FC">
        <w:rPr>
          <w:rStyle w:val="BodytextZchn"/>
        </w:rPr>
        <w:t>%rating_icon_9_1_3_1f} {rating_9_1_3_1f}</w:t>
      </w:r>
    </w:p>
    <w:p w14:paraId="7A8F0D2F" w14:textId="1C86851F" w:rsidR="00800D78" w:rsidRPr="002B7A15" w:rsidRDefault="00F57AA1" w:rsidP="00800D78">
      <w:pPr>
        <w:pStyle w:val="berschrift6"/>
        <w:keepLines/>
        <w:pageBreakBefore w:val="0"/>
      </w:pPr>
      <w:bookmarkStart w:id="186" w:name="_Kein_Strukturmarkup_für"/>
      <w:bookmarkStart w:id="187" w:name="_Toc34815536"/>
      <w:bookmarkEnd w:id="186"/>
      <w:r w:rsidRPr="002B7A15">
        <w:lastRenderedPageBreak/>
        <w:t xml:space="preserve">Kein Strukturmarkup für </w:t>
      </w:r>
      <w:bookmarkEnd w:id="187"/>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49481281" w14:textId="786D08F4" w:rsidR="00F57AA1" w:rsidRPr="002B7A15" w:rsidRDefault="00F57AA1" w:rsidP="00A15763">
      <w:pPr>
        <w:pStyle w:val="berschrift6"/>
        <w:keepLines/>
        <w:pageBreakBefore w:val="0"/>
        <w:tabs>
          <w:tab w:val="clear" w:pos="567"/>
          <w:tab w:val="clear" w:pos="1134"/>
          <w:tab w:val="clear" w:pos="1418"/>
        </w:tabs>
        <w:ind w:left="1418" w:hanging="1418"/>
      </w:pPr>
      <w:bookmarkStart w:id="188" w:name="_Toc34815537"/>
      <w:r w:rsidRPr="002B7A15">
        <w:t xml:space="preserve">Beschriftung von Formularelementen programmatisch </w:t>
      </w:r>
      <w:bookmarkEnd w:id="188"/>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lastRenderedPageBreak/>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243DB78A" w14:textId="3DCB6150" w:rsidR="00F57AA1" w:rsidRPr="002B7A15" w:rsidRDefault="00F57AA1" w:rsidP="005D4149">
      <w:pPr>
        <w:pStyle w:val="berschrift4"/>
        <w:pageBreakBefore/>
        <w:rPr>
          <w:noProof/>
        </w:rPr>
      </w:pPr>
      <w:bookmarkStart w:id="189" w:name="_Aussagekräftige_Reihenfolge_(!)"/>
      <w:bookmarkStart w:id="190" w:name="_Bedeutungsvolle_Reihenfolge_(!)"/>
      <w:bookmarkStart w:id="191" w:name="_Zweck_von_Eingaben"/>
      <w:bookmarkStart w:id="192" w:name="_Eingabezweck_bestimmen_(!)"/>
      <w:bookmarkStart w:id="193" w:name="_Wahrnehmung_des_Inhalts"/>
      <w:bookmarkStart w:id="194" w:name="_Toc34815542"/>
      <w:bookmarkStart w:id="195" w:name="_Toc41380472"/>
      <w:bookmarkStart w:id="196" w:name="_Toc41392903"/>
      <w:bookmarkStart w:id="197" w:name="_Toc46389421"/>
      <w:bookmarkEnd w:id="189"/>
      <w:bookmarkEnd w:id="190"/>
      <w:bookmarkEnd w:id="191"/>
      <w:bookmarkEnd w:id="192"/>
      <w:bookmarkEnd w:id="193"/>
      <w:r w:rsidRPr="002B7A15">
        <w:rPr>
          <w:noProof/>
        </w:rPr>
        <w:lastRenderedPageBreak/>
        <w:t>Unterscheidbar</w:t>
      </w:r>
      <w:bookmarkEnd w:id="194"/>
      <w:bookmarkEnd w:id="195"/>
      <w:bookmarkEnd w:id="196"/>
      <w:bookmarkEnd w:id="197"/>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198" w:name="_Farbe"/>
      <w:bookmarkStart w:id="199" w:name="_Benutzung_von_Farbe"/>
      <w:bookmarkStart w:id="200" w:name="_Toc504467940"/>
      <w:bookmarkStart w:id="201" w:name="_Toc34815543"/>
      <w:bookmarkStart w:id="202" w:name="_Toc41380473"/>
      <w:bookmarkStart w:id="203" w:name="_Toc41392904"/>
      <w:bookmarkStart w:id="204" w:name="_Toc46389422"/>
      <w:bookmarkEnd w:id="198"/>
      <w:bookmarkEnd w:id="199"/>
      <w:r w:rsidRPr="002B7A15">
        <w:t xml:space="preserve">Benutzung von </w:t>
      </w:r>
      <w:bookmarkEnd w:id="200"/>
      <w:bookmarkEnd w:id="201"/>
      <w:bookmarkEnd w:id="202"/>
      <w:bookmarkEnd w:id="203"/>
      <w:bookmarkEnd w:id="204"/>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3571F235" w14:textId="3BC26A6B" w:rsidR="00F57AA1" w:rsidRPr="002B7A15" w:rsidRDefault="00F57AA1" w:rsidP="00B11C64">
      <w:pPr>
        <w:pStyle w:val="berschrift5"/>
        <w:keepLines/>
      </w:pPr>
      <w:bookmarkStart w:id="205" w:name="_Audio-Kontrolle"/>
      <w:bookmarkStart w:id="206" w:name="_Audio-Steuerelement"/>
      <w:bookmarkStart w:id="207" w:name="_Kontrast_(!)"/>
      <w:bookmarkStart w:id="208" w:name="_Kontrast_(Minimum)_(!)"/>
      <w:bookmarkStart w:id="209" w:name="_Kontrast_(Minimum)_(Prüfschritt"/>
      <w:bookmarkStart w:id="210" w:name="_Toc504467942"/>
      <w:bookmarkStart w:id="211" w:name="_Toc34815545"/>
      <w:bookmarkStart w:id="212" w:name="_Toc41380475"/>
      <w:bookmarkStart w:id="213" w:name="_Toc41392906"/>
      <w:bookmarkStart w:id="214" w:name="_Toc46389424"/>
      <w:bookmarkEnd w:id="205"/>
      <w:bookmarkEnd w:id="206"/>
      <w:bookmarkEnd w:id="207"/>
      <w:bookmarkEnd w:id="208"/>
      <w:bookmarkEnd w:id="209"/>
      <w:r w:rsidRPr="002B7A15">
        <w:t>Kontrast</w:t>
      </w:r>
      <w:bookmarkEnd w:id="210"/>
      <w:r w:rsidRPr="002B7A15">
        <w:t xml:space="preserve"> (</w:t>
      </w:r>
      <w:bookmarkEnd w:id="211"/>
      <w:bookmarkEnd w:id="212"/>
      <w:bookmarkEnd w:id="213"/>
      <w:bookmarkEnd w:id="214"/>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lastRenderedPageBreak/>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195CD1B5" w14:textId="65D68E65" w:rsidR="00F57AA1" w:rsidRPr="002B7A15" w:rsidRDefault="00F57AA1" w:rsidP="00B11C64">
      <w:pPr>
        <w:pStyle w:val="berschrift5"/>
        <w:keepLines/>
      </w:pPr>
      <w:bookmarkStart w:id="215" w:name="_Textgröße_ändern"/>
      <w:bookmarkStart w:id="216" w:name="_Textgröße_ändern_(Prüfschritt"/>
      <w:bookmarkStart w:id="217" w:name="_Toc34815546"/>
      <w:bookmarkStart w:id="218" w:name="_Toc41380476"/>
      <w:bookmarkStart w:id="219" w:name="_Toc41392907"/>
      <w:bookmarkStart w:id="220" w:name="_Toc46389425"/>
      <w:bookmarkEnd w:id="215"/>
      <w:bookmarkEnd w:id="216"/>
      <w:r w:rsidRPr="002B7A15">
        <w:t xml:space="preserve">Textgröße </w:t>
      </w:r>
      <w:bookmarkEnd w:id="217"/>
      <w:bookmarkEnd w:id="218"/>
      <w:bookmarkEnd w:id="219"/>
      <w:bookmarkEnd w:id="220"/>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lastRenderedPageBreak/>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200ED703" w14:textId="18AED476" w:rsidR="00F57AA1" w:rsidRPr="002B7A15" w:rsidRDefault="00A23690" w:rsidP="00564FC7">
      <w:pPr>
        <w:pStyle w:val="berschrift5"/>
      </w:pPr>
      <w:bookmarkStart w:id="221" w:name="_Schriftgrafiken_(!)"/>
      <w:bookmarkStart w:id="222" w:name="_Bilder_von_Text"/>
      <w:bookmarkStart w:id="223" w:name="_Automatischer_Umbruch_(Reflow)"/>
      <w:bookmarkEnd w:id="221"/>
      <w:bookmarkEnd w:id="222"/>
      <w:bookmarkEnd w:id="223"/>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24" w:name="_Hlk90476866"/>
      <w:r w:rsidR="00BE62D4" w:rsidRPr="002B7A15">
        <w:rPr>
          <w:i/>
          <w:color w:val="000000"/>
        </w:rPr>
        <w:t>„</w:t>
      </w:r>
      <w:bookmarkEnd w:id="224"/>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2BD8AC85" w14:textId="1A6C0DA1" w:rsidR="00F57AA1" w:rsidRPr="002B7A15" w:rsidRDefault="00F57AA1" w:rsidP="00B11C64">
      <w:pPr>
        <w:pStyle w:val="berschrift5"/>
        <w:keepLines/>
      </w:pPr>
      <w:bookmarkStart w:id="225" w:name="_Nicht-Text_Kontrast"/>
      <w:bookmarkStart w:id="226" w:name="_Nicht-Text-Kontrast_(!)"/>
      <w:bookmarkStart w:id="227" w:name="_Nicht-Text-Kontrast_(Prüfschritt_9."/>
      <w:bookmarkStart w:id="228" w:name="_Toc34815549"/>
      <w:bookmarkStart w:id="229" w:name="_Toc41380479"/>
      <w:bookmarkStart w:id="230" w:name="_Toc41392910"/>
      <w:bookmarkStart w:id="231" w:name="_Toc46389428"/>
      <w:bookmarkEnd w:id="225"/>
      <w:bookmarkEnd w:id="226"/>
      <w:bookmarkEnd w:id="227"/>
      <w:r w:rsidRPr="002B7A15">
        <w:t>Nicht-Text-</w:t>
      </w:r>
      <w:bookmarkEnd w:id="228"/>
      <w:bookmarkEnd w:id="229"/>
      <w:bookmarkEnd w:id="230"/>
      <w:bookmarkEnd w:id="231"/>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 xml:space="preserve">Ein Kontrastverhältnis von mindestens 3:1 zu benachbarten </w:t>
      </w:r>
      <w:r w:rsidR="000E2EF4" w:rsidRPr="002B7A15">
        <w:rPr>
          <w:i/>
          <w:color w:val="000000"/>
        </w:rPr>
        <w:lastRenderedPageBreak/>
        <w:t>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1E6DBE55" w14:textId="2F8A68DD" w:rsidR="00F57AA1" w:rsidRPr="002B7A15" w:rsidRDefault="00F57AA1" w:rsidP="00BC6389">
      <w:pPr>
        <w:pStyle w:val="berschrift5"/>
        <w:keepLines/>
      </w:pPr>
      <w:bookmarkStart w:id="232" w:name="_Textabstände"/>
      <w:bookmarkStart w:id="233" w:name="_Textabstand_(!)"/>
      <w:bookmarkStart w:id="234" w:name="_Textabstand_(Prüfschritt_9.1.4.12)"/>
      <w:bookmarkStart w:id="235" w:name="_Toc34815550"/>
      <w:bookmarkStart w:id="236" w:name="_Toc41380480"/>
      <w:bookmarkStart w:id="237" w:name="_Toc41392911"/>
      <w:bookmarkStart w:id="238" w:name="_Toc46389429"/>
      <w:bookmarkEnd w:id="232"/>
      <w:bookmarkEnd w:id="233"/>
      <w:bookmarkEnd w:id="234"/>
      <w:r w:rsidRPr="002B7A15">
        <w:t>Textabst</w:t>
      </w:r>
      <w:bookmarkEnd w:id="235"/>
      <w:r w:rsidRPr="002B7A15">
        <w:t>and</w:t>
      </w:r>
      <w:bookmarkEnd w:id="236"/>
      <w:bookmarkEnd w:id="237"/>
      <w:bookmarkEnd w:id="238"/>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 xml:space="preserve">Buchstabenabstand (Laufweite) auf mindestens das 0,12-Fache der </w:t>
      </w:r>
      <w:r w:rsidRPr="002B7A15">
        <w:rPr>
          <w:i/>
          <w:color w:val="000000"/>
        </w:rPr>
        <w:lastRenderedPageBreak/>
        <w:t>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F4D1918" w14:textId="14FD0B94" w:rsidR="00F57AA1" w:rsidRPr="002B7A15" w:rsidRDefault="00A23690" w:rsidP="0007331B">
      <w:pPr>
        <w:pStyle w:val="berschrift5"/>
        <w:keepLines/>
        <w:jc w:val="left"/>
      </w:pPr>
      <w:bookmarkStart w:id="239" w:name="_Eingeblendete_Inhalte"/>
      <w:bookmarkStart w:id="240" w:name="_Eingeblendeter_Inhalt_bei"/>
      <w:bookmarkEnd w:id="239"/>
      <w:bookmarkEnd w:id="240"/>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lastRenderedPageBreak/>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56663121" w14:textId="24CC3E02" w:rsidR="00F57AA1" w:rsidRPr="002B7A15" w:rsidRDefault="00F57AA1" w:rsidP="00CB44AB">
      <w:pPr>
        <w:pStyle w:val="berschrift3"/>
        <w:rPr>
          <w:noProof/>
        </w:rPr>
      </w:pPr>
      <w:bookmarkStart w:id="241" w:name="_Toc504467945"/>
      <w:bookmarkStart w:id="242" w:name="_Toc34815552"/>
      <w:bookmarkStart w:id="243" w:name="_Toc41380482"/>
      <w:bookmarkStart w:id="244" w:name="_Toc41392913"/>
      <w:bookmarkStart w:id="245" w:name="_Toc46389431"/>
      <w:bookmarkStart w:id="246" w:name="_Toc216953280"/>
      <w:r w:rsidRPr="002B7A15">
        <w:rPr>
          <w:noProof/>
        </w:rPr>
        <w:lastRenderedPageBreak/>
        <w:t>Bedienbar</w:t>
      </w:r>
      <w:bookmarkEnd w:id="241"/>
      <w:bookmarkEnd w:id="242"/>
      <w:bookmarkEnd w:id="243"/>
      <w:bookmarkEnd w:id="244"/>
      <w:bookmarkEnd w:id="245"/>
      <w:bookmarkEnd w:id="246"/>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47" w:name="_Tastaturzugänglichkeit"/>
      <w:bookmarkEnd w:id="247"/>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48" w:name="_Tastaturbedienbarkeit"/>
      <w:bookmarkStart w:id="249" w:name="_Tastaturbedienbarkeit_(!)"/>
      <w:bookmarkStart w:id="250" w:name="_Tastatur"/>
      <w:bookmarkStart w:id="251" w:name="_Tastatur_(Prüfschritt_9.2.1.1)"/>
      <w:bookmarkStart w:id="252" w:name="_Toc504467947"/>
      <w:bookmarkStart w:id="253" w:name="_Toc34815554"/>
      <w:bookmarkStart w:id="254" w:name="_Toc41380484"/>
      <w:bookmarkStart w:id="255" w:name="_Toc41392915"/>
      <w:bookmarkStart w:id="256" w:name="_Toc46389433"/>
      <w:bookmarkEnd w:id="248"/>
      <w:bookmarkEnd w:id="249"/>
      <w:bookmarkEnd w:id="250"/>
      <w:bookmarkEnd w:id="251"/>
      <w:r w:rsidRPr="002B7A15">
        <w:t>Tastatur</w:t>
      </w:r>
      <w:bookmarkEnd w:id="252"/>
      <w:bookmarkEnd w:id="253"/>
      <w:bookmarkEnd w:id="254"/>
      <w:bookmarkEnd w:id="255"/>
      <w:bookmarkEnd w:id="256"/>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674D7B97" w14:textId="77777777" w:rsidR="00F57AA1" w:rsidRPr="002B7A15" w:rsidRDefault="00F57AA1" w:rsidP="00C10A0C">
      <w:pPr>
        <w:pStyle w:val="berschrift4"/>
        <w:pageBreakBefore/>
        <w:rPr>
          <w:noProof/>
        </w:rPr>
      </w:pPr>
      <w:bookmarkStart w:id="257" w:name="_Keine_Tastaturfalle"/>
      <w:bookmarkStart w:id="258" w:name="_Tastaturkurzbefehle"/>
      <w:bookmarkStart w:id="259" w:name="_Tastaturkürzel"/>
      <w:bookmarkStart w:id="260" w:name="_Abruf_von_Inhalten"/>
      <w:bookmarkStart w:id="261" w:name="_Pausieren,_stoppen,_ausblenden_1"/>
      <w:bookmarkStart w:id="262" w:name="_Vermeidung_von_epileptischen"/>
      <w:bookmarkStart w:id="263" w:name="_Toc34815560"/>
      <w:bookmarkStart w:id="264" w:name="_Toc41380490"/>
      <w:bookmarkStart w:id="265" w:name="_Toc41392921"/>
      <w:bookmarkStart w:id="266" w:name="_Toc46389439"/>
      <w:bookmarkEnd w:id="257"/>
      <w:bookmarkEnd w:id="258"/>
      <w:bookmarkEnd w:id="259"/>
      <w:bookmarkEnd w:id="260"/>
      <w:bookmarkEnd w:id="261"/>
      <w:bookmarkEnd w:id="262"/>
      <w:r w:rsidRPr="002B7A15">
        <w:rPr>
          <w:noProof/>
        </w:rPr>
        <w:lastRenderedPageBreak/>
        <w:t>Anfälle</w:t>
      </w:r>
      <w:bookmarkEnd w:id="263"/>
      <w:r w:rsidRPr="002B7A15">
        <w:rPr>
          <w:noProof/>
        </w:rPr>
        <w:t xml:space="preserve"> und körperliche Reaktionen</w:t>
      </w:r>
      <w:bookmarkEnd w:id="264"/>
      <w:bookmarkEnd w:id="265"/>
      <w:bookmarkEnd w:id="266"/>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67" w:name="_Dreimaliges_Aufblitzen_–"/>
      <w:bookmarkStart w:id="268" w:name="_Blitzen,_dreimalig_oder"/>
      <w:bookmarkStart w:id="269" w:name="_Toc41380491"/>
      <w:bookmarkStart w:id="270" w:name="_Toc41392922"/>
      <w:bookmarkStart w:id="271" w:name="_Toc46389440"/>
      <w:bookmarkEnd w:id="267"/>
      <w:bookmarkEnd w:id="268"/>
      <w:r w:rsidRPr="002B7A15">
        <w:t xml:space="preserve">Blitzen, dreimalig oder unterhalb </w:t>
      </w:r>
      <w:bookmarkEnd w:id="269"/>
      <w:bookmarkEnd w:id="270"/>
      <w:bookmarkEnd w:id="271"/>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7FC9AAC4" w14:textId="77777777" w:rsidR="00A00404" w:rsidRDefault="001D46FC" w:rsidP="001D46FC">
      <w:pPr>
        <w:pStyle w:val="Bodytextfett"/>
      </w:pPr>
      <w:r>
        <w:rPr>
          <w:rStyle w:val="BodytextZchn"/>
        </w:rPr>
        <w:t>Prüfschritt: {</w:t>
      </w:r>
      <w:r w:rsidRPr="001D46FC">
        <w:rPr>
          <w:rStyle w:val="BodytextZchn"/>
        </w:rPr>
        <w:t>%rating_icon_9_2_3_1} {rating_9_2_3_1}</w:t>
      </w:r>
    </w:p>
    <w:p w14:paraId="392DCEA2" w14:textId="7D494ADB" w:rsidR="00F57AA1" w:rsidRPr="002B7A15" w:rsidRDefault="00F57AA1" w:rsidP="00BC6457">
      <w:pPr>
        <w:pStyle w:val="berschrift4"/>
        <w:pageBreakBefore/>
        <w:rPr>
          <w:noProof/>
        </w:rPr>
      </w:pPr>
      <w:bookmarkStart w:id="272" w:name="_Orientierungs-_und_Navigationshilfe"/>
      <w:bookmarkStart w:id="273" w:name="_Toc34815562"/>
      <w:bookmarkStart w:id="274" w:name="_Toc41380492"/>
      <w:bookmarkStart w:id="275" w:name="_Toc41392923"/>
      <w:bookmarkStart w:id="276" w:name="_Toc46389441"/>
      <w:bookmarkEnd w:id="272"/>
      <w:r w:rsidRPr="002B7A15">
        <w:rPr>
          <w:noProof/>
        </w:rPr>
        <w:lastRenderedPageBreak/>
        <w:t>Navigierbar</w:t>
      </w:r>
      <w:bookmarkEnd w:id="273"/>
      <w:bookmarkEnd w:id="274"/>
      <w:bookmarkEnd w:id="275"/>
      <w:bookmarkEnd w:id="276"/>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77" w:name="_Umgehen_von_Elementgruppen"/>
      <w:bookmarkStart w:id="278" w:name="_Blöcke_überspringen_(!)"/>
      <w:bookmarkStart w:id="279" w:name="_Blöcke_überspringen_(Prüfschritt"/>
      <w:bookmarkStart w:id="280" w:name="_Toc34815563"/>
      <w:bookmarkStart w:id="281" w:name="_Toc41380493"/>
      <w:bookmarkStart w:id="282" w:name="_Toc41392924"/>
      <w:bookmarkStart w:id="283" w:name="_Toc46389442"/>
      <w:bookmarkEnd w:id="277"/>
      <w:bookmarkEnd w:id="278"/>
      <w:bookmarkEnd w:id="279"/>
      <w:r w:rsidRPr="002B7A15">
        <w:t xml:space="preserve">Blöcke </w:t>
      </w:r>
      <w:bookmarkEnd w:id="280"/>
      <w:bookmarkEnd w:id="281"/>
      <w:bookmarkEnd w:id="282"/>
      <w:bookmarkEnd w:id="283"/>
      <w:r w:rsidR="0007331B" w:rsidRPr="002B7A15">
        <w:t xml:space="preserve">überspringen </w:t>
      </w:r>
      <w:bookmarkStart w:id="284" w:name="_Hlk103719010"/>
      <w:r w:rsidR="0007331B" w:rsidRPr="002B7A15">
        <w:t>(Prüfschritt 9.2.4.1)</w:t>
      </w:r>
      <w:bookmarkEnd w:id="284"/>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55EC7F04" w14:textId="632F54F1" w:rsidR="00F57AA1" w:rsidRPr="002B7A15" w:rsidRDefault="00F57AA1" w:rsidP="00B11C64">
      <w:pPr>
        <w:pStyle w:val="berschrift5"/>
        <w:keepLines/>
      </w:pPr>
      <w:bookmarkStart w:id="285" w:name="_Webseiten-Titel"/>
      <w:bookmarkStart w:id="286" w:name="_Seite_mit_Titel"/>
      <w:bookmarkStart w:id="287" w:name="_Toc34815564"/>
      <w:bookmarkStart w:id="288" w:name="_Toc41380494"/>
      <w:bookmarkStart w:id="289" w:name="_Toc41392925"/>
      <w:bookmarkStart w:id="290" w:name="_Toc46389443"/>
      <w:bookmarkEnd w:id="285"/>
      <w:bookmarkEnd w:id="286"/>
      <w:r w:rsidRPr="002B7A15">
        <w:t xml:space="preserve">Seite mit </w:t>
      </w:r>
      <w:bookmarkEnd w:id="287"/>
      <w:bookmarkEnd w:id="288"/>
      <w:bookmarkEnd w:id="289"/>
      <w:bookmarkEnd w:id="290"/>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lastRenderedPageBreak/>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0975398C" w14:textId="3BEAC9EB" w:rsidR="00F57AA1" w:rsidRPr="002B7A15" w:rsidRDefault="00F57AA1" w:rsidP="00B11C64">
      <w:pPr>
        <w:pStyle w:val="berschrift5"/>
        <w:keepLines/>
      </w:pPr>
      <w:bookmarkStart w:id="291" w:name="_Fokus-Reihenfolge_(!)"/>
      <w:bookmarkStart w:id="292" w:name="_Fokus-Reihenfolge_(Prüfschritt_9.2."/>
      <w:bookmarkStart w:id="293" w:name="_Toc504467957"/>
      <w:bookmarkStart w:id="294" w:name="_Toc34815565"/>
      <w:bookmarkStart w:id="295" w:name="_Toc41380495"/>
      <w:bookmarkStart w:id="296" w:name="_Toc41392926"/>
      <w:bookmarkStart w:id="297" w:name="_Toc46389444"/>
      <w:bookmarkEnd w:id="291"/>
      <w:bookmarkEnd w:id="292"/>
      <w:r w:rsidRPr="002B7A15">
        <w:t>Fokus-</w:t>
      </w:r>
      <w:bookmarkEnd w:id="293"/>
      <w:bookmarkEnd w:id="294"/>
      <w:bookmarkEnd w:id="295"/>
      <w:bookmarkEnd w:id="296"/>
      <w:bookmarkEnd w:id="297"/>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298"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21A6C56" w14:textId="7FFFB8AB" w:rsidR="00F57AA1" w:rsidRPr="002B7A15" w:rsidRDefault="00F57AA1" w:rsidP="00B11C64">
      <w:pPr>
        <w:pStyle w:val="berschrift5"/>
        <w:keepLines/>
      </w:pPr>
      <w:bookmarkStart w:id="299" w:name="_Zweck_eines_Links"/>
      <w:bookmarkStart w:id="300" w:name="_Linkzweck_(im_Kontext)"/>
      <w:bookmarkStart w:id="301" w:name="_Toc34815566"/>
      <w:bookmarkStart w:id="302" w:name="_Toc41380496"/>
      <w:bookmarkStart w:id="303" w:name="_Toc41392927"/>
      <w:bookmarkStart w:id="304" w:name="_Toc46389445"/>
      <w:bookmarkEnd w:id="299"/>
      <w:bookmarkEnd w:id="300"/>
      <w:r w:rsidRPr="002B7A15">
        <w:lastRenderedPageBreak/>
        <w:t xml:space="preserve">Linkzweck (im </w:t>
      </w:r>
      <w:bookmarkEnd w:id="298"/>
      <w:bookmarkEnd w:id="301"/>
      <w:bookmarkEnd w:id="302"/>
      <w:bookmarkEnd w:id="303"/>
      <w:bookmarkEnd w:id="304"/>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43428A58" w14:textId="77D438E1" w:rsidR="00F57AA1" w:rsidRPr="002B7A15" w:rsidRDefault="00F57AA1" w:rsidP="00B11C64">
      <w:pPr>
        <w:pStyle w:val="berschrift5"/>
        <w:keepLines/>
      </w:pPr>
      <w:bookmarkStart w:id="305" w:name="_Verschiedene_Möglichkeiten"/>
      <w:bookmarkStart w:id="306" w:name="_Verschiedene_Möglichkeiten_(Prüfsch"/>
      <w:bookmarkStart w:id="307" w:name="_Toc34815567"/>
      <w:bookmarkStart w:id="308" w:name="_Toc41380497"/>
      <w:bookmarkStart w:id="309" w:name="_Toc41392928"/>
      <w:bookmarkStart w:id="310" w:name="_Toc46389446"/>
      <w:bookmarkEnd w:id="305"/>
      <w:bookmarkEnd w:id="306"/>
      <w:r w:rsidRPr="002B7A15">
        <w:t xml:space="preserve">Verschiedene </w:t>
      </w:r>
      <w:bookmarkEnd w:id="307"/>
      <w:bookmarkEnd w:id="308"/>
      <w:bookmarkEnd w:id="309"/>
      <w:bookmarkEnd w:id="310"/>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lastRenderedPageBreak/>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0A7D699A" w14:textId="77777777" w:rsidR="00A00404" w:rsidRDefault="001D46FC" w:rsidP="001D46FC">
      <w:pPr>
        <w:pStyle w:val="Bodytextfett"/>
      </w:pPr>
      <w:r>
        <w:rPr>
          <w:rStyle w:val="BodytextZchn"/>
        </w:rPr>
        <w:t>Prüfschritt: {</w:t>
      </w:r>
      <w:r w:rsidRPr="001D46FC">
        <w:rPr>
          <w:rStyle w:val="BodytextZchn"/>
        </w:rPr>
        <w:t>%rating_icon_9_2_4_5} {rating_9_2_4_5}</w:t>
      </w:r>
    </w:p>
    <w:p w14:paraId="4548E731" w14:textId="233D8754" w:rsidR="00F57AA1" w:rsidRPr="002B7A15" w:rsidRDefault="00F57AA1" w:rsidP="00B11C64">
      <w:pPr>
        <w:pStyle w:val="berschrift5"/>
        <w:keepLines/>
      </w:pPr>
      <w:bookmarkStart w:id="311" w:name="_Überschriften_und_Beschriftungen"/>
      <w:bookmarkStart w:id="312" w:name="_Toc34815568"/>
      <w:bookmarkStart w:id="313" w:name="_Toc41380498"/>
      <w:bookmarkStart w:id="314" w:name="_Toc41392929"/>
      <w:bookmarkStart w:id="315" w:name="_Toc46389447"/>
      <w:bookmarkEnd w:id="311"/>
      <w:r w:rsidRPr="002B7A15">
        <w:t>Überschriften und Beschriftungen (</w:t>
      </w:r>
      <w:bookmarkEnd w:id="312"/>
      <w:bookmarkEnd w:id="313"/>
      <w:bookmarkEnd w:id="314"/>
      <w:bookmarkEnd w:id="315"/>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16" w:name="_Aussagekräftige_Überschriften_und"/>
      <w:bookmarkEnd w:id="316"/>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70AF3993" w14:textId="505A9D8A" w:rsidR="00F57AA1" w:rsidRPr="002B7A15" w:rsidRDefault="00F57AA1" w:rsidP="00B11C64">
      <w:pPr>
        <w:pStyle w:val="berschrift5"/>
        <w:keepLines/>
      </w:pPr>
      <w:bookmarkStart w:id="317" w:name="_Sichtbarer_Fokus_(!)"/>
      <w:bookmarkStart w:id="318" w:name="_Sichtbarer_Fokus_(!)_1"/>
      <w:bookmarkStart w:id="319" w:name="_Fokus_sichtbar_(!)"/>
      <w:bookmarkStart w:id="320" w:name="_Fokus_sichtbar_(Prüfschritt"/>
      <w:bookmarkStart w:id="321" w:name="_Toc34815569"/>
      <w:bookmarkStart w:id="322" w:name="_Toc41380499"/>
      <w:bookmarkStart w:id="323" w:name="_Toc41392930"/>
      <w:bookmarkStart w:id="324" w:name="_Toc46389448"/>
      <w:bookmarkEnd w:id="317"/>
      <w:bookmarkEnd w:id="318"/>
      <w:bookmarkEnd w:id="319"/>
      <w:bookmarkEnd w:id="320"/>
      <w:r w:rsidRPr="002B7A15">
        <w:lastRenderedPageBreak/>
        <w:t xml:space="preserve">Fokus </w:t>
      </w:r>
      <w:bookmarkEnd w:id="321"/>
      <w:bookmarkEnd w:id="322"/>
      <w:bookmarkEnd w:id="323"/>
      <w:bookmarkEnd w:id="324"/>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CDCD85D" w14:textId="53112E21" w:rsidR="00F57AA1" w:rsidRPr="002B7A15" w:rsidRDefault="00F57AA1" w:rsidP="00424127">
      <w:pPr>
        <w:pStyle w:val="berschrift3"/>
        <w:rPr>
          <w:noProof/>
        </w:rPr>
      </w:pPr>
      <w:bookmarkStart w:id="325" w:name="_Toc504467963"/>
      <w:bookmarkStart w:id="326" w:name="_Toc34815575"/>
      <w:bookmarkStart w:id="327" w:name="_Toc41380505"/>
      <w:bookmarkStart w:id="328" w:name="_Toc41392936"/>
      <w:bookmarkStart w:id="329" w:name="_Toc46389454"/>
      <w:bookmarkStart w:id="330" w:name="_Toc216953281"/>
      <w:r w:rsidRPr="002B7A15">
        <w:rPr>
          <w:noProof/>
        </w:rPr>
        <w:lastRenderedPageBreak/>
        <w:t>Verständlich</w:t>
      </w:r>
      <w:bookmarkEnd w:id="325"/>
      <w:bookmarkEnd w:id="326"/>
      <w:bookmarkEnd w:id="327"/>
      <w:bookmarkEnd w:id="328"/>
      <w:bookmarkEnd w:id="329"/>
      <w:bookmarkEnd w:id="330"/>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31" w:name="_Texte_sind_lesbar"/>
      <w:bookmarkStart w:id="332" w:name="_Toc34815576"/>
      <w:bookmarkStart w:id="333" w:name="_Toc41380506"/>
      <w:bookmarkStart w:id="334" w:name="_Toc41392937"/>
      <w:bookmarkStart w:id="335" w:name="_Toc46389455"/>
      <w:bookmarkEnd w:id="331"/>
      <w:r w:rsidRPr="002B7A15">
        <w:rPr>
          <w:noProof/>
        </w:rPr>
        <w:t>Lesbar</w:t>
      </w:r>
      <w:bookmarkEnd w:id="332"/>
      <w:bookmarkEnd w:id="333"/>
      <w:bookmarkEnd w:id="334"/>
      <w:bookmarkEnd w:id="335"/>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36" w:name="_Sprache_(!)"/>
      <w:bookmarkStart w:id="337" w:name="_Sprache_der_Seite"/>
      <w:bookmarkStart w:id="338" w:name="_Toc34815577"/>
      <w:bookmarkStart w:id="339" w:name="_Toc41380507"/>
      <w:bookmarkStart w:id="340" w:name="_Toc41392938"/>
      <w:bookmarkStart w:id="341" w:name="_Toc46389456"/>
      <w:bookmarkEnd w:id="336"/>
      <w:bookmarkEnd w:id="337"/>
      <w:r w:rsidRPr="002B7A15">
        <w:t xml:space="preserve">Sprache der </w:t>
      </w:r>
      <w:bookmarkEnd w:id="338"/>
      <w:bookmarkEnd w:id="339"/>
      <w:bookmarkEnd w:id="340"/>
      <w:bookmarkEnd w:id="341"/>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2DB63730" w14:textId="5866F9E1" w:rsidR="000548D5" w:rsidRPr="002B7A15" w:rsidRDefault="001D46FC" w:rsidP="00A00404">
      <w:pPr>
        <w:pStyle w:val="Bodytextfett"/>
      </w:pPr>
      <w:r>
        <w:rPr>
          <w:rStyle w:val="BodytextZchn"/>
        </w:rPr>
        <w:t>Prüfschritt: {</w:t>
      </w:r>
      <w:r w:rsidRPr="001D46FC">
        <w:rPr>
          <w:rStyle w:val="BodytextZchn"/>
        </w:rPr>
        <w:t>%rating_icon_9_3_1_1} {rating_9_3_1_1}</w:t>
      </w:r>
      <w:bookmarkStart w:id="342" w:name="_Toc504467966"/>
      <w:bookmarkStart w:id="343" w:name="_Toc34815578"/>
    </w:p>
    <w:p w14:paraId="427007A0" w14:textId="77777777" w:rsidR="00F57AA1" w:rsidRPr="002B7A15" w:rsidRDefault="00F57AA1" w:rsidP="000D19F4">
      <w:pPr>
        <w:pStyle w:val="berschrift4"/>
        <w:pageBreakBefore/>
        <w:rPr>
          <w:noProof/>
        </w:rPr>
      </w:pPr>
      <w:bookmarkStart w:id="344" w:name="_Sprache_von_Teilen_1"/>
      <w:bookmarkStart w:id="345" w:name="_Aufbau_und_Benutzung"/>
      <w:bookmarkStart w:id="346" w:name="_Fehlervermeidung/-korrektur_(NR)"/>
      <w:bookmarkStart w:id="347" w:name="_Toc41380514"/>
      <w:bookmarkStart w:id="348" w:name="_Toc41392945"/>
      <w:bookmarkStart w:id="349" w:name="_Toc46389463"/>
      <w:bookmarkEnd w:id="342"/>
      <w:bookmarkEnd w:id="343"/>
      <w:bookmarkEnd w:id="344"/>
      <w:bookmarkEnd w:id="345"/>
      <w:bookmarkEnd w:id="346"/>
      <w:r w:rsidRPr="002B7A15">
        <w:rPr>
          <w:noProof/>
        </w:rPr>
        <w:lastRenderedPageBreak/>
        <w:t>Eingabeunterstützung</w:t>
      </w:r>
      <w:bookmarkEnd w:id="347"/>
      <w:bookmarkEnd w:id="348"/>
      <w:bookmarkEnd w:id="349"/>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50" w:name="_Fehleridentifizierung_(!)"/>
      <w:bookmarkStart w:id="351" w:name="_Fehlerkennzeichnung_(!)"/>
      <w:bookmarkStart w:id="352" w:name="_Fehlerkennzeichnung_(Prüfschritt_9."/>
      <w:bookmarkStart w:id="353" w:name="_Toc504467973"/>
      <w:bookmarkStart w:id="354" w:name="_Toc34815585"/>
      <w:bookmarkStart w:id="355" w:name="_Toc41380515"/>
      <w:bookmarkStart w:id="356" w:name="_Toc41392946"/>
      <w:bookmarkStart w:id="357" w:name="_Toc46389464"/>
      <w:bookmarkEnd w:id="350"/>
      <w:bookmarkEnd w:id="351"/>
      <w:bookmarkEnd w:id="352"/>
      <w:r w:rsidRPr="002B7A15">
        <w:t>Fehler</w:t>
      </w:r>
      <w:bookmarkEnd w:id="353"/>
      <w:bookmarkEnd w:id="354"/>
      <w:r w:rsidRPr="002B7A15">
        <w:t>kennzeichnung</w:t>
      </w:r>
      <w:bookmarkEnd w:id="355"/>
      <w:bookmarkEnd w:id="356"/>
      <w:bookmarkEnd w:id="357"/>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06209D0E" w14:textId="2064AC92" w:rsidR="00F57AA1" w:rsidRPr="002B7A15" w:rsidRDefault="00F57AA1" w:rsidP="00DB022D">
      <w:pPr>
        <w:pStyle w:val="berschrift5"/>
        <w:keepLines/>
      </w:pPr>
      <w:bookmarkStart w:id="358" w:name="_Beschriftungen_(!)_1"/>
      <w:bookmarkStart w:id="359" w:name="_Beschriftungen_(Labels)_oder"/>
      <w:bookmarkStart w:id="360" w:name="_Beschriftungen_(Labels)_oder_1"/>
      <w:bookmarkStart w:id="361" w:name="_Toc504467974"/>
      <w:bookmarkStart w:id="362" w:name="_Toc34815586"/>
      <w:bookmarkStart w:id="363" w:name="_Toc41380516"/>
      <w:bookmarkStart w:id="364" w:name="_Toc41392947"/>
      <w:bookmarkStart w:id="365" w:name="_Toc46389465"/>
      <w:bookmarkEnd w:id="358"/>
      <w:bookmarkEnd w:id="359"/>
      <w:bookmarkEnd w:id="360"/>
      <w:r w:rsidRPr="002B7A15">
        <w:t>Beschriftungen</w:t>
      </w:r>
      <w:bookmarkEnd w:id="361"/>
      <w:r w:rsidRPr="002B7A15">
        <w:t xml:space="preserve"> (Labels) oder </w:t>
      </w:r>
      <w:bookmarkEnd w:id="362"/>
      <w:bookmarkEnd w:id="363"/>
      <w:bookmarkEnd w:id="364"/>
      <w:bookmarkEnd w:id="365"/>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lastRenderedPageBreak/>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3A01C770" w14:textId="44D088ED" w:rsidR="0059166A" w:rsidRPr="002B7A15" w:rsidRDefault="00717682" w:rsidP="00717682">
      <w:pPr>
        <w:pStyle w:val="berschrift3"/>
        <w:rPr>
          <w:noProof/>
        </w:rPr>
      </w:pPr>
      <w:bookmarkStart w:id="366" w:name="_Korrekturvorschläge_(!)"/>
      <w:bookmarkStart w:id="367" w:name="_Vorschlag_bei_Fehler"/>
      <w:bookmarkStart w:id="368" w:name="_Name,_Rolle,_Wert_1"/>
      <w:bookmarkStart w:id="369" w:name="_Konformitätsanforderungen_der_WCAG"/>
      <w:bookmarkStart w:id="370" w:name="_Toc216953282"/>
      <w:bookmarkEnd w:id="366"/>
      <w:bookmarkEnd w:id="367"/>
      <w:bookmarkEnd w:id="368"/>
      <w:bookmarkEnd w:id="369"/>
      <w:r w:rsidRPr="002B7A15">
        <w:rPr>
          <w:noProof/>
        </w:rPr>
        <w:lastRenderedPageBreak/>
        <w:t>Robust</w:t>
      </w:r>
      <w:bookmarkEnd w:id="370"/>
    </w:p>
    <w:p w14:paraId="6F453FDB" w14:textId="77777777" w:rsidR="00A00404"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18B0C867" w14:textId="773CB6FF" w:rsidR="00717682" w:rsidRPr="002B7A15" w:rsidRDefault="00717682" w:rsidP="00717682">
      <w:pPr>
        <w:pStyle w:val="berschrift4"/>
        <w:rPr>
          <w:noProof/>
        </w:rPr>
      </w:pPr>
      <w:bookmarkStart w:id="371" w:name="_Name,_Rolle,_Wert"/>
      <w:bookmarkEnd w:id="371"/>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Pr="007B69E5" w:rsidRDefault="00000000" w:rsidP="007B69E5">
      <w:pPr>
        <w:pStyle w:val="Bodytext"/>
      </w:pPr>
      <w:r w:rsidRPr="007B69E5">
        <w:rPr>
          <w:rStyle w:val="BodytextZchn"/>
        </w:rPr>
        <w:t>{#test_object_results_9_4_1_2}</w:t>
      </w:r>
    </w:p>
    <w:p w14:paraId="766DF1AA" w14:textId="77777777" w:rsidR="003D294C" w:rsidRPr="007B69E5" w:rsidRDefault="00000000" w:rsidP="007B69E5">
      <w:pPr>
        <w:pStyle w:val="Bodytext"/>
      </w:pPr>
      <w:r w:rsidRPr="007B69E5">
        <w:rPr>
          <w:rStyle w:val="BodytextZchn"/>
        </w:rPr>
        <w:t>{#has_alias_label}</w:t>
      </w:r>
    </w:p>
    <w:p w14:paraId="72DCF6EC" w14:textId="77777777" w:rsidR="003D294C" w:rsidRPr="007B69E5" w:rsidRDefault="00000000" w:rsidP="007B69E5">
      <w:pPr>
        <w:pStyle w:val="Bodytext"/>
      </w:pPr>
      <w:r w:rsidRPr="007B69E5">
        <w:rPr>
          <w:rStyle w:val="BodytextZchn"/>
        </w:rPr>
        <w:t>{alias_label}</w:t>
      </w:r>
    </w:p>
    <w:p w14:paraId="21F9B8CB" w14:textId="77777777" w:rsidR="003D294C" w:rsidRPr="007B69E5" w:rsidRDefault="00000000" w:rsidP="007B69E5">
      <w:pPr>
        <w:pStyle w:val="Bodytext"/>
      </w:pPr>
      <w:r w:rsidRPr="007B69E5">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66109DB8" w14:textId="77777777" w:rsidR="008D3BA8" w:rsidRPr="002B7A15" w:rsidRDefault="008D3BA8" w:rsidP="008D3BA8">
      <w:pPr>
        <w:pStyle w:val="berschrift4"/>
        <w:rPr>
          <w:noProof/>
        </w:rPr>
      </w:pPr>
      <w:bookmarkStart w:id="372" w:name="_Statusmeldungen_(Prüfschritt_9.4.1."/>
      <w:bookmarkEnd w:id="372"/>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79AA4B78" w14:textId="4EAFB210" w:rsidR="00B57B4A" w:rsidRPr="002B7A15" w:rsidRDefault="00775907" w:rsidP="00775907">
      <w:pPr>
        <w:pStyle w:val="berschrift2"/>
        <w:pageBreakBefore/>
        <w:rPr>
          <w:noProof/>
        </w:rPr>
      </w:pPr>
      <w:bookmarkStart w:id="373" w:name="_Benutzerpräferenzen"/>
      <w:bookmarkStart w:id="374" w:name="_Inhaltstechnologie"/>
      <w:bookmarkStart w:id="375" w:name="_Reparaturunterstützung_1"/>
      <w:bookmarkStart w:id="376" w:name="_Toc216953283"/>
      <w:bookmarkEnd w:id="373"/>
      <w:bookmarkEnd w:id="374"/>
      <w:bookmarkEnd w:id="375"/>
      <w:r w:rsidRPr="002B7A15">
        <w:rPr>
          <w:noProof/>
        </w:rPr>
        <w:lastRenderedPageBreak/>
        <w:t>Dokumentation und unterstützende Dienste</w:t>
      </w:r>
      <w:bookmarkEnd w:id="376"/>
    </w:p>
    <w:p w14:paraId="151E22E6" w14:textId="77777777" w:rsidR="00775907" w:rsidRPr="002B7A15" w:rsidRDefault="00775907" w:rsidP="00712900">
      <w:pPr>
        <w:pStyle w:val="berschrift3"/>
        <w:pageBreakBefore w:val="0"/>
        <w:rPr>
          <w:noProof/>
        </w:rPr>
      </w:pPr>
      <w:bookmarkStart w:id="377" w:name="_Toc216953284"/>
      <w:r w:rsidRPr="002B7A15">
        <w:rPr>
          <w:noProof/>
        </w:rPr>
        <w:t>Unterstützende Dienste</w:t>
      </w:r>
      <w:bookmarkEnd w:id="377"/>
    </w:p>
    <w:p w14:paraId="402D7F09" w14:textId="77777777" w:rsidR="00775907" w:rsidRPr="002B7A15" w:rsidRDefault="00775907" w:rsidP="00DB022D">
      <w:pPr>
        <w:pStyle w:val="berschrift4"/>
        <w:rPr>
          <w:noProof/>
        </w:rPr>
      </w:pPr>
      <w:bookmarkStart w:id="378" w:name="_Informationen_zu_Barrierefreiheits-"/>
      <w:bookmarkStart w:id="379" w:name="_Effektive_Kommunikation"/>
      <w:bookmarkStart w:id="380" w:name="_Effektive_Kommunikation_(Prüfschrit"/>
      <w:bookmarkEnd w:id="378"/>
      <w:bookmarkEnd w:id="379"/>
      <w:bookmarkEnd w:id="380"/>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Pr="007B69E5" w:rsidRDefault="00000000" w:rsidP="007B69E5">
      <w:pPr>
        <w:pStyle w:val="Bodytext"/>
      </w:pPr>
      <w:r w:rsidRPr="007B69E5">
        <w:rPr>
          <w:rStyle w:val="BodytextZchn"/>
        </w:rPr>
        <w:t>{#test_object_results_12_2_3}</w:t>
      </w:r>
    </w:p>
    <w:p w14:paraId="3F56C52E" w14:textId="77777777" w:rsidR="003D294C" w:rsidRPr="007B69E5" w:rsidRDefault="00000000" w:rsidP="007B69E5">
      <w:pPr>
        <w:pStyle w:val="Bodytext"/>
      </w:pPr>
      <w:r w:rsidRPr="007B69E5">
        <w:rPr>
          <w:rStyle w:val="BodytextZchn"/>
        </w:rPr>
        <w:t>{#has_alias_label}</w:t>
      </w:r>
    </w:p>
    <w:p w14:paraId="7ED73CAA" w14:textId="77777777" w:rsidR="003D294C" w:rsidRPr="007B69E5" w:rsidRDefault="00000000" w:rsidP="007B69E5">
      <w:pPr>
        <w:pStyle w:val="Bodytext"/>
      </w:pPr>
      <w:r w:rsidRPr="007B69E5">
        <w:rPr>
          <w:rStyle w:val="BodytextZchn"/>
        </w:rPr>
        <w:t>{alias_label}</w:t>
      </w:r>
    </w:p>
    <w:p w14:paraId="223F467D" w14:textId="77777777" w:rsidR="003D294C" w:rsidRPr="007B69E5" w:rsidRDefault="00000000" w:rsidP="007B69E5">
      <w:pPr>
        <w:pStyle w:val="Bodytext"/>
      </w:pPr>
      <w:r w:rsidRPr="007B69E5">
        <w:rPr>
          <w:rStyle w:val="BodytextZchn"/>
        </w:rPr>
        <w:t>{url}</w:t>
      </w:r>
    </w:p>
    <w:p w14:paraId="707FDF48" w14:textId="35D61CB4" w:rsidR="003D294C" w:rsidRPr="007B69E5" w:rsidRDefault="00F341C1" w:rsidP="007B69E5">
      <w:pPr>
        <w:pStyle w:val="Bodytextfett"/>
      </w:pPr>
      <w:r w:rsidRPr="007B69E5">
        <w:rPr>
          <w:rStyle w:val="BodytextZchn"/>
          <w:rFonts w:cs="Arial-BoldMT"/>
          <w:color w:val="auto"/>
        </w:rPr>
        <w:t>Prüfschritt: {%rating_icon} {rating}</w:t>
      </w:r>
    </w:p>
    <w:p w14:paraId="74A5BDFF" w14:textId="77777777" w:rsidR="003D294C" w:rsidRPr="007B69E5" w:rsidRDefault="00000000" w:rsidP="007B69E5">
      <w:pPr>
        <w:pStyle w:val="Bodytext"/>
      </w:pPr>
      <w:r w:rsidRPr="007B69E5">
        <w:rPr>
          <w:rStyle w:val="BodytextZchn"/>
        </w:rPr>
        <w:t>{/has_alias_label}</w:t>
      </w:r>
    </w:p>
    <w:p w14:paraId="4AAEF0EF" w14:textId="77777777" w:rsidR="003D294C" w:rsidRPr="007B69E5" w:rsidRDefault="00000000" w:rsidP="007B69E5">
      <w:pPr>
        <w:pStyle w:val="Bodytext"/>
      </w:pPr>
      <w:r w:rsidRPr="007B69E5">
        <w:rPr>
          <w:rStyle w:val="BodytextZchn"/>
        </w:rPr>
        <w:t>{#has_description}</w:t>
      </w:r>
    </w:p>
    <w:p w14:paraId="0D8F54F8" w14:textId="4BC26840" w:rsidR="003D294C" w:rsidRPr="007B69E5" w:rsidRDefault="00AB174B" w:rsidP="007B69E5">
      <w:pPr>
        <w:pStyle w:val="Bodytext"/>
      </w:pPr>
      <w:r w:rsidRPr="007B69E5">
        <w:rPr>
          <w:rStyle w:val="BodytextZchn"/>
        </w:rPr>
        <w:t>{~~description}</w:t>
      </w:r>
    </w:p>
    <w:p w14:paraId="4EBB7640" w14:textId="77777777" w:rsidR="003D294C" w:rsidRPr="007B69E5" w:rsidRDefault="00000000" w:rsidP="007B69E5">
      <w:pPr>
        <w:pStyle w:val="Bodytext"/>
      </w:pPr>
      <w:r w:rsidRPr="007B69E5">
        <w:rPr>
          <w:rStyle w:val="BodytextZchn"/>
        </w:rPr>
        <w:t>{/has_description}</w:t>
      </w:r>
    </w:p>
    <w:p w14:paraId="08B44C05" w14:textId="77777777" w:rsidR="003D294C" w:rsidRPr="007B69E5" w:rsidRDefault="00000000" w:rsidP="007B69E5">
      <w:pPr>
        <w:pStyle w:val="Bodytext"/>
      </w:pPr>
      <w:r w:rsidRPr="007B69E5">
        <w:rPr>
          <w:rStyle w:val="BodytextZchn"/>
        </w:rPr>
        <w:t>{#has_recommendation}</w:t>
      </w:r>
    </w:p>
    <w:p w14:paraId="07D51C55" w14:textId="77777777" w:rsidR="003D294C" w:rsidRPr="007B69E5" w:rsidRDefault="00000000" w:rsidP="007B69E5">
      <w:pPr>
        <w:pStyle w:val="Bodytext"/>
      </w:pPr>
      <w:r w:rsidRPr="007B69E5">
        <w:rPr>
          <w:rStyle w:val="BodytextZchn"/>
        </w:rPr>
        <w:t>Empfehlung</w:t>
      </w:r>
    </w:p>
    <w:p w14:paraId="15ACAB6B" w14:textId="77777777" w:rsidR="003D294C" w:rsidRPr="007B69E5" w:rsidRDefault="00000000" w:rsidP="007B69E5">
      <w:pPr>
        <w:pStyle w:val="Bodytext"/>
      </w:pPr>
      <w:r w:rsidRPr="007B69E5">
        <w:rPr>
          <w:rStyle w:val="BodytextZchn"/>
        </w:rPr>
        <w:t>{~~recommendation}</w:t>
      </w:r>
    </w:p>
    <w:p w14:paraId="1C38E6BD" w14:textId="77777777" w:rsidR="003D294C" w:rsidRPr="007B69E5" w:rsidRDefault="00000000" w:rsidP="007B69E5">
      <w:pPr>
        <w:pStyle w:val="Bodytext"/>
      </w:pPr>
      <w:r w:rsidRPr="007B69E5">
        <w:rPr>
          <w:rStyle w:val="BodytextZchn"/>
        </w:rPr>
        <w:t>{/has_recommendation}</w:t>
      </w:r>
    </w:p>
    <w:p w14:paraId="569F5A22" w14:textId="77777777" w:rsidR="003D294C" w:rsidRPr="007B69E5" w:rsidRDefault="00000000" w:rsidP="007B69E5">
      <w:pPr>
        <w:pStyle w:val="Bodytext"/>
      </w:pPr>
      <w:r w:rsidRPr="007B69E5">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24BE0489" w14:textId="77777777" w:rsidR="009A0086" w:rsidRPr="002B7A15" w:rsidRDefault="00BB71B4" w:rsidP="00A02793">
      <w:pPr>
        <w:pStyle w:val="berschrift1"/>
        <w:tabs>
          <w:tab w:val="clear" w:pos="567"/>
          <w:tab w:val="clear" w:pos="851"/>
        </w:tabs>
        <w:ind w:left="567" w:hanging="567"/>
        <w:rPr>
          <w:noProof/>
        </w:rPr>
      </w:pPr>
      <w:bookmarkStart w:id="381" w:name="_Barrierefreie_Dokumentation"/>
      <w:bookmarkStart w:id="382" w:name="_Sonstige_Auffälligkeiten_1"/>
      <w:bookmarkStart w:id="383" w:name="_Bewertung_zusätzlicher_nationaler"/>
      <w:bookmarkStart w:id="384" w:name="_Toc216953285"/>
      <w:bookmarkEnd w:id="145"/>
      <w:bookmarkEnd w:id="146"/>
      <w:bookmarkEnd w:id="381"/>
      <w:bookmarkEnd w:id="382"/>
      <w:bookmarkEnd w:id="383"/>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384"/>
    </w:p>
    <w:p w14:paraId="28C0D4B6" w14:textId="77777777" w:rsidR="00051DAE" w:rsidRPr="002B7A15" w:rsidRDefault="00051DAE" w:rsidP="00051DAE">
      <w:pPr>
        <w:pStyle w:val="Bodytext"/>
      </w:pPr>
      <w:bookmarkStart w:id="385" w:name="_Technische_Dokumentprüfung"/>
      <w:bookmarkEnd w:id="385"/>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386" w:name="_Technische_Dokumentprüfung_1"/>
      <w:bookmarkStart w:id="387" w:name="_Toc216953286"/>
      <w:bookmarkEnd w:id="386"/>
      <w:r w:rsidRPr="002B7A15">
        <w:rPr>
          <w:noProof/>
        </w:rPr>
        <w:t>Technische Dokumentprüfung</w:t>
      </w:r>
      <w:bookmarkEnd w:id="387"/>
    </w:p>
    <w:p w14:paraId="40745BC0" w14:textId="7E44BC88" w:rsidR="00F33DCF" w:rsidRPr="007B69E5" w:rsidRDefault="00F33DCF" w:rsidP="007B69E5">
      <w:pPr>
        <w:pStyle w:val="Bodytext"/>
      </w:pPr>
      <w:r w:rsidRPr="007B69E5">
        <w:t>{#test_object_results_DOC_results}</w:t>
      </w:r>
    </w:p>
    <w:p w14:paraId="4AF099C2" w14:textId="77777777" w:rsidR="00F33DCF" w:rsidRPr="007B69E5" w:rsidRDefault="00F33DCF" w:rsidP="007B69E5">
      <w:pPr>
        <w:pStyle w:val="Bodytext"/>
      </w:pPr>
      <w:r w:rsidRPr="007B69E5">
        <w:rPr>
          <w:rStyle w:val="BodytextZchn"/>
        </w:rPr>
        <w:t>{#has_alias_label}</w:t>
      </w:r>
    </w:p>
    <w:p w14:paraId="0B478C7C" w14:textId="77777777" w:rsidR="00F33DCF" w:rsidRPr="007B69E5" w:rsidRDefault="00F33DCF" w:rsidP="007B69E5">
      <w:pPr>
        <w:pStyle w:val="Bodytext"/>
      </w:pPr>
      <w:r w:rsidRPr="007B69E5">
        <w:rPr>
          <w:rStyle w:val="BodytextZchn"/>
        </w:rPr>
        <w:t>{alias_label}</w:t>
      </w:r>
    </w:p>
    <w:p w14:paraId="52E51ED4" w14:textId="77777777" w:rsidR="00F33DCF" w:rsidRPr="007B69E5" w:rsidRDefault="00F33DCF" w:rsidP="007B69E5">
      <w:pPr>
        <w:pStyle w:val="Bodytext"/>
      </w:pPr>
      <w:r w:rsidRPr="007B69E5">
        <w:rPr>
          <w:rStyle w:val="BodytextZchn"/>
        </w:rPr>
        <w:t>{url}</w:t>
      </w:r>
    </w:p>
    <w:p w14:paraId="3ADC842E" w14:textId="77777777" w:rsidR="00F33DCF" w:rsidRPr="007B69E5" w:rsidRDefault="00F33DCF" w:rsidP="007B69E5">
      <w:pPr>
        <w:pStyle w:val="Bodytext"/>
      </w:pPr>
      <w:r w:rsidRPr="007B69E5">
        <w:rPr>
          <w:rStyle w:val="BodytextZchn"/>
        </w:rPr>
        <w:t>Prüfschritt: {%rating_icon} {rating}</w:t>
      </w:r>
    </w:p>
    <w:p w14:paraId="38C7B865" w14:textId="77777777" w:rsidR="00F33DCF" w:rsidRPr="007B69E5" w:rsidRDefault="00F33DCF" w:rsidP="007B69E5">
      <w:pPr>
        <w:pStyle w:val="Bodytext"/>
      </w:pPr>
      <w:r w:rsidRPr="007B69E5">
        <w:rPr>
          <w:rStyle w:val="BodytextZchn"/>
        </w:rPr>
        <w:t>{/has_alias_label}</w:t>
      </w:r>
    </w:p>
    <w:p w14:paraId="60F9D2CE" w14:textId="77777777" w:rsidR="00F33DCF" w:rsidRPr="007B69E5" w:rsidRDefault="00F33DCF" w:rsidP="007B69E5">
      <w:pPr>
        <w:pStyle w:val="Bodytext"/>
      </w:pPr>
      <w:r w:rsidRPr="007B69E5">
        <w:rPr>
          <w:rStyle w:val="BodytextZchn"/>
        </w:rPr>
        <w:t>{#has_description}</w:t>
      </w:r>
    </w:p>
    <w:p w14:paraId="3D09502C" w14:textId="23DAF028" w:rsidR="00F33DCF" w:rsidRPr="007B69E5" w:rsidRDefault="00AB174B" w:rsidP="007B69E5">
      <w:pPr>
        <w:pStyle w:val="Bodytext"/>
      </w:pPr>
      <w:r w:rsidRPr="007B69E5">
        <w:rPr>
          <w:rStyle w:val="BodytextZchn"/>
        </w:rPr>
        <w:t>{~~description}</w:t>
      </w:r>
    </w:p>
    <w:p w14:paraId="29556DBF" w14:textId="77777777" w:rsidR="00F33DCF" w:rsidRPr="007B69E5" w:rsidRDefault="00F33DCF" w:rsidP="007B69E5">
      <w:pPr>
        <w:pStyle w:val="Bodytext"/>
      </w:pPr>
      <w:r w:rsidRPr="007B69E5">
        <w:rPr>
          <w:rStyle w:val="BodytextZchn"/>
        </w:rPr>
        <w:t>{/has_description}</w:t>
      </w:r>
    </w:p>
    <w:p w14:paraId="4D5FEFFC" w14:textId="77777777" w:rsidR="00F33DCF" w:rsidRPr="007B69E5" w:rsidRDefault="00F33DCF" w:rsidP="007B69E5">
      <w:pPr>
        <w:pStyle w:val="Bodytext"/>
      </w:pPr>
      <w:r w:rsidRPr="007B69E5">
        <w:rPr>
          <w:rStyle w:val="BodytextZchn"/>
        </w:rPr>
        <w:t>{#has_recommendation}</w:t>
      </w:r>
    </w:p>
    <w:p w14:paraId="748667D7" w14:textId="77777777" w:rsidR="00F33DCF" w:rsidRPr="007B69E5" w:rsidRDefault="00F33DCF" w:rsidP="007B69E5">
      <w:pPr>
        <w:pStyle w:val="Bodytext"/>
      </w:pPr>
      <w:r w:rsidRPr="007B69E5">
        <w:rPr>
          <w:rStyle w:val="BodytextZchn"/>
        </w:rPr>
        <w:t>Empfehlung</w:t>
      </w:r>
    </w:p>
    <w:p w14:paraId="634AA661" w14:textId="77777777" w:rsidR="00F33DCF" w:rsidRPr="007B69E5" w:rsidRDefault="00F33DCF" w:rsidP="007B69E5">
      <w:pPr>
        <w:pStyle w:val="Bodytext"/>
      </w:pPr>
      <w:r w:rsidRPr="007B69E5">
        <w:rPr>
          <w:rStyle w:val="BodytextZchn"/>
        </w:rPr>
        <w:t>{~~recommendation}</w:t>
      </w:r>
    </w:p>
    <w:p w14:paraId="41DDBA12" w14:textId="77777777" w:rsidR="00F33DCF" w:rsidRPr="007B69E5" w:rsidRDefault="00F33DCF" w:rsidP="007B69E5">
      <w:pPr>
        <w:pStyle w:val="Bodytext"/>
      </w:pPr>
      <w:r w:rsidRPr="007B69E5">
        <w:rPr>
          <w:rStyle w:val="BodytextZchn"/>
        </w:rPr>
        <w:t>{/has_recommendation}</w:t>
      </w:r>
    </w:p>
    <w:p w14:paraId="72380E6A" w14:textId="05CBE0CD" w:rsidR="00F33DCF" w:rsidRPr="007B69E5" w:rsidRDefault="00F33DCF" w:rsidP="007B69E5">
      <w:pPr>
        <w:pStyle w:val="Bodytext"/>
      </w:pPr>
      <w:r w:rsidRPr="007B69E5">
        <w:t>{/test_object_results_DOC_results}</w:t>
      </w:r>
    </w:p>
    <w:p w14:paraId="46B3CCE3" w14:textId="6B8DFC74" w:rsidR="00F341C1" w:rsidRPr="007B69E5" w:rsidRDefault="00F341C1" w:rsidP="007B69E5">
      <w:pPr>
        <w:pStyle w:val="Bodytextfett"/>
      </w:pPr>
      <w:r w:rsidRPr="007B69E5">
        <w:rPr>
          <w:rStyle w:val="BodytextZchn"/>
          <w:rFonts w:cs="Arial-BoldMT"/>
          <w:color w:val="auto"/>
        </w:rPr>
        <w:t>Prüfschritt: {%rating_icon_DOC_results} {rating_DOC_results}</w:t>
      </w:r>
    </w:p>
    <w:p w14:paraId="2E833F3C" w14:textId="77777777" w:rsidR="00F5084D" w:rsidRPr="002B7A15" w:rsidRDefault="00F5084D" w:rsidP="00DB022D">
      <w:pPr>
        <w:pStyle w:val="berschrift2"/>
        <w:pageBreakBefore/>
        <w:rPr>
          <w:noProof/>
        </w:rPr>
      </w:pPr>
      <w:bookmarkStart w:id="388" w:name="_Erklärung_zur_Barrierefreiheit_1"/>
      <w:bookmarkStart w:id="389" w:name="_Toc41392958"/>
      <w:bookmarkStart w:id="390" w:name="_Toc41394999"/>
      <w:bookmarkStart w:id="391" w:name="_Toc216953287"/>
      <w:bookmarkStart w:id="392" w:name="_Hlk34380474"/>
      <w:bookmarkEnd w:id="388"/>
      <w:r w:rsidRPr="002B7A15">
        <w:rPr>
          <w:noProof/>
        </w:rPr>
        <w:lastRenderedPageBreak/>
        <w:t>Erklärung zur Barrierefreiheit</w:t>
      </w:r>
      <w:bookmarkEnd w:id="389"/>
      <w:bookmarkEnd w:id="390"/>
      <w:bookmarkEnd w:id="391"/>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2EF24D5A" w14:textId="77777777" w:rsidR="00CC3998" w:rsidRPr="007B69E5" w:rsidRDefault="00CC3998" w:rsidP="007B69E5">
      <w:pPr>
        <w:pStyle w:val="Bodytext"/>
      </w:pPr>
      <w:r w:rsidRPr="007B69E5">
        <w:rPr>
          <w:rStyle w:val="BodytextZchn"/>
        </w:rPr>
        <w:t>{#test_object_results_NAT_1_rating}</w:t>
      </w:r>
    </w:p>
    <w:p w14:paraId="208E378F" w14:textId="77777777" w:rsidR="00CC3998" w:rsidRPr="007B69E5" w:rsidRDefault="00CC3998" w:rsidP="007B69E5">
      <w:pPr>
        <w:pStyle w:val="Bodytext"/>
      </w:pPr>
      <w:r w:rsidRPr="007B69E5">
        <w:rPr>
          <w:rStyle w:val="BodytextZchn"/>
        </w:rPr>
        <w:t>{#has_alias_label}</w:t>
      </w:r>
    </w:p>
    <w:p w14:paraId="0AF635D4" w14:textId="77777777" w:rsidR="00CC3998" w:rsidRPr="007B69E5" w:rsidRDefault="00CC3998" w:rsidP="007B69E5">
      <w:pPr>
        <w:pStyle w:val="Bodytext"/>
      </w:pPr>
      <w:r w:rsidRPr="007B69E5">
        <w:rPr>
          <w:rStyle w:val="BodytextZchn"/>
        </w:rPr>
        <w:t>{alias_label}</w:t>
      </w:r>
    </w:p>
    <w:p w14:paraId="227BC76E" w14:textId="77777777" w:rsidR="00CC3998" w:rsidRPr="007B69E5" w:rsidRDefault="00CC3998" w:rsidP="007B69E5">
      <w:pPr>
        <w:pStyle w:val="Bodytext"/>
      </w:pPr>
      <w:r w:rsidRPr="007B69E5">
        <w:rPr>
          <w:rStyle w:val="BodytextZchn"/>
        </w:rPr>
        <w:t>{url}</w:t>
      </w:r>
    </w:p>
    <w:p w14:paraId="019E9065" w14:textId="77777777" w:rsidR="00CC3998" w:rsidRPr="007B69E5" w:rsidRDefault="00CC3998" w:rsidP="007B69E5">
      <w:pPr>
        <w:pStyle w:val="Bodytextfett"/>
      </w:pPr>
      <w:r w:rsidRPr="007B69E5">
        <w:rPr>
          <w:rStyle w:val="BodytextZchn"/>
          <w:rFonts w:cs="Arial-BoldMT"/>
          <w:color w:val="auto"/>
        </w:rPr>
        <w:t>Prüfschritt: {%rating_icon} {rating}</w:t>
      </w:r>
    </w:p>
    <w:p w14:paraId="3B162678" w14:textId="77777777" w:rsidR="00CC3998" w:rsidRPr="007B69E5" w:rsidRDefault="00CC3998" w:rsidP="007B69E5">
      <w:pPr>
        <w:pStyle w:val="Bodytext"/>
      </w:pPr>
      <w:r w:rsidRPr="007B69E5">
        <w:rPr>
          <w:rStyle w:val="BodytextZchn"/>
        </w:rPr>
        <w:t>{/has_alias_label}</w:t>
      </w:r>
    </w:p>
    <w:p w14:paraId="5BCE90C7" w14:textId="77777777" w:rsidR="00CC3998" w:rsidRPr="007B69E5" w:rsidRDefault="00CC3998" w:rsidP="007B69E5">
      <w:pPr>
        <w:pStyle w:val="Bodytext"/>
      </w:pPr>
      <w:r w:rsidRPr="007B69E5">
        <w:rPr>
          <w:rStyle w:val="BodytextZchn"/>
        </w:rPr>
        <w:t>{#has_description}</w:t>
      </w:r>
    </w:p>
    <w:p w14:paraId="1E94F6AA" w14:textId="77777777" w:rsidR="00CC3998" w:rsidRPr="007B69E5" w:rsidRDefault="00AB174B" w:rsidP="007B69E5">
      <w:pPr>
        <w:pStyle w:val="Bodytext"/>
      </w:pPr>
      <w:r w:rsidRPr="007B69E5">
        <w:rPr>
          <w:rStyle w:val="BodytextZchn"/>
        </w:rPr>
        <w:t>{~~description}</w:t>
      </w:r>
    </w:p>
    <w:p w14:paraId="53C79F77" w14:textId="77777777" w:rsidR="00CC3998" w:rsidRPr="007B69E5" w:rsidRDefault="00CC3998" w:rsidP="007B69E5">
      <w:pPr>
        <w:pStyle w:val="Bodytext"/>
      </w:pPr>
      <w:r w:rsidRPr="007B69E5">
        <w:rPr>
          <w:rStyle w:val="BodytextZchn"/>
        </w:rPr>
        <w:t>{/has_description}</w:t>
      </w:r>
    </w:p>
    <w:p w14:paraId="2C3D6B8D" w14:textId="77777777" w:rsidR="00CC3998" w:rsidRPr="007B69E5" w:rsidRDefault="00CC3998" w:rsidP="007B69E5">
      <w:pPr>
        <w:pStyle w:val="Bodytext"/>
      </w:pPr>
      <w:r w:rsidRPr="007B69E5">
        <w:rPr>
          <w:rStyle w:val="BodytextZchn"/>
        </w:rPr>
        <w:t>{#has_recommendation}</w:t>
      </w:r>
    </w:p>
    <w:p w14:paraId="4B53D976" w14:textId="77777777" w:rsidR="00CC3998" w:rsidRPr="007B69E5" w:rsidRDefault="00CC3998" w:rsidP="007B69E5">
      <w:pPr>
        <w:pStyle w:val="Bodytext"/>
      </w:pPr>
      <w:r w:rsidRPr="007B69E5">
        <w:rPr>
          <w:rStyle w:val="BodytextZchn"/>
        </w:rPr>
        <w:t>Empfehlung</w:t>
      </w:r>
    </w:p>
    <w:p w14:paraId="6ACA6A84" w14:textId="77777777" w:rsidR="00CC3998" w:rsidRPr="007B69E5" w:rsidRDefault="00CC3998" w:rsidP="007B69E5">
      <w:pPr>
        <w:pStyle w:val="Bodytext"/>
      </w:pPr>
      <w:r w:rsidRPr="007B69E5">
        <w:rPr>
          <w:rStyle w:val="BodytextZchn"/>
        </w:rPr>
        <w:t>{~~recommendation}</w:t>
      </w:r>
    </w:p>
    <w:p w14:paraId="7265444F" w14:textId="77777777" w:rsidR="00CC3998" w:rsidRPr="007B69E5" w:rsidRDefault="00CC3998" w:rsidP="007B69E5">
      <w:pPr>
        <w:pStyle w:val="Bodytext"/>
      </w:pPr>
      <w:r w:rsidRPr="007B69E5">
        <w:rPr>
          <w:rStyle w:val="BodytextZchn"/>
        </w:rPr>
        <w:t>{/has_recommendation}</w:t>
      </w:r>
    </w:p>
    <w:p w14:paraId="31FA7C5E" w14:textId="77777777" w:rsidR="00CC3998" w:rsidRPr="007B69E5" w:rsidRDefault="00CC3998" w:rsidP="007B69E5">
      <w:pPr>
        <w:pStyle w:val="Bodytext"/>
      </w:pPr>
      <w:r w:rsidRPr="007B69E5">
        <w:rPr>
          <w:rStyle w:val="BodytextZchn"/>
        </w:rPr>
        <w:t>{/test_object_results_NAT_1_rating}</w:t>
      </w:r>
    </w:p>
    <w:p w14:paraId="7181EAC0" w14:textId="77777777" w:rsidR="00F33DCF" w:rsidRPr="007B69E5" w:rsidRDefault="00F33DCF" w:rsidP="007B69E5">
      <w:pPr>
        <w:pStyle w:val="Bodytextfett"/>
      </w:pPr>
      <w:r w:rsidRPr="007B69E5">
        <w:rPr>
          <w:rStyle w:val="BodytextZchn"/>
          <w:rFonts w:cs="Arial-BoldMT"/>
          <w:color w:val="auto"/>
        </w:rPr>
        <w:t>Prüfschritt: {%rating_icon_NAT_1_rating} {rating_NAT_1_rating}</w:t>
      </w:r>
    </w:p>
    <w:p w14:paraId="731A8616" w14:textId="77777777" w:rsidR="009B066C" w:rsidRPr="002B7A15" w:rsidRDefault="009B066C" w:rsidP="007B12CA">
      <w:pPr>
        <w:pStyle w:val="berschrift2"/>
        <w:pageBreakBefore/>
        <w:rPr>
          <w:noProof/>
        </w:rPr>
      </w:pPr>
      <w:bookmarkStart w:id="393" w:name="_Feedback-Mechanismus_(Erklärung_zur"/>
      <w:bookmarkStart w:id="394" w:name="_Feedback-Mechanismus"/>
      <w:bookmarkStart w:id="395" w:name="_Toc216953288"/>
      <w:bookmarkEnd w:id="392"/>
      <w:bookmarkEnd w:id="393"/>
      <w:bookmarkEnd w:id="394"/>
      <w:r w:rsidRPr="002B7A15">
        <w:rPr>
          <w:noProof/>
        </w:rPr>
        <w:lastRenderedPageBreak/>
        <w:t>Feedback-Mechanismus</w:t>
      </w:r>
      <w:bookmarkEnd w:id="395"/>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2017C854" w14:textId="77777777" w:rsidR="00CC3998" w:rsidRPr="007B69E5" w:rsidRDefault="00CC3998" w:rsidP="007B69E5">
      <w:pPr>
        <w:pStyle w:val="Bodytext"/>
      </w:pPr>
      <w:r w:rsidRPr="007B69E5">
        <w:rPr>
          <w:rStyle w:val="BodytextZchn"/>
        </w:rPr>
        <w:t>{#test_object_results_NAT_2_rating}</w:t>
      </w:r>
    </w:p>
    <w:p w14:paraId="4B6D0CAA" w14:textId="77777777" w:rsidR="00CC3998" w:rsidRPr="007B69E5" w:rsidRDefault="00CC3998" w:rsidP="007B69E5">
      <w:pPr>
        <w:pStyle w:val="Bodytext"/>
      </w:pPr>
      <w:r w:rsidRPr="007B69E5">
        <w:rPr>
          <w:rStyle w:val="BodytextZchn"/>
        </w:rPr>
        <w:t>{#has_alias_label}</w:t>
      </w:r>
    </w:p>
    <w:p w14:paraId="318BC0E8" w14:textId="77777777" w:rsidR="00CC3998" w:rsidRPr="007B69E5" w:rsidRDefault="00CC3998" w:rsidP="007B69E5">
      <w:pPr>
        <w:pStyle w:val="Bodytext"/>
      </w:pPr>
      <w:r w:rsidRPr="007B69E5">
        <w:rPr>
          <w:rStyle w:val="BodytextZchn"/>
        </w:rPr>
        <w:t>{alias_label}</w:t>
      </w:r>
    </w:p>
    <w:p w14:paraId="59745461" w14:textId="77777777" w:rsidR="00CC3998" w:rsidRPr="007B69E5" w:rsidRDefault="00CC3998" w:rsidP="007B69E5">
      <w:pPr>
        <w:pStyle w:val="Bodytext"/>
      </w:pPr>
      <w:r w:rsidRPr="007B69E5">
        <w:rPr>
          <w:rStyle w:val="BodytextZchn"/>
        </w:rPr>
        <w:t>{url}</w:t>
      </w:r>
    </w:p>
    <w:p w14:paraId="5ED5EDBF" w14:textId="77777777" w:rsidR="00CC3998" w:rsidRPr="007B69E5" w:rsidRDefault="00CC3998" w:rsidP="007B69E5">
      <w:pPr>
        <w:pStyle w:val="Bodytextfett"/>
      </w:pPr>
      <w:r w:rsidRPr="007B69E5">
        <w:rPr>
          <w:rStyle w:val="BodytextZchn"/>
          <w:rFonts w:cs="Arial-BoldMT"/>
          <w:color w:val="auto"/>
        </w:rPr>
        <w:t>Prüfschritt: {%rating_icon} {rating}</w:t>
      </w:r>
    </w:p>
    <w:p w14:paraId="500E906D" w14:textId="77777777" w:rsidR="00CC3998" w:rsidRPr="007B69E5" w:rsidRDefault="00CC3998" w:rsidP="007B69E5">
      <w:pPr>
        <w:pStyle w:val="Bodytext"/>
      </w:pPr>
      <w:r w:rsidRPr="007B69E5">
        <w:rPr>
          <w:rStyle w:val="BodytextZchn"/>
        </w:rPr>
        <w:t>{/has_alias_label}</w:t>
      </w:r>
    </w:p>
    <w:p w14:paraId="59C78FD8" w14:textId="77777777" w:rsidR="00CC3998" w:rsidRPr="007B69E5" w:rsidRDefault="00CC3998" w:rsidP="007B69E5">
      <w:pPr>
        <w:pStyle w:val="Bodytext"/>
      </w:pPr>
      <w:r w:rsidRPr="007B69E5">
        <w:rPr>
          <w:rStyle w:val="BodytextZchn"/>
        </w:rPr>
        <w:t>{#has_description}</w:t>
      </w:r>
    </w:p>
    <w:p w14:paraId="57E64109" w14:textId="77777777" w:rsidR="00CC3998" w:rsidRPr="007B69E5" w:rsidRDefault="00AB174B" w:rsidP="007B69E5">
      <w:pPr>
        <w:pStyle w:val="Bodytext"/>
      </w:pPr>
      <w:r w:rsidRPr="007B69E5">
        <w:rPr>
          <w:rStyle w:val="BodytextZchn"/>
        </w:rPr>
        <w:t>{~~description}</w:t>
      </w:r>
    </w:p>
    <w:p w14:paraId="3759E1DE" w14:textId="77777777" w:rsidR="00CC3998" w:rsidRPr="007B69E5" w:rsidRDefault="00CC3998" w:rsidP="007B69E5">
      <w:pPr>
        <w:pStyle w:val="Bodytext"/>
      </w:pPr>
      <w:r w:rsidRPr="007B69E5">
        <w:rPr>
          <w:rStyle w:val="BodytextZchn"/>
        </w:rPr>
        <w:t>{/has_description}</w:t>
      </w:r>
    </w:p>
    <w:p w14:paraId="0E3AD532" w14:textId="77777777" w:rsidR="00CC3998" w:rsidRPr="007B69E5" w:rsidRDefault="00CC3998" w:rsidP="007B69E5">
      <w:pPr>
        <w:pStyle w:val="Bodytext"/>
      </w:pPr>
      <w:r w:rsidRPr="007B69E5">
        <w:rPr>
          <w:rStyle w:val="BodytextZchn"/>
        </w:rPr>
        <w:t>{#has_recommendation}</w:t>
      </w:r>
    </w:p>
    <w:p w14:paraId="0211A6F3" w14:textId="77777777" w:rsidR="00CC3998" w:rsidRPr="007B69E5" w:rsidRDefault="00CC3998" w:rsidP="007B69E5">
      <w:pPr>
        <w:pStyle w:val="Bodytext"/>
      </w:pPr>
      <w:r w:rsidRPr="007B69E5">
        <w:rPr>
          <w:rStyle w:val="BodytextZchn"/>
        </w:rPr>
        <w:t>Empfehlung</w:t>
      </w:r>
    </w:p>
    <w:p w14:paraId="7A3E6C33" w14:textId="77777777" w:rsidR="00CC3998" w:rsidRPr="007B69E5" w:rsidRDefault="00CC3998" w:rsidP="007B69E5">
      <w:pPr>
        <w:pStyle w:val="Bodytext"/>
      </w:pPr>
      <w:r w:rsidRPr="007B69E5">
        <w:rPr>
          <w:rStyle w:val="BodytextZchn"/>
        </w:rPr>
        <w:t>{~~recommendation}</w:t>
      </w:r>
    </w:p>
    <w:p w14:paraId="47C9DC03" w14:textId="77777777" w:rsidR="00CC3998" w:rsidRPr="007B69E5" w:rsidRDefault="00CC3998" w:rsidP="007B69E5">
      <w:pPr>
        <w:pStyle w:val="Bodytext"/>
      </w:pPr>
      <w:r w:rsidRPr="007B69E5">
        <w:rPr>
          <w:rStyle w:val="BodytextZchn"/>
        </w:rPr>
        <w:t>{/has_recommendation}</w:t>
      </w:r>
    </w:p>
    <w:p w14:paraId="260A36D5" w14:textId="77777777" w:rsidR="00CC3998" w:rsidRPr="007B69E5" w:rsidRDefault="00CC3998" w:rsidP="007B69E5">
      <w:pPr>
        <w:pStyle w:val="Bodytext"/>
      </w:pPr>
      <w:r w:rsidRPr="007B69E5">
        <w:rPr>
          <w:rStyle w:val="BodytextZchn"/>
        </w:rPr>
        <w:t>{/test_object_results_NAT_2_rating}</w:t>
      </w:r>
    </w:p>
    <w:p w14:paraId="471523D9" w14:textId="42B06A55" w:rsidR="00FD5AAC" w:rsidRPr="002B7A15" w:rsidRDefault="00F33DCF" w:rsidP="0058387D">
      <w:pPr>
        <w:pStyle w:val="Bodytextfett"/>
      </w:pPr>
      <w:r w:rsidRPr="007B69E5">
        <w:rPr>
          <w:rStyle w:val="BodytextZchn"/>
          <w:rFonts w:cs="Arial-BoldMT"/>
          <w:color w:val="auto"/>
        </w:rPr>
        <w:t>Prüfschritt: {%rating_icon_NAT_2_rating} {rating_NAT_2_rating}</w:t>
      </w:r>
    </w:p>
    <w:p w14:paraId="3F66C940" w14:textId="77777777" w:rsidR="002A0D92" w:rsidRPr="002B7A15" w:rsidRDefault="002A0D92" w:rsidP="00C855AB">
      <w:pPr>
        <w:pStyle w:val="berschrift2"/>
        <w:pageBreakBefore/>
        <w:rPr>
          <w:noProof/>
        </w:rPr>
      </w:pPr>
      <w:bookmarkStart w:id="396" w:name="_Toc188454037"/>
      <w:bookmarkStart w:id="397" w:name="_Toc216953289"/>
      <w:r w:rsidRPr="002B7A15">
        <w:rPr>
          <w:noProof/>
        </w:rPr>
        <w:lastRenderedPageBreak/>
        <w:t>Weitere Anforderungen</w:t>
      </w:r>
      <w:bookmarkEnd w:id="396"/>
      <w:bookmarkEnd w:id="397"/>
    </w:p>
    <w:p w14:paraId="65436D78" w14:textId="77777777" w:rsidR="002A0D92" w:rsidRPr="002B7A15" w:rsidRDefault="002A0D92" w:rsidP="002A0D92">
      <w:pPr>
        <w:pStyle w:val="Bodytext"/>
      </w:pPr>
      <w:commentRangeStart w:id="398"/>
      <w:r w:rsidRPr="002B7A15">
        <w:t>Folgende</w:t>
      </w:r>
      <w:commentRangeEnd w:id="398"/>
      <w:r w:rsidRPr="002B7A15">
        <w:rPr>
          <w:rStyle w:val="Kommentarzeichen"/>
          <w:sz w:val="24"/>
          <w:szCs w:val="20"/>
        </w:rPr>
        <w:commentReference w:id="398"/>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5557"/>
        <w:gridCol w:w="3503"/>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070FA4ED" w14:textId="02B8FBFD" w:rsidR="00BF6617" w:rsidRDefault="00BF6617" w:rsidP="00BF6617">
            <w:pPr>
              <w:pStyle w:val="Bodytext"/>
              <w:spacing w:after="0"/>
              <w:jc w:val="center"/>
            </w:pPr>
            <w:r>
              <w:t>{#test_object_results_000_000}</w:t>
            </w:r>
          </w:p>
          <w:p w14:paraId="7E36C593" w14:textId="77777777" w:rsidR="00BF6617" w:rsidRDefault="00BF6617" w:rsidP="00BF6617">
            <w:pPr>
              <w:pStyle w:val="Bodytext"/>
              <w:spacing w:after="0"/>
              <w:jc w:val="center"/>
            </w:pPr>
            <w:r>
              <w:t>{#has_description}</w:t>
            </w:r>
          </w:p>
          <w:p w14:paraId="1646A26C" w14:textId="77777777" w:rsidR="00BF6617" w:rsidRDefault="00BF6617" w:rsidP="00BF6617">
            <w:pPr>
              <w:pStyle w:val="Bodytext"/>
              <w:spacing w:after="0"/>
              <w:jc w:val="center"/>
            </w:pPr>
            <w:r>
              <w:t>{~~description}</w:t>
            </w:r>
          </w:p>
          <w:p w14:paraId="2ED1D331" w14:textId="77777777" w:rsidR="00BF6617" w:rsidRDefault="00BF6617" w:rsidP="00BF6617">
            <w:pPr>
              <w:pStyle w:val="Bodytext"/>
              <w:spacing w:after="0"/>
              <w:jc w:val="center"/>
            </w:pPr>
            <w:r>
              <w:t>{/has_description}</w:t>
            </w:r>
          </w:p>
          <w:p w14:paraId="2A82AE82" w14:textId="7681845B" w:rsidR="002A0D92"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szCs w:val="20"/>
                <w:lang w:eastAsia="en-US"/>
              </w:rPr>
            </w:pPr>
            <w:r>
              <w:t>{/test_object_results_000_000}</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r w:rsidRPr="002B7A15">
              <w:rPr>
                <w:bCs w:val="0"/>
              </w:rPr>
              <w:t>Datum der Prüfung:</w:t>
            </w:r>
          </w:p>
        </w:tc>
        <w:tc>
          <w:tcPr>
            <w:tcW w:w="2268" w:type="dxa"/>
            <w:tcBorders>
              <w:top w:val="single" w:sz="4" w:space="0" w:color="auto"/>
              <w:left w:val="single" w:sz="4" w:space="0" w:color="auto"/>
              <w:bottom w:val="single" w:sz="4" w:space="0" w:color="auto"/>
              <w:right w:val="single" w:sz="4" w:space="0" w:color="auto"/>
            </w:tcBorders>
            <w:noWrap/>
            <w:vAlign w:val="center"/>
          </w:tcPr>
          <w:p w14:paraId="040F8F27" w14:textId="77777777" w:rsidR="00BF6617" w:rsidRDefault="00BF6617" w:rsidP="00BF6617">
            <w:pPr>
              <w:pStyle w:val="Bodytext"/>
              <w:spacing w:after="0"/>
              <w:jc w:val="center"/>
            </w:pPr>
            <w:r>
              <w:t>{#test_object_results_000_006}</w:t>
            </w:r>
          </w:p>
          <w:p w14:paraId="63F38BFB" w14:textId="77777777" w:rsidR="00BF6617" w:rsidRDefault="00BF6617" w:rsidP="00BF6617">
            <w:pPr>
              <w:pStyle w:val="Bodytext"/>
              <w:spacing w:after="0"/>
              <w:jc w:val="center"/>
            </w:pPr>
            <w:r>
              <w:t>{#has_description}</w:t>
            </w:r>
          </w:p>
          <w:p w14:paraId="114DFA99" w14:textId="77777777" w:rsidR="00BF6617" w:rsidRDefault="00BF6617" w:rsidP="00BF6617">
            <w:pPr>
              <w:pStyle w:val="Bodytext"/>
              <w:spacing w:after="0"/>
              <w:jc w:val="center"/>
            </w:pPr>
            <w:r>
              <w:t>{~~description}</w:t>
            </w:r>
          </w:p>
          <w:p w14:paraId="77936DF6" w14:textId="77777777" w:rsidR="00BF6617" w:rsidRDefault="00BF6617" w:rsidP="00BF6617">
            <w:pPr>
              <w:pStyle w:val="Bodytext"/>
              <w:spacing w:after="0"/>
              <w:jc w:val="center"/>
            </w:pPr>
            <w:r>
              <w:t>{/has_description}</w:t>
            </w:r>
          </w:p>
          <w:p w14:paraId="3C3B1E0F" w14:textId="6DEE60EA" w:rsidR="00DB2429" w:rsidRPr="002B7A15" w:rsidRDefault="00BF6617"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{/test_object_results_000_006}</w:t>
            </w: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BF6617">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r w:rsidRPr="002B7A15">
              <w:rPr>
                <w:rFonts w:eastAsiaTheme="minorHAnsi" w:cs="ArialMT"/>
                <w:b/>
                <w:bCs w:val="0"/>
                <w:snapToGrid/>
                <w:color w:val="000000"/>
                <w:szCs w:val="20"/>
                <w:lang w:eastAsia="en-US"/>
              </w:rPr>
              <w:t>Bewertung</w:t>
            </w:r>
          </w:p>
        </w:tc>
      </w:tr>
      <w:tr w:rsidR="0010289D"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10289D" w:rsidRPr="002B7A15" w:rsidRDefault="0010289D" w:rsidP="0010289D">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6D8255D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{rating_NAT_3_1}</w:t>
            </w:r>
          </w:p>
        </w:tc>
      </w:tr>
      <w:tr w:rsidR="0010289D"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10289D" w:rsidRPr="002B7A15" w:rsidRDefault="0010289D" w:rsidP="0010289D">
            <w:pPr>
              <w:spacing w:after="0"/>
              <w:jc w:val="left"/>
            </w:pPr>
            <w:r w:rsidRPr="002B7A15">
              <w:rPr>
                <w:color w:val="auto"/>
              </w:rPr>
              <w:t>Ist das geprüfte PDF-Dokument getaggt (Bewertung)</w:t>
            </w:r>
            <w:r w:rsidRPr="002B7A15">
              <w:t xml:space="preserve"> </w:t>
            </w:r>
          </w:p>
        </w:tc>
        <w:tc>
          <w:tcPr>
            <w:tcW w:w="2268" w:type="dxa"/>
            <w:tcBorders>
              <w:bottom w:val="single" w:sz="4" w:space="0" w:color="auto"/>
            </w:tcBorders>
            <w:noWrap/>
            <w:vAlign w:val="center"/>
          </w:tcPr>
          <w:p w14:paraId="15D8895A" w14:textId="23F73F9E" w:rsidR="0051220F" w:rsidRPr="0051220F" w:rsidRDefault="0010289D" w:rsidP="00BF6617">
            <w:pPr>
              <w:widowControl w:val="0"/>
              <w:autoSpaceDE w:val="0"/>
              <w:autoSpaceDN w:val="0"/>
              <w:adjustRightInd w:val="0"/>
              <w:spacing w:before="60" w:after="0" w:line="288" w:lineRule="auto"/>
              <w:jc w:val="center"/>
              <w:textAlignment w:val="center"/>
            </w:pPr>
            <w:r>
              <w:t>{</w:t>
            </w:r>
            <w:r w:rsidR="0051220F">
              <w:t>%</w:t>
            </w:r>
            <w:r>
              <w:t>rating_</w:t>
            </w:r>
            <w:r w:rsidR="0051220F">
              <w:t>icon_</w:t>
            </w:r>
            <w:r>
              <w:t>NAT_3_2}</w:t>
            </w:r>
          </w:p>
        </w:tc>
      </w:tr>
      <w:tr w:rsidR="0010289D"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10289D" w:rsidRPr="002B7A15" w:rsidRDefault="0010289D" w:rsidP="0010289D">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09A3E6FC"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{rating_NAT_3_3}</w:t>
            </w:r>
          </w:p>
        </w:tc>
      </w:tr>
      <w:tr w:rsidR="0010289D"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10289D" w:rsidRPr="002B7A15" w:rsidRDefault="0010289D" w:rsidP="0010289D">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26CCA5E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{rating_NAT_3_3_1}</w:t>
            </w:r>
          </w:p>
        </w:tc>
      </w:tr>
      <w:tr w:rsidR="0010289D"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10289D" w:rsidRPr="002B7A15" w:rsidRDefault="0010289D" w:rsidP="0010289D">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094F1941"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{rating_NAT_3_3_2}</w:t>
            </w:r>
          </w:p>
        </w:tc>
      </w:tr>
      <w:tr w:rsidR="0010289D"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10289D" w:rsidRPr="002B7A15" w:rsidRDefault="0010289D" w:rsidP="0010289D">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24EE569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{rating_NAT_3_3_3}</w:t>
            </w:r>
          </w:p>
        </w:tc>
      </w:tr>
      <w:tr w:rsidR="0010289D"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10289D" w:rsidRPr="002B7A15" w:rsidRDefault="0010289D" w:rsidP="0010289D">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C13D08"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{rating_NAT_3_3_4}</w:t>
            </w:r>
          </w:p>
        </w:tc>
      </w:tr>
      <w:tr w:rsidR="0010289D"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10289D" w:rsidRPr="002B7A15" w:rsidRDefault="0010289D" w:rsidP="0010289D">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3F8A648A"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w:t>
            </w:r>
          </w:p>
        </w:tc>
      </w:tr>
      <w:tr w:rsidR="0010289D"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10289D" w:rsidRPr="002B7A15" w:rsidRDefault="0010289D" w:rsidP="0010289D">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1A45E3E2"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{rating_NAT_3_4_1}</w:t>
            </w:r>
          </w:p>
        </w:tc>
      </w:tr>
      <w:tr w:rsidR="0010289D"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10289D" w:rsidRPr="002B7A15" w:rsidRDefault="0010289D" w:rsidP="0010289D">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E48A20F"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{rating_NAT_3_4_2}</w:t>
            </w:r>
          </w:p>
        </w:tc>
      </w:tr>
      <w:tr w:rsidR="0010289D"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10289D" w:rsidRPr="002B7A15" w:rsidRDefault="0010289D" w:rsidP="0010289D">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5757913D"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{rating_NAT_3_4_3}</w:t>
            </w:r>
          </w:p>
        </w:tc>
      </w:tr>
      <w:tr w:rsidR="0010289D"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10289D" w:rsidRPr="002B7A15" w:rsidRDefault="0010289D" w:rsidP="0010289D">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213AF1C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t>{rating_NAT_3_4_4}</w:t>
            </w:r>
          </w:p>
        </w:tc>
      </w:tr>
      <w:tr w:rsidR="0010289D"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10289D" w:rsidRPr="002B7A15" w:rsidRDefault="0010289D" w:rsidP="0010289D">
            <w:pPr>
              <w:spacing w:after="0"/>
              <w:jc w:val="left"/>
              <w:rPr>
                <w:b/>
                <w:bCs w:val="0"/>
              </w:rPr>
            </w:pPr>
            <w:r w:rsidRPr="002B7A15">
              <w:rPr>
                <w:b/>
                <w:bCs w:val="0"/>
              </w:rPr>
              <w:lastRenderedPageBreak/>
              <w:t>Zusätzliche Barrierefreiheitstools (vorhanden)</w:t>
            </w:r>
          </w:p>
        </w:tc>
        <w:tc>
          <w:tcPr>
            <w:tcW w:w="2268" w:type="dxa"/>
            <w:tcBorders>
              <w:top w:val="single" w:sz="4" w:space="0" w:color="auto"/>
              <w:bottom w:val="single" w:sz="4" w:space="0" w:color="auto"/>
            </w:tcBorders>
            <w:noWrap/>
            <w:vAlign w:val="center"/>
          </w:tcPr>
          <w:p w14:paraId="00DEE915" w14:textId="241E7310"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w:t>
            </w:r>
          </w:p>
        </w:tc>
      </w:tr>
      <w:tr w:rsidR="0010289D"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10289D" w:rsidRPr="002B7A15" w:rsidRDefault="0010289D" w:rsidP="0010289D">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55189A84"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{rating_NAT_3_5_1}</w:t>
            </w:r>
          </w:p>
        </w:tc>
      </w:tr>
      <w:tr w:rsidR="0010289D"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10289D" w:rsidRPr="002B7A15" w:rsidRDefault="0010289D" w:rsidP="0010289D">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2C78F53B"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{rating_NAT_3_5_2}</w:t>
            </w:r>
          </w:p>
        </w:tc>
      </w:tr>
      <w:tr w:rsidR="0010289D"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10289D" w:rsidRPr="002B7A15" w:rsidRDefault="0010289D" w:rsidP="0010289D">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2CD2FC35"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{rating_NAT_3_5_3}</w:t>
            </w:r>
          </w:p>
        </w:tc>
      </w:tr>
      <w:tr w:rsidR="0010289D"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10289D" w:rsidRPr="002B7A15" w:rsidRDefault="0010289D" w:rsidP="0010289D">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EF5E219" w:rsidR="0010289D" w:rsidRPr="002B7A15" w:rsidRDefault="0010289D" w:rsidP="00BF6617">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t>{rating_NAT_3_5_4}</w:t>
            </w:r>
          </w:p>
        </w:tc>
      </w:tr>
    </w:tbl>
    <w:p w14:paraId="18D9E6D5" w14:textId="77777777" w:rsidR="00706413" w:rsidRPr="002B7A15" w:rsidRDefault="00706413" w:rsidP="004A0439">
      <w:pPr>
        <w:pStyle w:val="berschrift1"/>
        <w:rPr>
          <w:noProof/>
        </w:rPr>
      </w:pPr>
      <w:bookmarkStart w:id="399" w:name="_Sonstige_Auffälligkeiten_2"/>
      <w:bookmarkStart w:id="400" w:name="_Toc216953290"/>
      <w:bookmarkEnd w:id="399"/>
      <w:r w:rsidRPr="002B7A15">
        <w:rPr>
          <w:noProof/>
        </w:rPr>
        <w:lastRenderedPageBreak/>
        <w:t>Sonstige Auffälligkeiten</w:t>
      </w:r>
      <w:bookmarkEnd w:id="400"/>
    </w:p>
    <w:p w14:paraId="18BA2834" w14:textId="77777777" w:rsidR="00557A78" w:rsidRPr="002B7A15" w:rsidRDefault="00557A78" w:rsidP="00557A78">
      <w:pPr>
        <w:pStyle w:val="Bodytext"/>
      </w:pPr>
      <w:r w:rsidRPr="002B7A15">
        <w:t>Es wurden keine weiteren Auffälligkeiten festgestellt.</w:t>
      </w:r>
    </w:p>
    <w:p w14:paraId="38A520E4" w14:textId="77777777" w:rsidR="004A0439" w:rsidRPr="002B7A15" w:rsidRDefault="004A0439" w:rsidP="004A0439">
      <w:pPr>
        <w:pStyle w:val="berschrift1"/>
        <w:rPr>
          <w:noProof/>
        </w:rPr>
      </w:pPr>
      <w:bookmarkStart w:id="401" w:name="_Glossar_1"/>
      <w:bookmarkStart w:id="402" w:name="_Toc216953291"/>
      <w:bookmarkEnd w:id="401"/>
      <w:r w:rsidRPr="002B7A15">
        <w:rPr>
          <w:noProof/>
        </w:rPr>
        <w:lastRenderedPageBreak/>
        <w:t>Glossar</w:t>
      </w:r>
      <w:bookmarkEnd w:id="402"/>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03" w:name="_Toc76556423"/>
      <w:bookmarkStart w:id="404" w:name="_Toc103720198"/>
      <w:bookmarkStart w:id="405" w:name="_Toc216953292"/>
      <w:r w:rsidRPr="002B7A15">
        <w:rPr>
          <w:noProof/>
        </w:rPr>
        <w:lastRenderedPageBreak/>
        <w:t>Kontakt und Verantwortlichkeiten</w:t>
      </w:r>
      <w:bookmarkEnd w:id="403"/>
      <w:bookmarkEnd w:id="404"/>
      <w:bookmarkEnd w:id="405"/>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73"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75"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92"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94"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398"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10ACB475" w15:done="0"/>
  <w15:commentEx w15:paraId="2D6E76B0" w15:done="0"/>
  <w15:commentEx w15:paraId="01345651" w15:done="0"/>
  <w15:commentEx w15:paraId="4FE00A69" w15:done="0"/>
  <w15:commentEx w15:paraId="23C96788" w15:done="0"/>
  <w15:commentEx w15:paraId="793AE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274AF2B5" w16cex:dateUtc="2024-04-15T14:13:00Z"/>
  <w16cex:commentExtensible w16cex:durableId="57C1943D" w16cex:dateUtc="2024-04-15T14:23:00Z"/>
  <w16cex:commentExtensible w16cex:durableId="6A8E769E" w16cex:dateUtc="2024-04-15T14:15:00Z"/>
  <w16cex:commentExtensible w16cex:durableId="24EEEAC9" w16cex:dateUtc="2024-12-19T12:16:00Z"/>
  <w16cex:commentExtensible w16cex:durableId="4861E06F" w16cex:dateUtc="2025-01-03T16:52:00Z"/>
  <w16cex:commentExtensible w16cex:durableId="4DA973B0" w16cex:dateUtc="2025-01-22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10ACB475" w16cid:durableId="274AF2B5"/>
  <w16cid:commentId w16cid:paraId="2D6E76B0" w16cid:durableId="57C1943D"/>
  <w16cid:commentId w16cid:paraId="01345651" w16cid:durableId="6A8E769E"/>
  <w16cid:commentId w16cid:paraId="4FE00A69" w16cid:durableId="24EEEAC9"/>
  <w16cid:commentId w16cid:paraId="23C96788" w16cid:durableId="4861E06F"/>
  <w16cid:commentId w16cid:paraId="793AE5BF" w16cid:durableId="4DA97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25159" w14:textId="77777777" w:rsidR="00CD0004" w:rsidRPr="002B7A15" w:rsidRDefault="00CD0004" w:rsidP="00395AA7">
      <w:r w:rsidRPr="002B7A15">
        <w:separator/>
      </w:r>
    </w:p>
    <w:p w14:paraId="634781E5" w14:textId="77777777" w:rsidR="00CD0004" w:rsidRPr="002B7A15" w:rsidRDefault="00CD0004" w:rsidP="00395AA7"/>
    <w:p w14:paraId="494F21BB" w14:textId="77777777" w:rsidR="00CD0004" w:rsidRPr="002B7A15" w:rsidRDefault="00CD0004" w:rsidP="00395AA7"/>
  </w:endnote>
  <w:endnote w:type="continuationSeparator" w:id="0">
    <w:p w14:paraId="241FA3A8" w14:textId="77777777" w:rsidR="00CD0004" w:rsidRPr="002B7A15" w:rsidRDefault="00CD0004" w:rsidP="00395AA7">
      <w:r w:rsidRPr="002B7A15">
        <w:continuationSeparator/>
      </w:r>
    </w:p>
    <w:p w14:paraId="6CD6194E" w14:textId="77777777" w:rsidR="00CD0004" w:rsidRPr="002B7A15" w:rsidRDefault="00CD0004" w:rsidP="00395AA7"/>
    <w:p w14:paraId="6C95A4CB" w14:textId="77777777" w:rsidR="00CD0004" w:rsidRPr="002B7A15" w:rsidRDefault="00CD0004"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CFCCE881-E2E4-4D5D-8BC8-C3E316E1776D}"/>
    <w:embedBold r:id="rId2" w:subsetted="1" w:fontKey="{2400BF3F-E0A0-4CE2-8EA1-C54E52230843}"/>
    <w:embedItalic r:id="rId3" w:subsetted="1" w:fontKey="{B2912F7C-09F7-4EB5-8AA0-17EFBE12FFA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60B1" w14:textId="77777777" w:rsidR="00CD0004" w:rsidRPr="002B7A15" w:rsidRDefault="00CD0004" w:rsidP="00395AA7">
      <w:r w:rsidRPr="002B7A15">
        <w:separator/>
      </w:r>
    </w:p>
    <w:p w14:paraId="106A50B4" w14:textId="77777777" w:rsidR="00CD0004" w:rsidRPr="002B7A15" w:rsidRDefault="00CD0004" w:rsidP="00395AA7"/>
    <w:p w14:paraId="59A6C808" w14:textId="77777777" w:rsidR="00CD0004" w:rsidRPr="002B7A15" w:rsidRDefault="00CD0004" w:rsidP="00395AA7"/>
  </w:footnote>
  <w:footnote w:type="continuationSeparator" w:id="0">
    <w:p w14:paraId="41CC5EE3" w14:textId="77777777" w:rsidR="00CD0004" w:rsidRPr="002B7A15" w:rsidRDefault="00CD0004" w:rsidP="00395AA7">
      <w:r w:rsidRPr="002B7A15">
        <w:continuationSeparator/>
      </w:r>
    </w:p>
    <w:p w14:paraId="58610A4C" w14:textId="77777777" w:rsidR="00CD0004" w:rsidRPr="002B7A15" w:rsidRDefault="00CD0004" w:rsidP="00395AA7"/>
    <w:p w14:paraId="1DD4EBAA" w14:textId="77777777" w:rsidR="00CD0004" w:rsidRPr="002B7A15" w:rsidRDefault="00CD0004"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B31"/>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28F0"/>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89D"/>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C32"/>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3F9B"/>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188"/>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3F7C43"/>
    <w:rsid w:val="004010A6"/>
    <w:rsid w:val="00401808"/>
    <w:rsid w:val="00402282"/>
    <w:rsid w:val="00402C70"/>
    <w:rsid w:val="00402FE1"/>
    <w:rsid w:val="00403926"/>
    <w:rsid w:val="00404229"/>
    <w:rsid w:val="00404649"/>
    <w:rsid w:val="00405FEE"/>
    <w:rsid w:val="004060AE"/>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66E9"/>
    <w:rsid w:val="00447E3D"/>
    <w:rsid w:val="00452E91"/>
    <w:rsid w:val="00453346"/>
    <w:rsid w:val="00453553"/>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3AC"/>
    <w:rsid w:val="004D4994"/>
    <w:rsid w:val="004D4F0D"/>
    <w:rsid w:val="004D5192"/>
    <w:rsid w:val="004D54D3"/>
    <w:rsid w:val="004D54F1"/>
    <w:rsid w:val="004E20F9"/>
    <w:rsid w:val="004E29BC"/>
    <w:rsid w:val="004E2A1A"/>
    <w:rsid w:val="004E2C89"/>
    <w:rsid w:val="004E2D9F"/>
    <w:rsid w:val="004E3758"/>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0F"/>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87D"/>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625"/>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9C0"/>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5EE"/>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0C2"/>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B69E5"/>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83E"/>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A6F7A"/>
    <w:rsid w:val="008B0983"/>
    <w:rsid w:val="008B1902"/>
    <w:rsid w:val="008B44C5"/>
    <w:rsid w:val="008B5957"/>
    <w:rsid w:val="008B753E"/>
    <w:rsid w:val="008B7CEB"/>
    <w:rsid w:val="008C090A"/>
    <w:rsid w:val="008C13D7"/>
    <w:rsid w:val="008C2311"/>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541"/>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404"/>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31C"/>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617"/>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912"/>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6BF5"/>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629"/>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004"/>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07A18"/>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3E4D"/>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0F4A"/>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150"/>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D58"/>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373B6"/>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6805EE"/>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6805EE"/>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5.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3.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4.xml><?xml version="1.0" encoding="utf-8"?>
<ds:datastoreItem xmlns:ds="http://schemas.openxmlformats.org/officeDocument/2006/customXml" ds:itemID="{5D7B259D-1CEE-4444-8A39-5731704100FC}">
  <ds:schemaRefs>
    <ds:schemaRef ds:uri="http://ns.axespdf.com/word/configuration"/>
  </ds:schemaRefs>
</ds:datastoreItem>
</file>

<file path=customXml/itemProps5.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9036</Words>
  <Characters>56929</Characters>
  <Application>Microsoft Office Word</Application>
  <DocSecurity>0</DocSecurity>
  <Lines>474</Lines>
  <Paragraphs>131</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65834</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2</cp:revision>
  <cp:lastPrinted>2025-12-16T11:10:00Z</cp:lastPrinted>
  <dcterms:created xsi:type="dcterms:W3CDTF">2026-10-08T10:28:00Z</dcterms:created>
  <dcterms:modified xsi:type="dcterms:W3CDTF">2026-10-08T10:28:00Z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