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2"/>
      <w:r w:rsidRPr="002B7A15">
        <w:rPr>
          <w:color w:val="FFFFFF"/>
          <w:sz w:val="80"/>
          <w:szCs w:val="80"/>
        </w:rPr>
        <w:t>Barrierefreiheit</w:t>
      </w:r>
      <w:commentRangeEnd w:id="2"/>
      <w:r w:rsidR="007E2F45" w:rsidRPr="002B7A15">
        <w:rPr>
          <w:rStyle w:val="Kommentarzeichen"/>
          <w:color w:val="FFFFFF"/>
          <w:sz w:val="80"/>
          <w:szCs w:val="80"/>
        </w:rPr>
        <w:commentReference w:id="2"/>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3"/>
      <w:r w:rsidRPr="002B7A15">
        <w:rPr>
          <w:noProof/>
        </w:rPr>
        <w:lastRenderedPageBreak/>
        <w:t>Inhaltsverzeichnis</w:t>
      </w:r>
      <w:commentRangeEnd w:id="3"/>
      <w:r w:rsidR="00FE1625" w:rsidRPr="002B7A15">
        <w:rPr>
          <w:rStyle w:val="Kommentarzeichen"/>
          <w:noProof/>
          <w:sz w:val="28"/>
          <w:szCs w:val="28"/>
        </w:rPr>
        <w:commentReference w:id="3"/>
      </w:r>
    </w:p>
    <w:bookmarkStart w:id="4" w:name="_Umbruch_(!)"/>
    <w:bookmarkStart w:id="5" w:name="_Sonstiges"/>
    <w:bookmarkStart w:id="6" w:name="_Erklärung_zur_Barrierefreiheit"/>
    <w:bookmarkEnd w:id="4"/>
    <w:bookmarkEnd w:id="5"/>
    <w:bookmarkEnd w:id="6"/>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7" w:name="_Toc76556365"/>
      <w:bookmarkStart w:id="8" w:name="_Toc103720102"/>
      <w:bookmarkStart w:id="9" w:name="_Toc216953254"/>
      <w:bookmarkStart w:id="10" w:name="_Toc29559831"/>
      <w:bookmarkStart w:id="11" w:name="_Toc34815499"/>
      <w:bookmarkStart w:id="12" w:name="_Toc29559828"/>
      <w:bookmarkStart w:id="13" w:name="_Toc34815496"/>
      <w:r w:rsidRPr="002B7A15">
        <w:rPr>
          <w:noProof/>
        </w:rPr>
        <w:lastRenderedPageBreak/>
        <w:t>Einführung und Rechtsgrundlagen zum Barrierefreiheitstest</w:t>
      </w:r>
      <w:bookmarkEnd w:id="7"/>
      <w:bookmarkEnd w:id="8"/>
      <w:bookmarkEnd w:id="9"/>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4" w:name="_Toc216953255"/>
      <w:r w:rsidRPr="002B7A15">
        <w:rPr>
          <w:noProof/>
        </w:rPr>
        <w:lastRenderedPageBreak/>
        <w:t>Allgemeine Informationen</w:t>
      </w:r>
      <w:bookmarkEnd w:id="10"/>
      <w:bookmarkEnd w:id="11"/>
      <w:bookmarkEnd w:id="14"/>
    </w:p>
    <w:p w14:paraId="3879D623" w14:textId="77777777" w:rsidR="00E875C5" w:rsidRPr="002B7A15" w:rsidRDefault="00E875C5" w:rsidP="00E875C5">
      <w:pPr>
        <w:pStyle w:val="berschrift2"/>
        <w:rPr>
          <w:noProof/>
        </w:rPr>
      </w:pPr>
      <w:bookmarkStart w:id="15" w:name="_Toc216953256"/>
      <w:r w:rsidRPr="002B7A15">
        <w:rPr>
          <w:noProof/>
        </w:rPr>
        <w:t xml:space="preserve">Hinweise </w:t>
      </w:r>
      <w:r w:rsidR="000A61DD" w:rsidRPr="002B7A15">
        <w:rPr>
          <w:noProof/>
        </w:rPr>
        <w:t>zum Prüfbericht</w:t>
      </w:r>
      <w:bookmarkEnd w:id="15"/>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16" w:name="_Hlk216780570"/>
      <w:r w:rsidRPr="002B7A15">
        <w:t xml:space="preserve">Es fehlen </w:t>
      </w:r>
      <w:r w:rsidR="00F73957" w:rsidRPr="002B7A15">
        <w:t xml:space="preserve">teilweise </w:t>
      </w:r>
      <w:r w:rsidRPr="002B7A15">
        <w:t>Sprachauszeichnungen für fremdsprachige Textabschnitte</w:t>
      </w:r>
      <w:bookmarkEnd w:id="16"/>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17" w:name="_Toc184920328"/>
      <w:bookmarkStart w:id="18" w:name="_Toc185255425"/>
      <w:bookmarkStart w:id="19" w:name="_Toc185430031"/>
      <w:bookmarkStart w:id="20" w:name="_Toc216953257"/>
      <w:r w:rsidRPr="002B7A15">
        <w:rPr>
          <w:noProof/>
        </w:rPr>
        <w:lastRenderedPageBreak/>
        <w:t>Vielfalt der Nutzergruppen</w:t>
      </w:r>
      <w:bookmarkEnd w:id="17"/>
      <w:bookmarkEnd w:id="18"/>
      <w:bookmarkEnd w:id="19"/>
      <w:bookmarkEnd w:id="20"/>
    </w:p>
    <w:p w14:paraId="1B8EDDBC" w14:textId="77777777" w:rsidR="007B12CA" w:rsidRPr="002B7A15" w:rsidRDefault="007B12CA" w:rsidP="0078553B">
      <w:pPr>
        <w:pStyle w:val="berschrift3"/>
        <w:pageBreakBefore w:val="0"/>
        <w:rPr>
          <w:rStyle w:val="berschrift3Zchn"/>
          <w:b/>
          <w:iCs/>
          <w:noProof/>
          <w:snapToGrid w:val="0"/>
        </w:rPr>
      </w:pPr>
      <w:bookmarkStart w:id="21" w:name="_Toc184920329"/>
      <w:bookmarkStart w:id="22" w:name="_Toc185255426"/>
      <w:bookmarkStart w:id="23" w:name="_Toc185430032"/>
      <w:bookmarkStart w:id="24" w:name="_Toc216953258"/>
      <w:r w:rsidRPr="002B7A15">
        <w:rPr>
          <w:rStyle w:val="berschrift3Zchn"/>
          <w:b/>
          <w:iCs/>
          <w:noProof/>
          <w:snapToGrid w:val="0"/>
        </w:rPr>
        <w:t xml:space="preserve">Menschen mit kognitiven Einschränkungen </w:t>
      </w:r>
      <w:bookmarkEnd w:id="21"/>
      <w:bookmarkEnd w:id="22"/>
      <w:bookmarkEnd w:id="23"/>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4"/>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5" w:name="_Toc184920330"/>
      <w:bookmarkStart w:id="26" w:name="_Toc185255427"/>
      <w:bookmarkStart w:id="27" w:name="_Toc185430033"/>
      <w:bookmarkStart w:id="28" w:name="_Toc216953259"/>
      <w:bookmarkStart w:id="29" w:name="_Toc29559837"/>
      <w:bookmarkStart w:id="30" w:name="_Toc34815505"/>
      <w:r w:rsidRPr="002B7A15">
        <w:rPr>
          <w:noProof/>
        </w:rPr>
        <w:t>Sehbehinderte und sehschwache Menschen (eingeschränktes Sehvermögen)</w:t>
      </w:r>
      <w:bookmarkEnd w:id="25"/>
      <w:bookmarkEnd w:id="26"/>
      <w:bookmarkEnd w:id="27"/>
      <w:bookmarkEnd w:id="28"/>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1" w:name="_Toc184920331"/>
      <w:bookmarkStart w:id="32" w:name="_Toc185255428"/>
      <w:bookmarkStart w:id="33" w:name="_Toc185430034"/>
      <w:bookmarkStart w:id="34" w:name="_Toc216953260"/>
      <w:bookmarkStart w:id="35" w:name="_Toc29559838"/>
      <w:bookmarkStart w:id="36" w:name="_Toc34815506"/>
      <w:bookmarkEnd w:id="29"/>
      <w:bookmarkEnd w:id="30"/>
      <w:r w:rsidRPr="002B7A15">
        <w:rPr>
          <w:noProof/>
        </w:rPr>
        <w:t>Blinde und hochgradig sehbehinderte Menschen (kein Sehvermögen)</w:t>
      </w:r>
      <w:bookmarkEnd w:id="31"/>
      <w:bookmarkEnd w:id="32"/>
      <w:bookmarkEnd w:id="33"/>
      <w:bookmarkEnd w:id="34"/>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37" w:name="_Toc184920332"/>
      <w:bookmarkStart w:id="38" w:name="_Toc185255429"/>
      <w:bookmarkStart w:id="39" w:name="_Toc185430035"/>
      <w:bookmarkStart w:id="40" w:name="_Toc216953261"/>
      <w:bookmarkEnd w:id="35"/>
      <w:bookmarkEnd w:id="36"/>
      <w:r w:rsidRPr="002B7A15">
        <w:rPr>
          <w:noProof/>
        </w:rPr>
        <w:lastRenderedPageBreak/>
        <w:t>Menschen mit einer Farbsehschwäche (Farbwahrnehmung)</w:t>
      </w:r>
      <w:bookmarkEnd w:id="37"/>
      <w:bookmarkEnd w:id="38"/>
      <w:bookmarkEnd w:id="39"/>
      <w:bookmarkEnd w:id="40"/>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1" w:name="_Toc184920333"/>
      <w:bookmarkStart w:id="42" w:name="_Toc185255430"/>
      <w:bookmarkStart w:id="43" w:name="_Toc185430036"/>
      <w:bookmarkStart w:id="44" w:name="_Toc216953262"/>
      <w:r w:rsidRPr="002B7A15">
        <w:rPr>
          <w:noProof/>
        </w:rPr>
        <w:t>Gehörlose Menschen (Hörvermögen)</w:t>
      </w:r>
      <w:bookmarkEnd w:id="41"/>
      <w:bookmarkEnd w:id="42"/>
      <w:bookmarkEnd w:id="43"/>
      <w:bookmarkEnd w:id="44"/>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5" w:name="_Toc184920334"/>
      <w:bookmarkStart w:id="46" w:name="_Toc185255431"/>
      <w:bookmarkStart w:id="47" w:name="_Toc185430037"/>
      <w:bookmarkStart w:id="48" w:name="_Toc216953263"/>
      <w:r w:rsidRPr="002B7A15">
        <w:rPr>
          <w:noProof/>
        </w:rPr>
        <w:t>Menschen mit Sprachstörungen (Sprachvermögen)</w:t>
      </w:r>
      <w:bookmarkEnd w:id="45"/>
      <w:bookmarkEnd w:id="46"/>
      <w:bookmarkEnd w:id="47"/>
      <w:bookmarkEnd w:id="48"/>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49" w:name="_Toc184920335"/>
      <w:bookmarkStart w:id="50" w:name="_Toc185255432"/>
      <w:bookmarkStart w:id="51" w:name="_Toc185430038"/>
      <w:bookmarkStart w:id="52" w:name="_Toc216953264"/>
      <w:r w:rsidRPr="002B7A15">
        <w:rPr>
          <w:noProof/>
        </w:rPr>
        <w:t>Motorisch eingeschränkte Menschen (Motorik/Feinmotorik)</w:t>
      </w:r>
      <w:bookmarkEnd w:id="49"/>
      <w:bookmarkEnd w:id="50"/>
      <w:bookmarkEnd w:id="51"/>
      <w:bookmarkEnd w:id="52"/>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3" w:name="_Toc184920336"/>
      <w:bookmarkStart w:id="54" w:name="_Toc185255433"/>
      <w:bookmarkStart w:id="55" w:name="_Toc185430039"/>
      <w:bookmarkStart w:id="56" w:name="_Toc216953265"/>
      <w:r w:rsidRPr="002B7A15">
        <w:rPr>
          <w:noProof/>
        </w:rPr>
        <w:lastRenderedPageBreak/>
        <w:t>Photosensibilität (Anfallsleiden)</w:t>
      </w:r>
      <w:bookmarkEnd w:id="53"/>
      <w:bookmarkEnd w:id="54"/>
      <w:bookmarkEnd w:id="55"/>
      <w:bookmarkEnd w:id="56"/>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57" w:name="_Legende_und_Erläuterung"/>
      <w:bookmarkStart w:id="58" w:name="_Toc34815509"/>
      <w:bookmarkStart w:id="59" w:name="_Toc216953266"/>
      <w:bookmarkEnd w:id="12"/>
      <w:bookmarkEnd w:id="13"/>
      <w:bookmarkEnd w:id="57"/>
      <w:r w:rsidRPr="002B7A15">
        <w:rPr>
          <w:noProof/>
        </w:rPr>
        <w:lastRenderedPageBreak/>
        <w:t>Angaben zur Prüfung</w:t>
      </w:r>
      <w:bookmarkEnd w:id="58"/>
      <w:bookmarkEnd w:id="59"/>
    </w:p>
    <w:p w14:paraId="21F85795" w14:textId="77777777" w:rsidR="00581B3C" w:rsidRPr="002B7A15" w:rsidRDefault="00581B3C" w:rsidP="00581B3C">
      <w:pPr>
        <w:pStyle w:val="berschrift2"/>
        <w:rPr>
          <w:noProof/>
        </w:rPr>
      </w:pPr>
      <w:bookmarkStart w:id="60" w:name="_Toc29559833"/>
      <w:bookmarkStart w:id="61" w:name="_Toc34815501"/>
      <w:bookmarkStart w:id="62" w:name="_Toc216953267"/>
      <w:r w:rsidRPr="002B7A15">
        <w:rPr>
          <w:noProof/>
        </w:rPr>
        <w:t>Gesetzliche Grundlagen und Richtlinien</w:t>
      </w:r>
      <w:bookmarkEnd w:id="60"/>
      <w:bookmarkEnd w:id="61"/>
      <w:bookmarkEnd w:id="62"/>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lastRenderedPageBreak/>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4E1263A0"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298B2D00"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4822D890"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17859A4D"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3" w:name="_Toc26516089"/>
    <w:p w14:paraId="26232F3B" w14:textId="4144C3D5"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3"/>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1F402561"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0320E36D"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5D7DA906"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3FB2CEB4"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16C6CBB9"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4" w:name="_Toc34815510"/>
      <w:bookmarkStart w:id="65" w:name="_Toc216953268"/>
      <w:commentRangeStart w:id="66"/>
      <w:r w:rsidRPr="002B7A15">
        <w:rPr>
          <w:noProof/>
        </w:rPr>
        <w:lastRenderedPageBreak/>
        <w:t>Organisatorische Angaben und Systemumgebung</w:t>
      </w:r>
      <w:bookmarkEnd w:id="64"/>
      <w:bookmarkEnd w:id="65"/>
      <w:commentRangeEnd w:id="66"/>
      <w:r w:rsidR="00CE363C" w:rsidRPr="002B7A15">
        <w:rPr>
          <w:rStyle w:val="Kommentarzeichen"/>
          <w:noProof/>
          <w:sz w:val="26"/>
          <w:szCs w:val="28"/>
        </w:rPr>
        <w:commentReference w:id="66"/>
      </w:r>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0" w:type="auto"/>
        <w:tblLook w:val="0480" w:firstRow="0" w:lastRow="0" w:firstColumn="1" w:lastColumn="0" w:noHBand="0" w:noVBand="1"/>
      </w:tblPr>
      <w:tblGrid>
        <w:gridCol w:w="3198"/>
        <w:gridCol w:w="5872"/>
      </w:tblGrid>
      <w:tr w:rsidR="00581B3C" w:rsidRPr="002B7A15" w14:paraId="2753A897" w14:textId="77777777" w:rsidTr="008443C2">
        <w:trPr>
          <w:trHeight w:val="454"/>
        </w:trPr>
        <w:tc>
          <w:tcPr>
            <w:tcW w:w="3198" w:type="dxa"/>
          </w:tcPr>
          <w:p w14:paraId="48C599E5" w14:textId="77777777" w:rsidR="00581B3C" w:rsidRPr="002B7A15" w:rsidRDefault="00581B3C" w:rsidP="0070042D">
            <w:pPr>
              <w:pStyle w:val="Bodytext"/>
            </w:pPr>
            <w:r w:rsidRPr="002B7A15">
              <w:t>Auftraggeber:</w:t>
            </w:r>
          </w:p>
        </w:tc>
        <w:tc>
          <w:tcPr>
            <w:tcW w:w="5872" w:type="dxa"/>
          </w:tcPr>
          <w:p w14:paraId="5FADBDB5" w14:textId="77777777" w:rsidR="00581B3C" w:rsidRPr="002B7A15" w:rsidRDefault="001F41C8" w:rsidP="0070042D">
            <w:pPr>
              <w:pStyle w:val="Bodytext"/>
            </w:pPr>
            <w:r w:rsidRPr="002B7A15">
              <w:t xml:space="preserve">Land </w:t>
            </w:r>
            <w:r w:rsidR="00BE4762" w:rsidRPr="002B7A15">
              <w:t>Thüringen</w:t>
            </w:r>
          </w:p>
        </w:tc>
      </w:tr>
      <w:tr w:rsidR="00581B3C" w:rsidRPr="002B7A15" w14:paraId="1CF738CB" w14:textId="77777777" w:rsidTr="008443C2">
        <w:trPr>
          <w:trHeight w:val="454"/>
        </w:trPr>
        <w:tc>
          <w:tcPr>
            <w:tcW w:w="3198" w:type="dxa"/>
          </w:tcPr>
          <w:p w14:paraId="4F77688B" w14:textId="77777777" w:rsidR="00581B3C" w:rsidRPr="002B7A15" w:rsidRDefault="00581B3C" w:rsidP="0070042D">
            <w:pPr>
              <w:pStyle w:val="Bodytext"/>
            </w:pPr>
            <w:commentRangeStart w:id="67"/>
            <w:r w:rsidRPr="002B7A15">
              <w:t>Dienstleistungsbereich:</w:t>
            </w:r>
          </w:p>
        </w:tc>
        <w:tc>
          <w:tcPr>
            <w:tcW w:w="5872" w:type="dxa"/>
          </w:tcPr>
          <w:p w14:paraId="32F28579" w14:textId="77777777" w:rsidR="00581B3C" w:rsidRPr="002B7A15" w:rsidRDefault="00581B3C" w:rsidP="0070042D">
            <w:pPr>
              <w:pStyle w:val="Bodytext"/>
            </w:pPr>
            <w:r w:rsidRPr="002B7A15">
              <w:t>…</w:t>
            </w:r>
            <w:commentRangeEnd w:id="67"/>
            <w:r w:rsidR="00CE363C" w:rsidRPr="002B7A15">
              <w:rPr>
                <w:rStyle w:val="Kommentarzeichen"/>
                <w:sz w:val="24"/>
                <w:szCs w:val="20"/>
              </w:rPr>
              <w:commentReference w:id="67"/>
            </w:r>
          </w:p>
        </w:tc>
      </w:tr>
      <w:tr w:rsidR="00BE4762" w:rsidRPr="002B7A15" w14:paraId="068D7573" w14:textId="77777777" w:rsidTr="008443C2">
        <w:trPr>
          <w:trHeight w:val="454"/>
        </w:trPr>
        <w:tc>
          <w:tcPr>
            <w:tcW w:w="3198" w:type="dxa"/>
          </w:tcPr>
          <w:p w14:paraId="534A824F" w14:textId="77777777" w:rsidR="00BE4762" w:rsidRPr="002B7A15" w:rsidRDefault="00BE4762" w:rsidP="0070042D">
            <w:pPr>
              <w:pStyle w:val="Bodytext"/>
            </w:pPr>
            <w:commentRangeStart w:id="68"/>
            <w:r w:rsidRPr="002B7A15">
              <w:t>Region</w:t>
            </w:r>
            <w:commentRangeEnd w:id="68"/>
            <w:r w:rsidR="00CE363C" w:rsidRPr="002B7A15">
              <w:rPr>
                <w:rStyle w:val="Kommentarzeichen"/>
                <w:sz w:val="24"/>
                <w:szCs w:val="20"/>
              </w:rPr>
              <w:commentReference w:id="68"/>
            </w:r>
            <w:r w:rsidRPr="002B7A15">
              <w:t>:</w:t>
            </w:r>
          </w:p>
        </w:tc>
        <w:tc>
          <w:tcPr>
            <w:tcW w:w="5872" w:type="dxa"/>
          </w:tcPr>
          <w:p w14:paraId="6C76043C" w14:textId="77777777" w:rsidR="00BE4762" w:rsidRPr="002B7A15" w:rsidRDefault="00BE4762" w:rsidP="0070042D">
            <w:pPr>
              <w:pStyle w:val="Bodytext"/>
            </w:pPr>
            <w:r w:rsidRPr="002B7A15">
              <w:t>…</w:t>
            </w:r>
          </w:p>
        </w:tc>
      </w:tr>
      <w:tr w:rsidR="007E2F45" w:rsidRPr="002B7A15" w14:paraId="73FD48D1" w14:textId="77777777" w:rsidTr="008443C2">
        <w:trPr>
          <w:trHeight w:val="454"/>
        </w:trPr>
        <w:tc>
          <w:tcPr>
            <w:tcW w:w="3198" w:type="dxa"/>
          </w:tcPr>
          <w:p w14:paraId="7BDF75CB" w14:textId="77777777" w:rsidR="007E2F45" w:rsidRPr="002B7A15" w:rsidRDefault="007E2F45" w:rsidP="0070042D">
            <w:pPr>
              <w:pStyle w:val="Bodytext"/>
            </w:pPr>
            <w:commentRangeStart w:id="69"/>
            <w:r w:rsidRPr="002B7A15">
              <w:t>Verwaltungsebene</w:t>
            </w:r>
            <w:commentRangeEnd w:id="69"/>
            <w:r w:rsidR="00CE363C" w:rsidRPr="002B7A15">
              <w:rPr>
                <w:rStyle w:val="Kommentarzeichen"/>
                <w:sz w:val="24"/>
                <w:szCs w:val="20"/>
              </w:rPr>
              <w:commentReference w:id="69"/>
            </w:r>
            <w:r w:rsidRPr="002B7A15">
              <w:t>:</w:t>
            </w:r>
          </w:p>
        </w:tc>
        <w:tc>
          <w:tcPr>
            <w:tcW w:w="5872" w:type="dxa"/>
          </w:tcPr>
          <w:p w14:paraId="46B6F5B7" w14:textId="77777777" w:rsidR="007E2F45" w:rsidRPr="002B7A15" w:rsidRDefault="007E2F45" w:rsidP="0070042D">
            <w:pPr>
              <w:pStyle w:val="Bodytext"/>
            </w:pPr>
          </w:p>
        </w:tc>
      </w:tr>
      <w:tr w:rsidR="00581B3C" w:rsidRPr="002B7A15" w14:paraId="5C69B3FF" w14:textId="77777777" w:rsidTr="008443C2">
        <w:trPr>
          <w:trHeight w:val="454"/>
        </w:trPr>
        <w:tc>
          <w:tcPr>
            <w:tcW w:w="3198" w:type="dxa"/>
          </w:tcPr>
          <w:p w14:paraId="56DF63E0" w14:textId="77777777" w:rsidR="00581B3C" w:rsidRPr="002B7A15" w:rsidRDefault="00581B3C" w:rsidP="0070042D">
            <w:pPr>
              <w:pStyle w:val="Bodytext"/>
            </w:pPr>
            <w:r w:rsidRPr="002B7A15">
              <w:t>Prüfungsumfang:</w:t>
            </w:r>
          </w:p>
        </w:tc>
        <w:tc>
          <w:tcPr>
            <w:tcW w:w="5872" w:type="dxa"/>
          </w:tcPr>
          <w:p w14:paraId="53075C38" w14:textId="77777777" w:rsidR="00581B3C" w:rsidRPr="002B7A15" w:rsidRDefault="008D3BA8" w:rsidP="0070042D">
            <w:pPr>
              <w:pStyle w:val="Bodytext"/>
            </w:pPr>
            <w:r w:rsidRPr="002B7A15">
              <w:t>V</w:t>
            </w:r>
            <w:r w:rsidR="00581B3C" w:rsidRPr="002B7A15">
              <w:t>ereinfacht</w:t>
            </w:r>
            <w:r w:rsidRPr="002B7A15">
              <w:t>e Prüfung</w:t>
            </w:r>
          </w:p>
        </w:tc>
      </w:tr>
      <w:tr w:rsidR="00581B3C" w:rsidRPr="002B7A15" w14:paraId="59FC5114" w14:textId="77777777" w:rsidTr="008443C2">
        <w:trPr>
          <w:trHeight w:val="454"/>
        </w:trPr>
        <w:tc>
          <w:tcPr>
            <w:tcW w:w="3198" w:type="dxa"/>
          </w:tcPr>
          <w:p w14:paraId="5E2B2DCE" w14:textId="77777777" w:rsidR="00581B3C" w:rsidRPr="002B7A15" w:rsidRDefault="00581B3C" w:rsidP="0070042D">
            <w:pPr>
              <w:pStyle w:val="Bodytext"/>
            </w:pPr>
            <w:r w:rsidRPr="002B7A15">
              <w:t>Prüfzeitraum:</w:t>
            </w:r>
          </w:p>
        </w:tc>
        <w:tc>
          <w:tcPr>
            <w:tcW w:w="5872" w:type="dxa"/>
          </w:tcPr>
          <w:p w14:paraId="39890E74" w14:textId="77777777" w:rsidR="00581B3C" w:rsidRPr="002B7A15" w:rsidRDefault="00581B3C" w:rsidP="0070042D">
            <w:pPr>
              <w:pStyle w:val="Bodytext"/>
            </w:pPr>
            <w:r w:rsidRPr="002B7A15">
              <w:t xml:space="preserve">KW </w:t>
            </w:r>
            <w:commentRangeStart w:id="70"/>
            <w:r w:rsidRPr="002B7A15">
              <w:t>…/202</w:t>
            </w:r>
            <w:commentRangeEnd w:id="70"/>
            <w:r w:rsidR="00FE1625" w:rsidRPr="002B7A15">
              <w:rPr>
                <w:rStyle w:val="Kommentarzeichen"/>
                <w:sz w:val="24"/>
                <w:szCs w:val="20"/>
              </w:rPr>
              <w:commentReference w:id="70"/>
            </w:r>
            <w:r w:rsidR="00A9754C" w:rsidRPr="002B7A15">
              <w:t>6</w:t>
            </w:r>
          </w:p>
        </w:tc>
      </w:tr>
      <w:tr w:rsidR="00581B3C" w:rsidRPr="002B7A15" w14:paraId="66742B11" w14:textId="77777777" w:rsidTr="008443C2">
        <w:trPr>
          <w:trHeight w:val="454"/>
        </w:trPr>
        <w:tc>
          <w:tcPr>
            <w:tcW w:w="3198" w:type="dxa"/>
          </w:tcPr>
          <w:p w14:paraId="3FBF5D68" w14:textId="77777777" w:rsidR="00581B3C" w:rsidRPr="002B7A15" w:rsidRDefault="00581B3C" w:rsidP="0070042D">
            <w:pPr>
              <w:pStyle w:val="Bodytext"/>
            </w:pPr>
            <w:r w:rsidRPr="002B7A15">
              <w:t>Ort der Prüfung:</w:t>
            </w:r>
          </w:p>
        </w:tc>
        <w:tc>
          <w:tcPr>
            <w:tcW w:w="5872" w:type="dxa"/>
          </w:tcPr>
          <w:p w14:paraId="2B6F4343" w14:textId="77777777" w:rsidR="00581B3C" w:rsidRPr="002B7A15" w:rsidRDefault="00581B3C" w:rsidP="0070042D">
            <w:pPr>
              <w:pStyle w:val="Bodytext"/>
            </w:pPr>
            <w:r w:rsidRPr="002B7A15">
              <w:t>Materna Information &amp; Communications SE</w:t>
            </w:r>
          </w:p>
        </w:tc>
      </w:tr>
      <w:tr w:rsidR="00581B3C" w:rsidRPr="002B7A15" w14:paraId="4E80F7E7" w14:textId="77777777" w:rsidTr="008443C2">
        <w:trPr>
          <w:trHeight w:val="454"/>
        </w:trPr>
        <w:tc>
          <w:tcPr>
            <w:tcW w:w="3198" w:type="dxa"/>
          </w:tcPr>
          <w:p w14:paraId="11A52131" w14:textId="77777777" w:rsidR="00581B3C" w:rsidRPr="002B7A15" w:rsidRDefault="00581B3C" w:rsidP="0070042D">
            <w:pPr>
              <w:pStyle w:val="Bodytext"/>
            </w:pPr>
            <w:r w:rsidRPr="002B7A15">
              <w:t>Analyse durchgeführt von:</w:t>
            </w:r>
          </w:p>
        </w:tc>
        <w:tc>
          <w:tcPr>
            <w:tcW w:w="5872" w:type="dxa"/>
          </w:tcPr>
          <w:p w14:paraId="06F70B81" w14:textId="77777777" w:rsidR="00581B3C" w:rsidRPr="002B7A15" w:rsidRDefault="008E1D25" w:rsidP="00D50AD6">
            <w:pPr>
              <w:pStyle w:val="Bodytext"/>
            </w:pPr>
            <w:r w:rsidRPr="002B7A15">
              <w:t>Competence Center Digital Accessibility/Digitale Barrierefreiheit</w:t>
            </w:r>
          </w:p>
        </w:tc>
      </w:tr>
      <w:tr w:rsidR="00581B3C" w:rsidRPr="002B7A15" w14:paraId="25BACE88" w14:textId="77777777" w:rsidTr="008443C2">
        <w:trPr>
          <w:trHeight w:val="454"/>
        </w:trPr>
        <w:tc>
          <w:tcPr>
            <w:tcW w:w="3198" w:type="dxa"/>
          </w:tcPr>
          <w:p w14:paraId="44B340EB" w14:textId="77777777" w:rsidR="00581B3C" w:rsidRPr="002B7A15" w:rsidRDefault="00581B3C" w:rsidP="0070042D">
            <w:pPr>
              <w:pStyle w:val="Bodytext"/>
            </w:pPr>
            <w:r w:rsidRPr="002B7A15">
              <mc:AlternateContent>
                <mc:Choice Requires="wps">
                  <w:drawing>
                    <wp:anchor distT="0" distB="0" distL="114300" distR="114300" simplePos="0" relativeHeight="251886592" behindDoc="0" locked="0" layoutInCell="1" allowOverlap="1" wp14:anchorId="63E57481" wp14:editId="5969B212">
                      <wp:simplePos x="0" y="0"/>
                      <wp:positionH relativeFrom="column">
                        <wp:posOffset>3810</wp:posOffset>
                      </wp:positionH>
                      <wp:positionV relativeFrom="paragraph">
                        <wp:posOffset>92287</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08D2C" id="Gerader Verbinder 4" o:spid="_x0000_s1026" alt="&quot;&quot;"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25pt" to="451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" strokecolor="#131819 [3213]"/>
                  </w:pict>
                </mc:Fallback>
              </mc:AlternateContent>
            </w:r>
          </w:p>
        </w:tc>
        <w:tc>
          <w:tcPr>
            <w:tcW w:w="5872" w:type="dxa"/>
          </w:tcPr>
          <w:p w14:paraId="2BCE55B5" w14:textId="77777777" w:rsidR="00581B3C" w:rsidRPr="002B7A15" w:rsidRDefault="00581B3C" w:rsidP="0070042D">
            <w:pPr>
              <w:pStyle w:val="Bodytext"/>
            </w:pPr>
          </w:p>
        </w:tc>
      </w:tr>
      <w:tr w:rsidR="00581B3C" w:rsidRPr="002B7A15" w14:paraId="45E3CFEC" w14:textId="77777777" w:rsidTr="008443C2">
        <w:trPr>
          <w:trHeight w:val="454"/>
        </w:trPr>
        <w:tc>
          <w:tcPr>
            <w:tcW w:w="3198" w:type="dxa"/>
          </w:tcPr>
          <w:p w14:paraId="0A91FFB7" w14:textId="77777777" w:rsidR="00581B3C" w:rsidRPr="002B7A15" w:rsidRDefault="00581B3C" w:rsidP="0070042D">
            <w:pPr>
              <w:pStyle w:val="Bodytext"/>
            </w:pPr>
            <w:commentRangeStart w:id="71"/>
            <w:r w:rsidRPr="002B7A15">
              <w:t>Name des Webauftritts:</w:t>
            </w:r>
            <w:commentRangeEnd w:id="71"/>
            <w:r w:rsidR="00CE363C" w:rsidRPr="002B7A15">
              <w:rPr>
                <w:rStyle w:val="Kommentarzeichen"/>
                <w:sz w:val="24"/>
                <w:szCs w:val="20"/>
              </w:rPr>
              <w:commentReference w:id="71"/>
            </w:r>
          </w:p>
        </w:tc>
        <w:tc>
          <w:tcPr>
            <w:tcW w:w="5872" w:type="dxa"/>
          </w:tcPr>
          <w:p w14:paraId="1E0BCDD3" w14:textId="77777777" w:rsidR="00581B3C" w:rsidRPr="002B7A15" w:rsidRDefault="00581B3C" w:rsidP="0070042D">
            <w:pPr>
              <w:pStyle w:val="Bodytext"/>
            </w:pPr>
            <w:r w:rsidRPr="002B7A15">
              <w:t>…</w:t>
            </w:r>
          </w:p>
        </w:tc>
      </w:tr>
      <w:tr w:rsidR="00581B3C" w:rsidRPr="002B7A15" w14:paraId="75990838" w14:textId="77777777" w:rsidTr="008443C2">
        <w:trPr>
          <w:trHeight w:val="454"/>
        </w:trPr>
        <w:tc>
          <w:tcPr>
            <w:tcW w:w="3198" w:type="dxa"/>
          </w:tcPr>
          <w:p w14:paraId="4FAC7A62" w14:textId="77777777" w:rsidR="00581B3C" w:rsidRPr="002B7A15" w:rsidRDefault="00581B3C" w:rsidP="0070042D">
            <w:pPr>
              <w:pStyle w:val="Bodytext"/>
            </w:pPr>
            <w:commentRangeStart w:id="72"/>
            <w:r w:rsidRPr="002B7A15">
              <w:t>Version des Webauftritts:</w:t>
            </w:r>
            <w:commentRangeEnd w:id="72"/>
            <w:r w:rsidR="00CE363C" w:rsidRPr="002B7A15">
              <w:rPr>
                <w:rStyle w:val="Kommentarzeichen"/>
                <w:sz w:val="24"/>
                <w:szCs w:val="20"/>
              </w:rPr>
              <w:commentReference w:id="72"/>
            </w:r>
          </w:p>
        </w:tc>
        <w:tc>
          <w:tcPr>
            <w:tcW w:w="5872" w:type="dxa"/>
          </w:tcPr>
          <w:p w14:paraId="26DFDFCA" w14:textId="77777777" w:rsidR="00581B3C" w:rsidRPr="002B7A15" w:rsidRDefault="00581B3C" w:rsidP="0070042D">
            <w:pPr>
              <w:pStyle w:val="Bodytext"/>
            </w:pPr>
            <w:r w:rsidRPr="002B7A15">
              <w:t>…</w:t>
            </w:r>
          </w:p>
        </w:tc>
      </w:tr>
      <w:tr w:rsidR="00581B3C" w:rsidRPr="002B7A15" w14:paraId="2D74983A" w14:textId="77777777" w:rsidTr="008443C2">
        <w:trPr>
          <w:trHeight w:val="454"/>
        </w:trPr>
        <w:tc>
          <w:tcPr>
            <w:tcW w:w="3198" w:type="dxa"/>
          </w:tcPr>
          <w:p w14:paraId="0ADD4342" w14:textId="77777777" w:rsidR="00581B3C" w:rsidRPr="002B7A15" w:rsidRDefault="00581B3C" w:rsidP="0070042D">
            <w:pPr>
              <w:pStyle w:val="Bodytext"/>
            </w:pPr>
            <w:r w:rsidRPr="002B7A15">
              <w:t>Betriebssystem:</w:t>
            </w:r>
          </w:p>
        </w:tc>
        <w:tc>
          <w:tcPr>
            <w:tcW w:w="5872" w:type="dxa"/>
          </w:tcPr>
          <w:p w14:paraId="6569F8A4" w14:textId="77777777" w:rsidR="00581B3C" w:rsidRPr="002B7A15" w:rsidRDefault="00581B3C" w:rsidP="0070042D">
            <w:pPr>
              <w:pStyle w:val="Bodytext"/>
              <w:tabs>
                <w:tab w:val="left" w:pos="2055"/>
              </w:tabs>
            </w:pPr>
            <w:r w:rsidRPr="002B7A15">
              <w:t>Windows 1</w:t>
            </w:r>
            <w:r w:rsidR="00FE1625" w:rsidRPr="002B7A15">
              <w:t>1</w:t>
            </w:r>
            <w:r w:rsidRPr="002B7A15">
              <w:t xml:space="preserve"> (Version </w:t>
            </w:r>
            <w:r w:rsidR="007A530C" w:rsidRPr="002B7A15">
              <w:t>2</w:t>
            </w:r>
            <w:r w:rsidR="00FE1625" w:rsidRPr="002B7A15">
              <w:t>3</w:t>
            </w:r>
            <w:r w:rsidR="007A530C" w:rsidRPr="002B7A15">
              <w:t>H2</w:t>
            </w:r>
            <w:r w:rsidRPr="002B7A15">
              <w:t>)</w:t>
            </w:r>
          </w:p>
        </w:tc>
      </w:tr>
      <w:tr w:rsidR="00581B3C" w:rsidRPr="002B7A15" w14:paraId="78B31195" w14:textId="77777777" w:rsidTr="008443C2">
        <w:trPr>
          <w:trHeight w:val="454"/>
        </w:trPr>
        <w:tc>
          <w:tcPr>
            <w:tcW w:w="3198" w:type="dxa"/>
          </w:tcPr>
          <w:p w14:paraId="6D00AB14" w14:textId="77777777" w:rsidR="00581B3C" w:rsidRPr="002B7A15" w:rsidRDefault="00581B3C" w:rsidP="0070042D">
            <w:pPr>
              <w:pStyle w:val="Bodytext"/>
            </w:pPr>
            <w:r w:rsidRPr="002B7A15">
              <w:t>Browser:</w:t>
            </w:r>
          </w:p>
        </w:tc>
        <w:tc>
          <w:tcPr>
            <w:tcW w:w="5872" w:type="dxa"/>
          </w:tcPr>
          <w:p w14:paraId="4DB01F71" w14:textId="77777777" w:rsidR="00581B3C" w:rsidRPr="002B7A15" w:rsidRDefault="00581B3C" w:rsidP="0070042D">
            <w:pPr>
              <w:pStyle w:val="Bodytext"/>
            </w:pPr>
            <w:r w:rsidRPr="002B7A15">
              <w:t>Firefox (Version …)</w:t>
            </w:r>
          </w:p>
        </w:tc>
      </w:tr>
      <w:tr w:rsidR="008519AA" w:rsidRPr="002B7A15" w14:paraId="0A902635" w14:textId="77777777" w:rsidTr="008443C2">
        <w:trPr>
          <w:trHeight w:val="454"/>
        </w:trPr>
        <w:tc>
          <w:tcPr>
            <w:tcW w:w="3198" w:type="dxa"/>
          </w:tcPr>
          <w:p w14:paraId="08B671AD" w14:textId="77777777" w:rsidR="008519AA" w:rsidRPr="002B7A15" w:rsidRDefault="008519AA" w:rsidP="0070042D">
            <w:pPr>
              <w:pStyle w:val="Bodytext"/>
            </w:pPr>
            <w:commentRangeStart w:id="73"/>
            <w:r w:rsidRPr="002B7A15">
              <w:t>2. Browser:</w:t>
            </w:r>
            <w:commentRangeEnd w:id="73"/>
            <w:r w:rsidR="000C13E1" w:rsidRPr="002B7A15">
              <w:rPr>
                <w:rStyle w:val="Kommentarzeichen"/>
                <w:sz w:val="24"/>
                <w:szCs w:val="20"/>
              </w:rPr>
              <w:commentReference w:id="73"/>
            </w:r>
          </w:p>
        </w:tc>
        <w:tc>
          <w:tcPr>
            <w:tcW w:w="5872" w:type="dxa"/>
          </w:tcPr>
          <w:p w14:paraId="5A33A6BA" w14:textId="77777777" w:rsidR="008519AA" w:rsidRPr="002B7A15" w:rsidRDefault="008519AA" w:rsidP="0070042D">
            <w:pPr>
              <w:pStyle w:val="Bodytext"/>
            </w:pPr>
            <w:r w:rsidRPr="002B7A15">
              <w:t>Chrome (Version …)</w:t>
            </w:r>
          </w:p>
        </w:tc>
      </w:tr>
      <w:tr w:rsidR="00581B3C" w:rsidRPr="002B7A15" w14:paraId="63D72BFC" w14:textId="77777777" w:rsidTr="008443C2">
        <w:trPr>
          <w:trHeight w:val="454"/>
        </w:trPr>
        <w:tc>
          <w:tcPr>
            <w:tcW w:w="3198" w:type="dxa"/>
          </w:tcPr>
          <w:p w14:paraId="571683AA" w14:textId="77777777" w:rsidR="00581B3C" w:rsidRPr="002B7A15" w:rsidRDefault="00581B3C" w:rsidP="0070042D">
            <w:pPr>
              <w:pStyle w:val="Bodytext"/>
            </w:pPr>
            <w:commentRangeStart w:id="74"/>
            <w:r w:rsidRPr="002B7A15">
              <w:t>Bildschirmauflösung</w:t>
            </w:r>
            <w:commentRangeEnd w:id="74"/>
            <w:r w:rsidR="00FE1625" w:rsidRPr="002B7A15">
              <w:rPr>
                <w:rStyle w:val="Kommentarzeichen"/>
                <w:sz w:val="24"/>
                <w:szCs w:val="20"/>
              </w:rPr>
              <w:commentReference w:id="74"/>
            </w:r>
            <w:r w:rsidRPr="002B7A15">
              <w:t>:</w:t>
            </w:r>
          </w:p>
        </w:tc>
        <w:tc>
          <w:tcPr>
            <w:tcW w:w="5872" w:type="dxa"/>
          </w:tcPr>
          <w:p w14:paraId="15C5E461" w14:textId="77777777" w:rsidR="00581B3C" w:rsidRPr="002B7A15" w:rsidRDefault="00581B3C" w:rsidP="0070042D">
            <w:pPr>
              <w:pStyle w:val="Bodytext"/>
            </w:pPr>
            <w:r w:rsidRPr="002B7A15">
              <w:t xml:space="preserve">1920 </w:t>
            </w:r>
            <w:r w:rsidRPr="002B7A15">
              <w:sym w:font="Symbol" w:char="F0B4"/>
            </w:r>
            <w:r w:rsidRPr="002B7A15">
              <w:t xml:space="preserve"> 1080</w:t>
            </w:r>
          </w:p>
        </w:tc>
      </w:tr>
      <w:tr w:rsidR="00581B3C" w:rsidRPr="002B7A15" w14:paraId="59C690FB" w14:textId="77777777" w:rsidTr="008443C2">
        <w:trPr>
          <w:trHeight w:val="454"/>
        </w:trPr>
        <w:tc>
          <w:tcPr>
            <w:tcW w:w="3198" w:type="dxa"/>
          </w:tcPr>
          <w:p w14:paraId="50BF5F14" w14:textId="77777777" w:rsidR="00581B3C" w:rsidRPr="002B7A15" w:rsidRDefault="00581B3C" w:rsidP="0070042D">
            <w:pPr>
              <w:pStyle w:val="Bodytext"/>
            </w:pPr>
          </w:p>
        </w:tc>
        <w:tc>
          <w:tcPr>
            <w:tcW w:w="5872" w:type="dxa"/>
          </w:tcPr>
          <w:p w14:paraId="58AF57C2" w14:textId="77777777" w:rsidR="00581B3C" w:rsidRPr="002B7A15" w:rsidRDefault="00581B3C" w:rsidP="0070042D">
            <w:pPr>
              <w:pStyle w:val="Bodytext"/>
            </w:pPr>
            <w:r w:rsidRPr="002B7A15">
              <mc:AlternateContent>
                <mc:Choice Requires="wps">
                  <w:drawing>
                    <wp:anchor distT="0" distB="0" distL="114300" distR="114300" simplePos="0" relativeHeight="251887616" behindDoc="0" locked="0" layoutInCell="1" allowOverlap="1" wp14:anchorId="21D40E65" wp14:editId="46E151E0">
                      <wp:simplePos x="0" y="0"/>
                      <wp:positionH relativeFrom="column">
                        <wp:posOffset>-2032000</wp:posOffset>
                      </wp:positionH>
                      <wp:positionV relativeFrom="paragraph">
                        <wp:posOffset>99695</wp:posOffset>
                      </wp:positionV>
                      <wp:extent cx="5724000" cy="0"/>
                      <wp:effectExtent l="0" t="0" r="0" b="0"/>
                      <wp:wrapNone/>
                      <wp:docPr id="7" name="Gerader Verbinde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B9511" id="Gerader Verbinder 7" o:spid="_x0000_s1026" alt="&quot;&quot;"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pt,7.85pt" to="29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" strokecolor="#131819 [3213]"/>
                  </w:pict>
                </mc:Fallback>
              </mc:AlternateContent>
            </w:r>
          </w:p>
        </w:tc>
      </w:tr>
      <w:tr w:rsidR="00581B3C" w:rsidRPr="002B7A15" w14:paraId="2DFC9257" w14:textId="77777777" w:rsidTr="008443C2">
        <w:trPr>
          <w:trHeight w:val="454"/>
        </w:trPr>
        <w:tc>
          <w:tcPr>
            <w:tcW w:w="3198" w:type="dxa"/>
          </w:tcPr>
          <w:p w14:paraId="31B4CF6A" w14:textId="77777777" w:rsidR="00581B3C" w:rsidRPr="002B7A15" w:rsidRDefault="00581B3C" w:rsidP="0070042D">
            <w:pPr>
              <w:pStyle w:val="Bodytext"/>
            </w:pPr>
            <w:r w:rsidRPr="002B7A15">
              <w:t>Screenreader:</w:t>
            </w:r>
          </w:p>
        </w:tc>
        <w:tc>
          <w:tcPr>
            <w:tcW w:w="5872" w:type="dxa"/>
          </w:tcPr>
          <w:p w14:paraId="0085F45F" w14:textId="77777777" w:rsidR="00581B3C" w:rsidRPr="002B7A15" w:rsidRDefault="00581B3C" w:rsidP="0070042D">
            <w:pPr>
              <w:pStyle w:val="Bodytext"/>
            </w:pPr>
            <w:r w:rsidRPr="002B7A15">
              <w:t>NVDA (Version 202</w:t>
            </w:r>
            <w:r w:rsidR="00841826" w:rsidRPr="002B7A15">
              <w:t>5</w:t>
            </w:r>
            <w:r w:rsidRPr="002B7A15">
              <w:t>.</w:t>
            </w:r>
            <w:r w:rsidR="00FE1625" w:rsidRPr="002B7A15">
              <w:t>3.</w:t>
            </w:r>
            <w:r w:rsidR="00841826" w:rsidRPr="002B7A15">
              <w:t>1</w:t>
            </w:r>
            <w:r w:rsidRPr="002B7A15">
              <w:t>)</w:t>
            </w:r>
          </w:p>
        </w:tc>
      </w:tr>
      <w:tr w:rsidR="00581B3C" w:rsidRPr="002B7A15" w14:paraId="1E6B1F45" w14:textId="77777777" w:rsidTr="008443C2">
        <w:trPr>
          <w:trHeight w:val="454"/>
        </w:trPr>
        <w:tc>
          <w:tcPr>
            <w:tcW w:w="3198" w:type="dxa"/>
          </w:tcPr>
          <w:p w14:paraId="4D86E56E" w14:textId="77777777" w:rsidR="00581B3C" w:rsidRPr="002B7A15" w:rsidRDefault="00581B3C" w:rsidP="0070042D">
            <w:pPr>
              <w:pStyle w:val="Bodytext"/>
            </w:pPr>
            <w:r w:rsidRPr="002B7A15">
              <w:t>Kontrastmessung:</w:t>
            </w:r>
          </w:p>
        </w:tc>
        <w:tc>
          <w:tcPr>
            <w:tcW w:w="5872" w:type="dxa"/>
          </w:tcPr>
          <w:p w14:paraId="4B1C796D" w14:textId="77777777" w:rsidR="00581B3C" w:rsidRPr="002B7A15" w:rsidRDefault="00581B3C" w:rsidP="0070042D">
            <w:pPr>
              <w:pStyle w:val="Bodytext"/>
            </w:pPr>
            <w:r w:rsidRPr="002B7A15">
              <w:t>Colour Contrast Analyser (Version 3.</w:t>
            </w:r>
            <w:r w:rsidR="00841826" w:rsidRPr="002B7A15">
              <w:t>5</w:t>
            </w:r>
            <w:r w:rsidR="00584E98" w:rsidRPr="002B7A15">
              <w:t>.</w:t>
            </w:r>
            <w:r w:rsidR="00FE1625" w:rsidRPr="002B7A15">
              <w:t>1</w:t>
            </w:r>
            <w:r w:rsidRPr="002B7A15">
              <w:t>)</w:t>
            </w:r>
          </w:p>
        </w:tc>
      </w:tr>
      <w:tr w:rsidR="00581B3C" w:rsidRPr="002B7A15" w14:paraId="077AD3CD" w14:textId="77777777" w:rsidTr="008443C2">
        <w:trPr>
          <w:trHeight w:val="454"/>
        </w:trPr>
        <w:tc>
          <w:tcPr>
            <w:tcW w:w="3198" w:type="dxa"/>
          </w:tcPr>
          <w:p w14:paraId="0E9B5749" w14:textId="77777777" w:rsidR="00581B3C" w:rsidRPr="002B7A15" w:rsidRDefault="00581B3C" w:rsidP="0070042D">
            <w:pPr>
              <w:pStyle w:val="Bodytext"/>
            </w:pPr>
            <w:r w:rsidRPr="002B7A15">
              <w:t>Dokumentenprüfung:</w:t>
            </w:r>
          </w:p>
        </w:tc>
        <w:tc>
          <w:tcPr>
            <w:tcW w:w="5872" w:type="dxa"/>
          </w:tcPr>
          <w:p w14:paraId="78704E5A" w14:textId="77777777" w:rsidR="00581B3C" w:rsidRPr="002B7A15" w:rsidRDefault="00581B3C" w:rsidP="0070042D">
            <w:pPr>
              <w:pStyle w:val="Bodytext"/>
            </w:pPr>
            <w:r w:rsidRPr="002B7A15">
              <w:t>PDF Accessibility Checker 202</w:t>
            </w:r>
            <w:r w:rsidR="00FE1625" w:rsidRPr="002B7A15">
              <w:t>4</w:t>
            </w:r>
            <w:r w:rsidRPr="002B7A15">
              <w:t xml:space="preserve"> (Version 2</w:t>
            </w:r>
            <w:r w:rsidR="00FE1625" w:rsidRPr="002B7A15">
              <w:t>4</w:t>
            </w:r>
            <w:r w:rsidRPr="002B7A15">
              <w:t>.</w:t>
            </w:r>
            <w:r w:rsidR="0055125D" w:rsidRPr="002B7A15">
              <w:t>4</w:t>
            </w:r>
            <w:r w:rsidRPr="002B7A15">
              <w:t>.</w:t>
            </w:r>
            <w:r w:rsidR="00841826" w:rsidRPr="002B7A15">
              <w:t>4</w:t>
            </w:r>
            <w:r w:rsidRPr="002B7A15">
              <w:t>)</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75" w:name="_Toc34815511"/>
      <w:bookmarkStart w:id="76" w:name="_Toc216953269"/>
      <w:bookmarkStart w:id="77" w:name="_Toc450733024"/>
      <w:bookmarkStart w:id="78" w:name="_Toc504467924"/>
      <w:commentRangeStart w:id="79"/>
      <w:r w:rsidRPr="002B7A15">
        <w:rPr>
          <w:noProof/>
        </w:rPr>
        <w:lastRenderedPageBreak/>
        <w:t>Testumfang</w:t>
      </w:r>
      <w:bookmarkEnd w:id="75"/>
      <w:bookmarkEnd w:id="76"/>
      <w:commentRangeEnd w:id="79"/>
      <w:r w:rsidR="007071DD" w:rsidRPr="002B7A15">
        <w:rPr>
          <w:rStyle w:val="Kommentarzeichen"/>
          <w:noProof/>
          <w:sz w:val="26"/>
          <w:szCs w:val="28"/>
        </w:rPr>
        <w:commentReference w:id="79"/>
      </w:r>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commentRangeStart w:id="80"/>
      <w:commentRangeEnd w:id="80"/>
      <w:r w:rsidR="00FE1625" w:rsidRPr="002B7A15">
        <w:rPr>
          <w:rStyle w:val="Kommentarzeichen"/>
          <w:sz w:val="24"/>
          <w:szCs w:val="20"/>
        </w:rPr>
        <w:commentReference w:id="80"/>
      </w:r>
    </w:p>
    <w:p w14:paraId="64077210" w14:textId="77777777" w:rsidR="00581B3C" w:rsidRPr="002B7A15" w:rsidRDefault="00581B3C" w:rsidP="00581B3C">
      <w:pPr>
        <w:pStyle w:val="Bodytext"/>
      </w:pPr>
      <w:r>
        <w:t>{~~test_objects_list}</w:t>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81" w:name="_Toc34815512"/>
      <w:bookmarkStart w:id="82" w:name="_Toc216953270"/>
      <w:commentRangeStart w:id="83"/>
      <w:r w:rsidRPr="002B7A15">
        <w:rPr>
          <w:noProof/>
        </w:rPr>
        <w:t>Test</w:t>
      </w:r>
      <w:r w:rsidR="00A123D4" w:rsidRPr="002B7A15">
        <w:rPr>
          <w:noProof/>
        </w:rPr>
        <w:t>d</w:t>
      </w:r>
      <w:r w:rsidRPr="002B7A15">
        <w:rPr>
          <w:noProof/>
        </w:rPr>
        <w:t>urchführung</w:t>
      </w:r>
      <w:bookmarkEnd w:id="77"/>
      <w:bookmarkEnd w:id="78"/>
      <w:bookmarkEnd w:id="81"/>
      <w:bookmarkEnd w:id="82"/>
      <w:commentRangeEnd w:id="83"/>
      <w:r w:rsidR="00307D87" w:rsidRPr="002B7A15">
        <w:rPr>
          <w:rStyle w:val="Kommentarzeichen"/>
          <w:noProof/>
          <w:sz w:val="26"/>
          <w:szCs w:val="28"/>
        </w:rPr>
        <w:commentReference w:id="83"/>
      </w:r>
      <w:r w:rsidR="00A123D4" w:rsidRPr="002B7A15">
        <w:rPr>
          <w:noProof/>
        </w:rPr>
        <w:t xml:space="preserve"> </w:t>
      </w:r>
    </w:p>
    <w:p w14:paraId="0EE51424" w14:textId="77777777" w:rsidR="00A123D4" w:rsidRPr="002B7A15" w:rsidRDefault="00A123D4" w:rsidP="00A123D4">
      <w:pPr>
        <w:pStyle w:val="Bodytext"/>
      </w:pPr>
      <w:bookmarkStart w:id="84"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84"/>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85"/>
      <w:r w:rsidRPr="002B7A15">
        <w:t>Werden bei Webauftritten Cookies oder Cookie-Banner eingesetzt, so wird für die Prüfung stets mit den minimal notwendigen Einstellungen getestet.</w:t>
      </w:r>
      <w:commentRangeEnd w:id="85"/>
      <w:r w:rsidRPr="002B7A15">
        <w:rPr>
          <w:rStyle w:val="Kommentarzeichen"/>
          <w:sz w:val="24"/>
          <w:szCs w:val="20"/>
        </w:rPr>
        <w:commentReference w:id="85"/>
      </w:r>
    </w:p>
    <w:p w14:paraId="510FD8D6" w14:textId="77777777" w:rsidR="00581B3C" w:rsidRPr="002B7A15" w:rsidRDefault="00A123D4" w:rsidP="008D3BA8">
      <w:pPr>
        <w:pStyle w:val="berschrift2"/>
        <w:pageBreakBefore/>
        <w:suppressAutoHyphens/>
        <w:spacing w:after="120" w:line="288" w:lineRule="auto"/>
        <w:rPr>
          <w:noProof/>
        </w:rPr>
      </w:pPr>
      <w:bookmarkStart w:id="86" w:name="_Toc216953271"/>
      <w:commentRangeStart w:id="87"/>
      <w:r w:rsidRPr="002B7A15">
        <w:rPr>
          <w:noProof/>
        </w:rPr>
        <w:lastRenderedPageBreak/>
        <w:t>Testausschlüsse</w:t>
      </w:r>
      <w:bookmarkEnd w:id="86"/>
      <w:commentRangeEnd w:id="87"/>
      <w:r w:rsidR="00FE1625" w:rsidRPr="002B7A15">
        <w:rPr>
          <w:rStyle w:val="Kommentarzeichen"/>
          <w:noProof/>
          <w:sz w:val="26"/>
          <w:szCs w:val="28"/>
        </w:rPr>
        <w:commentReference w:id="87"/>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88" w:name="_Ausschlüsse_von_der"/>
      <w:bookmarkStart w:id="89" w:name="_Toc424652714"/>
      <w:bookmarkStart w:id="90" w:name="_Toc425507199"/>
      <w:bookmarkStart w:id="91" w:name="_Toc425515874"/>
      <w:bookmarkStart w:id="92" w:name="_Toc425528492"/>
      <w:bookmarkStart w:id="93" w:name="_Toc429051602"/>
      <w:bookmarkStart w:id="94" w:name="_Toc429482784"/>
      <w:bookmarkStart w:id="95" w:name="_Toc430074962"/>
      <w:bookmarkStart w:id="96" w:name="_Toc430245664"/>
      <w:bookmarkStart w:id="97" w:name="_Toc430246553"/>
      <w:bookmarkStart w:id="98" w:name="_Toc450733025"/>
      <w:bookmarkStart w:id="99" w:name="_Toc504467925"/>
      <w:bookmarkEnd w:id="88"/>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100" w:name="_Toc216953272"/>
      <w:bookmarkEnd w:id="89"/>
      <w:bookmarkEnd w:id="90"/>
      <w:bookmarkEnd w:id="91"/>
      <w:bookmarkEnd w:id="92"/>
      <w:bookmarkEnd w:id="93"/>
      <w:bookmarkEnd w:id="94"/>
      <w:bookmarkEnd w:id="95"/>
      <w:bookmarkEnd w:id="96"/>
      <w:bookmarkEnd w:id="97"/>
      <w:bookmarkEnd w:id="98"/>
      <w:bookmarkEnd w:id="99"/>
      <w:r w:rsidRPr="002B7A15">
        <w:rPr>
          <w:noProof/>
        </w:rPr>
        <w:lastRenderedPageBreak/>
        <w:t>Ergebnis der Prüfung</w:t>
      </w:r>
      <w:bookmarkEnd w:id="100"/>
    </w:p>
    <w:p w14:paraId="7A941B61" w14:textId="77777777" w:rsidR="004A0439" w:rsidRPr="002B7A15" w:rsidRDefault="004A0439" w:rsidP="00581B3C">
      <w:pPr>
        <w:pStyle w:val="berschrift2"/>
        <w:rPr>
          <w:noProof/>
        </w:rPr>
      </w:pPr>
      <w:bookmarkStart w:id="101" w:name="_Toc29559829"/>
      <w:bookmarkStart w:id="102" w:name="_Toc34815497"/>
      <w:bookmarkStart w:id="103" w:name="_Toc216953273"/>
      <w:r w:rsidRPr="002B7A15">
        <w:rPr>
          <w:noProof/>
        </w:rPr>
        <w:t>Fazit</w:t>
      </w:r>
      <w:bookmarkEnd w:id="101"/>
      <w:bookmarkEnd w:id="102"/>
      <w:bookmarkEnd w:id="103"/>
    </w:p>
    <w:p w14:paraId="1EEB6196" w14:textId="77777777" w:rsidR="001F41C8" w:rsidRPr="002B7A15" w:rsidRDefault="001F41C8" w:rsidP="001F41C8">
      <w:pPr>
        <w:pStyle w:val="Bodytext"/>
        <w:rPr>
          <w:snapToGrid w:val="0"/>
        </w:rPr>
      </w:pPr>
      <w:r w:rsidRPr="002B7A15">
        <w:t xml:space="preserve">Der Webauftritt </w:t>
      </w:r>
      <w:commentRangeStart w:id="104"/>
      <w:r w:rsidRPr="002B7A15">
        <w:t>…</w:t>
      </w:r>
      <w:commentRangeEnd w:id="104"/>
      <w:r w:rsidR="00C25C83" w:rsidRPr="002B7A15">
        <w:rPr>
          <w:rStyle w:val="Kommentarzeichen"/>
          <w:sz w:val="24"/>
          <w:szCs w:val="20"/>
        </w:rPr>
        <w:commentReference w:id="104"/>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Pr="002B7A15" w:rsidRDefault="00404229" w:rsidP="00404229">
      <w:pPr>
        <w:pStyle w:val="Bodytext"/>
        <w:rPr>
          <w:snapToGrid w:val="0"/>
        </w:rPr>
      </w:pPr>
      <w:r w:rsidRPr="002B7A15">
        <w:rPr>
          <w:snapToGrid w:val="0"/>
        </w:rPr>
        <w:t>Eine Anforderung gilt als bestanden, wenn keiner der einzelnen Prüfschritte mit „nicht bestanden“ bewertet wurde.</w:t>
      </w:r>
    </w:p>
    <w:p w14:paraId="57AF10C5" w14:textId="77777777" w:rsidR="00FE1625" w:rsidRPr="002B7A15" w:rsidRDefault="004A0439" w:rsidP="00FE1625">
      <w:pPr>
        <w:pStyle w:val="Bodytext"/>
      </w:pPr>
      <w:r w:rsidRPr="002B7A15">
        <w:t>Es muss festgestellt werden, dass der Webauftritt nicht für alle Nutzergruppen gleichwertig zugänglich ist.</w:t>
      </w:r>
      <w:r w:rsidR="000457D0" w:rsidRPr="002B7A15">
        <w:t xml:space="preserve"> </w:t>
      </w:r>
    </w:p>
    <w:p w14:paraId="72234A3A" w14:textId="77777777" w:rsidR="00FE1625" w:rsidRPr="002B7A15" w:rsidRDefault="00FE1625" w:rsidP="00FE1625">
      <w:pPr>
        <w:pStyle w:val="Bodytext"/>
        <w:rPr>
          <w:szCs w:val="23"/>
        </w:rPr>
      </w:pPr>
      <w:bookmarkStart w:id="105" w:name="_Hlk96417765"/>
      <w:commentRangeStart w:id="106"/>
      <w:r w:rsidRPr="002B7A15">
        <w:rPr>
          <w:b/>
          <w:bCs/>
          <w:szCs w:val="23"/>
        </w:rPr>
        <w:t>Fazit ergänzen</w:t>
      </w:r>
      <w:r w:rsidRPr="002B7A15">
        <w:rPr>
          <w:szCs w:val="23"/>
        </w:rPr>
        <w:t>.</w:t>
      </w:r>
      <w:commentRangeEnd w:id="106"/>
      <w:r w:rsidRPr="002B7A15">
        <w:rPr>
          <w:rStyle w:val="Kommentarzeichen"/>
          <w:sz w:val="24"/>
          <w:szCs w:val="23"/>
        </w:rPr>
        <w:commentReference w:id="106"/>
      </w:r>
    </w:p>
    <w:p w14:paraId="4EE38C27" w14:textId="77777777" w:rsidR="00FE1625" w:rsidRPr="002B7A15" w:rsidRDefault="00FE1625">
      <w:pPr>
        <w:spacing w:after="0"/>
        <w:jc w:val="left"/>
        <w:rPr>
          <w:rFonts w:eastAsiaTheme="minorHAnsi" w:cs="ArialMT"/>
          <w:bCs w:val="0"/>
          <w:snapToGrid/>
          <w:szCs w:val="20"/>
          <w:lang w:eastAsia="en-US"/>
        </w:rPr>
      </w:pPr>
      <w:r w:rsidRPr="002B7A15">
        <w:br w:type="page"/>
      </w:r>
    </w:p>
    <w:p w14:paraId="0A84A264" w14:textId="77777777" w:rsidR="001268F4" w:rsidRPr="002B7A15" w:rsidRDefault="001268F4" w:rsidP="00FE1625">
      <w:pPr>
        <w:pStyle w:val="Bodytext"/>
        <w:rPr>
          <w:szCs w:val="23"/>
        </w:rPr>
      </w:pPr>
      <w:commentRangeStart w:id="107"/>
      <w:r w:rsidRPr="002B7A15">
        <w:lastRenderedPageBreak/>
        <w:t xml:space="preserve">… (…%) der </w:t>
      </w:r>
      <w:r w:rsidR="00B23F67" w:rsidRPr="002B7A15">
        <w:t>2</w:t>
      </w:r>
      <w:r w:rsidR="000E4E0C" w:rsidRPr="002B7A15">
        <w:t>7</w:t>
      </w:r>
      <w:r w:rsidRPr="002B7A15">
        <w:t xml:space="preserve"> Anforderungen sind aktuell bestanden, … (…%) im Wesentlichen bestanden und … (…%) sind nicht anwendbar. </w:t>
      </w:r>
      <w:bookmarkStart w:id="108"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108"/>
      <w:commentRangeEnd w:id="107"/>
      <w:r w:rsidR="008E1D25" w:rsidRPr="002B7A15">
        <w:rPr>
          <w:rStyle w:val="Kommentarzeichen"/>
          <w:sz w:val="24"/>
          <w:szCs w:val="23"/>
        </w:rPr>
        <w:commentReference w:id="107"/>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0FD01B0E"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A202A6">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109" w:name="_Bewertung_der_WCAG-Erfolgskriterien"/>
      <w:bookmarkStart w:id="110" w:name="_Toc34815498"/>
      <w:bookmarkStart w:id="111" w:name="_Toc216953274"/>
      <w:bookmarkStart w:id="112" w:name="_Toc398634030"/>
      <w:bookmarkStart w:id="113" w:name="_Toc403386746"/>
      <w:bookmarkStart w:id="114" w:name="_Toc504467909"/>
      <w:bookmarkEnd w:id="105"/>
      <w:bookmarkEnd w:id="109"/>
      <w:r w:rsidRPr="002B7A15">
        <w:rPr>
          <w:noProof/>
        </w:rPr>
        <w:lastRenderedPageBreak/>
        <w:t xml:space="preserve">Bewertung der </w:t>
      </w:r>
      <w:bookmarkEnd w:id="110"/>
      <w:r w:rsidR="00F94B06" w:rsidRPr="002B7A15">
        <w:rPr>
          <w:noProof/>
        </w:rPr>
        <w:t>Anforderungen</w:t>
      </w:r>
      <w:bookmarkEnd w:id="111"/>
    </w:p>
    <w:p w14:paraId="07D3E0B4" w14:textId="77777777" w:rsidR="002F286D" w:rsidRPr="002B7A15" w:rsidRDefault="002F286D" w:rsidP="002F286D">
      <w:pPr>
        <w:pStyle w:val="Bodytext"/>
        <w:rPr>
          <w:color w:val="auto"/>
        </w:rPr>
      </w:pPr>
      <w:bookmarkStart w:id="115"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15"/>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16" w:name="_Hlk96422099"/>
      <w:bookmarkStart w:id="117" w:name="_Hlk126233890"/>
      <w:bookmarkStart w:id="118" w:name="_Hlk96420144"/>
      <w:bookmarkStart w:id="119"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20" w:name="_Hlk96420228"/>
      <w:r w:rsidRPr="002B7A15">
        <w:t>der EN</w:t>
      </w:r>
      <w:r w:rsidR="007071DD" w:rsidRPr="002B7A15">
        <w:t> </w:t>
      </w:r>
      <w:r w:rsidRPr="002B7A15">
        <w:t>301</w:t>
      </w:r>
      <w:r w:rsidR="007071DD" w:rsidRPr="002B7A15">
        <w:t> </w:t>
      </w:r>
      <w:r w:rsidRPr="002B7A15">
        <w:t>549 und den zusätzlichen Anforderungen</w:t>
      </w:r>
      <w:bookmarkEnd w:id="120"/>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21" w:name="_Hlk96420160"/>
      <w:bookmarkStart w:id="122" w:name="_Hlk96421393"/>
      <w:bookmarkEnd w:id="116"/>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23" w:name="_Hlk123831090"/>
      <w:bookmarkEnd w:id="121"/>
      <w:bookmarkEnd w:id="122"/>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17"/>
    <w:bookmarkEnd w:id="123"/>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lastRenderedPageBreak/>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24" w:name="_Toc216953275"/>
      <w:bookmarkEnd w:id="118"/>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24"/>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9060" w:type="dxa"/>
        <w:jc w:val="center"/>
        <w:tblCellMar>
          <w:left w:w="68" w:type="dxa"/>
          <w:right w:w="70" w:type="dxa"/>
        </w:tblCellMar>
        <w:tblLook w:val="04A0" w:firstRow="1" w:lastRow="0" w:firstColumn="1" w:lastColumn="0" w:noHBand="0" w:noVBand="1"/>
      </w:tblPr>
      <w:tblGrid>
        <w:gridCol w:w="5372"/>
        <w:gridCol w:w="3688"/>
      </w:tblGrid>
      <w:tr w:rsidR="00A202A6" w:rsidRPr="002B7A15" w14:paraId="18A0FF0B" w14:textId="77777777" w:rsidTr="00A202A6">
        <w:trPr>
          <w:trHeight w:val="330"/>
          <w:tblHeader/>
          <w:jc w:val="center"/>
        </w:trPr>
        <w:tc>
          <w:tcPr>
            <w:tcW w:w="6172" w:type="dxa"/>
            <w:tcBorders>
              <w:top w:val="single" w:sz="4" w:space="0" w:color="auto"/>
              <w:left w:val="single" w:sz="4" w:space="0" w:color="auto"/>
              <w:bottom w:val="single" w:sz="8" w:space="0" w:color="auto"/>
              <w:right w:val="single" w:sz="8" w:space="0" w:color="auto"/>
            </w:tcBorders>
            <w:vAlign w:val="center"/>
            <w:hideMark/>
          </w:tcPr>
          <w:bookmarkEnd w:id="119"/>
          <w:p w14:paraId="04F8863F" w14:textId="77777777" w:rsidR="00A202A6" w:rsidRPr="002B7A15" w:rsidRDefault="00A202A6" w:rsidP="00A202A6">
            <w:pPr>
              <w:spacing w:after="0"/>
              <w:jc w:val="left"/>
              <w:rPr>
                <w:b/>
                <w:snapToGrid/>
                <w:color w:val="000000"/>
              </w:rPr>
            </w:pPr>
            <w:r w:rsidRPr="002B7A15">
              <w:rPr>
                <w:b/>
                <w:snapToGrid/>
                <w:color w:val="000000"/>
              </w:rPr>
              <w:t xml:space="preserve">EN 301 549 geprüfte Anforderungen </w:t>
            </w:r>
          </w:p>
        </w:tc>
        <w:tc>
          <w:tcPr>
            <w:tcW w:w="2888" w:type="dxa"/>
            <w:tcBorders>
              <w:top w:val="single" w:sz="4" w:space="0" w:color="auto"/>
              <w:left w:val="single" w:sz="4" w:space="0" w:color="auto"/>
              <w:bottom w:val="single" w:sz="8" w:space="0" w:color="auto"/>
              <w:right w:val="single" w:sz="4" w:space="0" w:color="auto"/>
            </w:tcBorders>
          </w:tcPr>
          <w:p w14:paraId="65AEF927" w14:textId="2276BB25" w:rsidR="00A202A6" w:rsidRPr="002B7A15" w:rsidRDefault="00A202A6" w:rsidP="00A202A6">
            <w:pPr>
              <w:spacing w:after="0"/>
              <w:jc w:val="center"/>
              <w:rPr>
                <w:b/>
                <w:snapToGrid/>
                <w:color w:val="000000"/>
              </w:rPr>
            </w:pPr>
            <w:commentRangeStart w:id="125"/>
            <w:r w:rsidRPr="003150B1">
              <w:rPr>
                <w:b/>
                <w:snapToGrid/>
                <w:color w:val="000000"/>
              </w:rPr>
              <w:t>Bewertung</w:t>
            </w:r>
            <w:commentRangeEnd w:id="125"/>
            <w:r w:rsidRPr="002B7A15">
              <w:rPr>
                <w:rStyle w:val="Kommentarzeichen"/>
                <w:b/>
                <w:snapToGrid/>
                <w:color w:val="000000"/>
                <w:sz w:val="24"/>
                <w:szCs w:val="24"/>
              </w:rPr>
              <w:commentReference w:id="125"/>
            </w:r>
          </w:p>
        </w:tc>
      </w:tr>
      <w:tr w:rsidR="00A202A6" w:rsidRPr="002B7A15" w14:paraId="44F63B0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651665" w14:textId="552194DB" w:rsidR="00A202A6" w:rsidRPr="002B7A15" w:rsidRDefault="00A202A6" w:rsidP="00A202A6">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tc>
          <w:tcPr>
            <w:tcW w:w="2888" w:type="dxa"/>
            <w:tcBorders>
              <w:top w:val="single" w:sz="4" w:space="0" w:color="auto"/>
              <w:left w:val="single" w:sz="4" w:space="0" w:color="auto"/>
              <w:bottom w:val="single" w:sz="4" w:space="0" w:color="auto"/>
              <w:right w:val="single" w:sz="4" w:space="0" w:color="auto"/>
            </w:tcBorders>
          </w:tcPr>
          <w:p w14:paraId="044BF474" w14:textId="6998256F" w:rsidR="00A202A6" w:rsidRDefault="00A202A6" w:rsidP="00A202A6">
            <w:pPr>
              <w:pStyle w:val="PlatzhalterDokumentbaustein"/>
            </w:pPr>
            <w:r>
              <w:t>{%rating_icon_chapter_9_1_1_1}</w:t>
            </w:r>
          </w:p>
        </w:tc>
      </w:tr>
      <w:tr w:rsidR="00A202A6" w:rsidRPr="002B7A15" w14:paraId="08B6FAA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544181F" w14:textId="4F07159D" w:rsidR="00A202A6" w:rsidRPr="002B7A15" w:rsidRDefault="00A202A6" w:rsidP="00A202A6">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tc>
          <w:tcPr>
            <w:tcW w:w="2888" w:type="dxa"/>
            <w:tcBorders>
              <w:top w:val="single" w:sz="4" w:space="0" w:color="auto"/>
              <w:left w:val="single" w:sz="4" w:space="0" w:color="auto"/>
              <w:bottom w:val="single" w:sz="4" w:space="0" w:color="auto"/>
              <w:right w:val="single" w:sz="4" w:space="0" w:color="auto"/>
            </w:tcBorders>
          </w:tcPr>
          <w:p w14:paraId="68954F7C" w14:textId="0CE0FEC6" w:rsidR="00A202A6" w:rsidRDefault="00A202A6" w:rsidP="00A202A6">
            <w:pPr>
              <w:pStyle w:val="Bodytext"/>
              <w:spacing w:before="60" w:after="0"/>
              <w:jc w:val="center"/>
              <w:rPr>
                <w:color w:val="000000"/>
              </w:rPr>
            </w:pPr>
            <w:r>
              <w:t>{%rating_icon_9_1_2_2}</w:t>
            </w:r>
          </w:p>
        </w:tc>
      </w:tr>
      <w:tr w:rsidR="00A202A6" w:rsidRPr="002B7A15" w14:paraId="10333AB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BAB580" w14:textId="52D1FC39" w:rsidR="00A202A6" w:rsidRPr="002B7A15" w:rsidRDefault="00A202A6" w:rsidP="00A202A6">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tc>
          <w:tcPr>
            <w:tcW w:w="2888" w:type="dxa"/>
            <w:tcBorders>
              <w:top w:val="single" w:sz="4" w:space="0" w:color="auto"/>
              <w:left w:val="single" w:sz="4" w:space="0" w:color="auto"/>
              <w:bottom w:val="single" w:sz="4" w:space="0" w:color="auto"/>
              <w:right w:val="single" w:sz="4" w:space="0" w:color="auto"/>
            </w:tcBorders>
          </w:tcPr>
          <w:p w14:paraId="6DE2A070" w14:textId="2E9AB78A" w:rsidR="00A202A6" w:rsidRDefault="00A202A6" w:rsidP="00A202A6">
            <w:pPr>
              <w:pStyle w:val="Bodytext"/>
              <w:spacing w:before="60" w:after="0"/>
              <w:jc w:val="center"/>
              <w:rPr>
                <w:color w:val="000000"/>
              </w:rPr>
            </w:pPr>
            <w:r>
              <w:t>{%rating_icon_chapter_9_1_3_1}</w:t>
            </w:r>
          </w:p>
        </w:tc>
      </w:tr>
      <w:tr w:rsidR="00A202A6" w:rsidRPr="002B7A15" w14:paraId="2839C40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18608FFE" w14:textId="32000D25" w:rsidR="00A202A6" w:rsidRPr="002B7A15" w:rsidRDefault="00A202A6" w:rsidP="00A202A6">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tc>
          <w:tcPr>
            <w:tcW w:w="2888" w:type="dxa"/>
            <w:tcBorders>
              <w:top w:val="single" w:sz="4" w:space="0" w:color="auto"/>
              <w:left w:val="single" w:sz="4" w:space="0" w:color="auto"/>
              <w:bottom w:val="single" w:sz="4" w:space="0" w:color="auto"/>
              <w:right w:val="single" w:sz="4" w:space="0" w:color="auto"/>
            </w:tcBorders>
          </w:tcPr>
          <w:p w14:paraId="570E0C98" w14:textId="007FF929" w:rsidR="00A202A6" w:rsidRDefault="00A202A6" w:rsidP="00A202A6">
            <w:pPr>
              <w:pStyle w:val="Bodytext"/>
              <w:spacing w:before="60" w:after="0"/>
              <w:jc w:val="center"/>
              <w:rPr>
                <w:color w:val="000000"/>
              </w:rPr>
            </w:pPr>
            <w:r>
              <w:t>{%rating_icon_9_1_4_1}</w:t>
            </w:r>
          </w:p>
        </w:tc>
      </w:tr>
      <w:tr w:rsidR="00A202A6" w:rsidRPr="002B7A15" w14:paraId="29F2206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B21CBDB" w14:textId="25D59677" w:rsidR="00A202A6" w:rsidRPr="002B7A15" w:rsidRDefault="00A202A6" w:rsidP="00A202A6">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tc>
          <w:tcPr>
            <w:tcW w:w="2888" w:type="dxa"/>
            <w:tcBorders>
              <w:top w:val="single" w:sz="4" w:space="0" w:color="auto"/>
              <w:left w:val="single" w:sz="4" w:space="0" w:color="auto"/>
              <w:bottom w:val="single" w:sz="4" w:space="0" w:color="auto"/>
              <w:right w:val="single" w:sz="4" w:space="0" w:color="auto"/>
            </w:tcBorders>
          </w:tcPr>
          <w:p w14:paraId="6CCFE55F" w14:textId="48864D12" w:rsidR="00A202A6" w:rsidRDefault="00A202A6" w:rsidP="00A202A6">
            <w:pPr>
              <w:pStyle w:val="Bodytext"/>
              <w:spacing w:before="60" w:after="0"/>
              <w:jc w:val="center"/>
              <w:rPr>
                <w:color w:val="000000"/>
              </w:rPr>
            </w:pPr>
            <w:r>
              <w:t>{%rating_icon_9_1_4_3}</w:t>
            </w:r>
          </w:p>
        </w:tc>
      </w:tr>
      <w:tr w:rsidR="00A202A6" w:rsidRPr="002B7A15" w14:paraId="654873C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8D1FB04" w14:textId="4FF3907B" w:rsidR="00A202A6" w:rsidRPr="002B7A15" w:rsidRDefault="00A202A6" w:rsidP="00A202A6">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tc>
          <w:tcPr>
            <w:tcW w:w="2888" w:type="dxa"/>
            <w:tcBorders>
              <w:top w:val="single" w:sz="4" w:space="0" w:color="auto"/>
              <w:left w:val="single" w:sz="4" w:space="0" w:color="auto"/>
              <w:bottom w:val="single" w:sz="4" w:space="0" w:color="auto"/>
              <w:right w:val="single" w:sz="4" w:space="0" w:color="auto"/>
            </w:tcBorders>
          </w:tcPr>
          <w:p w14:paraId="416CA367" w14:textId="634787B3" w:rsidR="00A202A6" w:rsidRDefault="00A202A6" w:rsidP="00A202A6">
            <w:pPr>
              <w:pStyle w:val="Bodytext"/>
              <w:spacing w:before="60" w:after="0"/>
              <w:jc w:val="center"/>
              <w:rPr>
                <w:color w:val="000000"/>
              </w:rPr>
            </w:pPr>
            <w:r>
              <w:t>{%rating_icon_9_1_4_4}</w:t>
            </w:r>
          </w:p>
        </w:tc>
      </w:tr>
      <w:tr w:rsidR="00A202A6" w:rsidRPr="002B7A15" w14:paraId="42854FE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78E99F2" w14:textId="21B17EBE" w:rsidR="00A202A6" w:rsidRPr="002B7A15" w:rsidRDefault="00A202A6" w:rsidP="00A202A6">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tc>
          <w:tcPr>
            <w:tcW w:w="2888" w:type="dxa"/>
            <w:tcBorders>
              <w:top w:val="single" w:sz="4" w:space="0" w:color="auto"/>
              <w:left w:val="single" w:sz="4" w:space="0" w:color="auto"/>
              <w:bottom w:val="single" w:sz="4" w:space="0" w:color="auto"/>
              <w:right w:val="single" w:sz="4" w:space="0" w:color="auto"/>
            </w:tcBorders>
          </w:tcPr>
          <w:p w14:paraId="56BF36AF" w14:textId="4A2DD35D" w:rsidR="00A202A6" w:rsidRDefault="00A202A6" w:rsidP="00A202A6">
            <w:pPr>
              <w:pStyle w:val="Bodytext"/>
              <w:spacing w:before="60" w:after="0"/>
              <w:jc w:val="center"/>
              <w:rPr>
                <w:color w:val="000000"/>
              </w:rPr>
            </w:pPr>
            <w:r>
              <w:t>{%rating_icon_9_1_4_10}</w:t>
            </w:r>
          </w:p>
        </w:tc>
      </w:tr>
      <w:tr w:rsidR="00A202A6" w:rsidRPr="002B7A15" w14:paraId="7AD0E504"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58544D" w14:textId="17C7F59D" w:rsidR="00A202A6" w:rsidRPr="002B7A15" w:rsidRDefault="00A202A6" w:rsidP="00A202A6">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tc>
          <w:tcPr>
            <w:tcW w:w="2888" w:type="dxa"/>
            <w:tcBorders>
              <w:top w:val="single" w:sz="4" w:space="0" w:color="auto"/>
              <w:left w:val="single" w:sz="4" w:space="0" w:color="auto"/>
              <w:bottom w:val="single" w:sz="4" w:space="0" w:color="auto"/>
              <w:right w:val="single" w:sz="4" w:space="0" w:color="auto"/>
            </w:tcBorders>
          </w:tcPr>
          <w:p w14:paraId="55458B02" w14:textId="5B1281DB" w:rsidR="00A202A6" w:rsidRDefault="00A202A6" w:rsidP="00A202A6">
            <w:pPr>
              <w:pStyle w:val="Bodytext"/>
              <w:spacing w:before="60" w:after="0"/>
              <w:jc w:val="center"/>
              <w:rPr>
                <w:color w:val="000000"/>
              </w:rPr>
            </w:pPr>
            <w:r>
              <w:t>{%rating_icon_9_1_4_11}</w:t>
            </w:r>
          </w:p>
        </w:tc>
      </w:tr>
      <w:tr w:rsidR="00A202A6" w:rsidRPr="002B7A15" w14:paraId="7093B7F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AEEB693" w14:textId="6E3EC856" w:rsidR="00A202A6" w:rsidRPr="002B7A15" w:rsidRDefault="00A202A6" w:rsidP="00A202A6">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tc>
          <w:tcPr>
            <w:tcW w:w="2888" w:type="dxa"/>
            <w:tcBorders>
              <w:top w:val="single" w:sz="4" w:space="0" w:color="auto"/>
              <w:left w:val="single" w:sz="4" w:space="0" w:color="auto"/>
              <w:bottom w:val="single" w:sz="4" w:space="0" w:color="auto"/>
              <w:right w:val="single" w:sz="4" w:space="0" w:color="auto"/>
            </w:tcBorders>
          </w:tcPr>
          <w:p w14:paraId="63A6BEB9" w14:textId="700C9E0D" w:rsidR="00A202A6" w:rsidRDefault="00A202A6" w:rsidP="00A202A6">
            <w:pPr>
              <w:pStyle w:val="Bodytext"/>
              <w:spacing w:before="60" w:after="0"/>
              <w:jc w:val="center"/>
              <w:rPr>
                <w:color w:val="000000"/>
              </w:rPr>
            </w:pPr>
            <w:r>
              <w:t>{%rating_icon_9_1_4_12}</w:t>
            </w:r>
          </w:p>
        </w:tc>
      </w:tr>
      <w:tr w:rsidR="00A202A6" w:rsidRPr="002B7A15" w14:paraId="479372B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04E494" w14:textId="6C63E392" w:rsidR="00A202A6" w:rsidRPr="002B7A15" w:rsidRDefault="00A202A6" w:rsidP="00A202A6">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tc>
          <w:tcPr>
            <w:tcW w:w="2888" w:type="dxa"/>
            <w:tcBorders>
              <w:top w:val="single" w:sz="4" w:space="0" w:color="auto"/>
              <w:left w:val="single" w:sz="4" w:space="0" w:color="auto"/>
              <w:bottom w:val="single" w:sz="4" w:space="0" w:color="auto"/>
              <w:right w:val="single" w:sz="4" w:space="0" w:color="auto"/>
            </w:tcBorders>
          </w:tcPr>
          <w:p w14:paraId="1B1C7886" w14:textId="2F183D5A" w:rsidR="00A202A6" w:rsidRDefault="00A202A6" w:rsidP="00A202A6">
            <w:pPr>
              <w:pStyle w:val="Bodytext"/>
              <w:spacing w:before="60" w:after="0"/>
              <w:jc w:val="center"/>
              <w:rPr>
                <w:color w:val="000000"/>
              </w:rPr>
            </w:pPr>
            <w:r>
              <w:t>{%rating_icon_9_1_4_13}</w:t>
            </w:r>
          </w:p>
        </w:tc>
      </w:tr>
      <w:tr w:rsidR="00A202A6" w:rsidRPr="002B7A15" w14:paraId="2A26C0A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EA45654" w14:textId="5A4E92B8" w:rsidR="00A202A6" w:rsidRPr="002B7A15" w:rsidRDefault="00A202A6" w:rsidP="00A202A6">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tc>
          <w:tcPr>
            <w:tcW w:w="2888" w:type="dxa"/>
            <w:tcBorders>
              <w:top w:val="single" w:sz="4" w:space="0" w:color="auto"/>
              <w:left w:val="single" w:sz="4" w:space="0" w:color="auto"/>
              <w:bottom w:val="single" w:sz="4" w:space="0" w:color="auto"/>
              <w:right w:val="single" w:sz="4" w:space="0" w:color="auto"/>
            </w:tcBorders>
          </w:tcPr>
          <w:p w14:paraId="296CD267" w14:textId="4FF67D70" w:rsidR="00A202A6" w:rsidRDefault="00A202A6" w:rsidP="00A202A6">
            <w:pPr>
              <w:pStyle w:val="Bodytext"/>
              <w:spacing w:before="60" w:after="0"/>
              <w:jc w:val="center"/>
              <w:rPr>
                <w:color w:val="000000"/>
              </w:rPr>
            </w:pPr>
            <w:r>
              <w:t>{%rating_icon_9_2_1_1}</w:t>
            </w:r>
          </w:p>
        </w:tc>
      </w:tr>
      <w:tr w:rsidR="00A202A6" w:rsidRPr="002B7A15" w14:paraId="145112A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BB9598D" w14:textId="4FA99122" w:rsidR="00A202A6" w:rsidRPr="002B7A15" w:rsidRDefault="00A202A6" w:rsidP="00A202A6">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tc>
          <w:tcPr>
            <w:tcW w:w="2888" w:type="dxa"/>
            <w:tcBorders>
              <w:top w:val="single" w:sz="4" w:space="0" w:color="auto"/>
              <w:left w:val="single" w:sz="4" w:space="0" w:color="auto"/>
              <w:bottom w:val="single" w:sz="4" w:space="0" w:color="auto"/>
              <w:right w:val="single" w:sz="4" w:space="0" w:color="auto"/>
            </w:tcBorders>
          </w:tcPr>
          <w:p w14:paraId="319D08F0" w14:textId="3E370010" w:rsidR="00A202A6" w:rsidRDefault="00A202A6" w:rsidP="00A202A6">
            <w:pPr>
              <w:pStyle w:val="Bodytext"/>
              <w:spacing w:before="60" w:after="0"/>
              <w:jc w:val="center"/>
              <w:rPr>
                <w:color w:val="000000"/>
              </w:rPr>
            </w:pPr>
            <w:r>
              <w:t>{%rating_icon_9_2_3_1}</w:t>
            </w:r>
          </w:p>
        </w:tc>
      </w:tr>
      <w:tr w:rsidR="00A202A6" w:rsidRPr="002B7A15" w14:paraId="6D51E43E"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544BC57" w14:textId="08D128A7" w:rsidR="00A202A6" w:rsidRPr="002B7A15" w:rsidRDefault="00A202A6" w:rsidP="00A202A6">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tc>
          <w:tcPr>
            <w:tcW w:w="2888" w:type="dxa"/>
            <w:tcBorders>
              <w:top w:val="single" w:sz="4" w:space="0" w:color="auto"/>
              <w:left w:val="single" w:sz="4" w:space="0" w:color="auto"/>
              <w:bottom w:val="single" w:sz="4" w:space="0" w:color="auto"/>
              <w:right w:val="single" w:sz="4" w:space="0" w:color="auto"/>
            </w:tcBorders>
          </w:tcPr>
          <w:p w14:paraId="115FE8A1" w14:textId="5F0A3F80" w:rsidR="00A202A6" w:rsidRDefault="00A202A6" w:rsidP="00A202A6">
            <w:pPr>
              <w:pStyle w:val="Bodytext"/>
              <w:spacing w:before="60" w:after="0"/>
              <w:jc w:val="center"/>
              <w:rPr>
                <w:color w:val="000000"/>
              </w:rPr>
            </w:pPr>
            <w:r>
              <w:t>{%rating_icon_9_2_4_1}</w:t>
            </w:r>
          </w:p>
        </w:tc>
      </w:tr>
      <w:tr w:rsidR="00A202A6" w:rsidRPr="002B7A15" w14:paraId="341C866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9AE1F06" w14:textId="417967B9" w:rsidR="00A202A6" w:rsidRPr="002B7A15" w:rsidRDefault="00A202A6" w:rsidP="00A202A6">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tc>
          <w:tcPr>
            <w:tcW w:w="2888" w:type="dxa"/>
            <w:tcBorders>
              <w:top w:val="single" w:sz="4" w:space="0" w:color="auto"/>
              <w:left w:val="single" w:sz="4" w:space="0" w:color="auto"/>
              <w:bottom w:val="single" w:sz="4" w:space="0" w:color="auto"/>
              <w:right w:val="single" w:sz="4" w:space="0" w:color="auto"/>
            </w:tcBorders>
          </w:tcPr>
          <w:p w14:paraId="7B84CCDD" w14:textId="2732FB9A" w:rsidR="00A202A6" w:rsidRDefault="00A202A6" w:rsidP="00A202A6">
            <w:pPr>
              <w:pStyle w:val="Bodytext"/>
              <w:spacing w:before="60" w:after="0"/>
              <w:jc w:val="center"/>
              <w:rPr>
                <w:color w:val="000000"/>
              </w:rPr>
            </w:pPr>
            <w:r>
              <w:t>{%rating_icon_9_2_4_2}</w:t>
            </w:r>
          </w:p>
        </w:tc>
      </w:tr>
      <w:tr w:rsidR="00A202A6" w:rsidRPr="002B7A15" w14:paraId="2A11326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55DAFCE" w14:textId="6228B673" w:rsidR="00A202A6" w:rsidRPr="002B7A15" w:rsidRDefault="00A202A6" w:rsidP="00A202A6">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tc>
          <w:tcPr>
            <w:tcW w:w="2888" w:type="dxa"/>
            <w:tcBorders>
              <w:top w:val="single" w:sz="4" w:space="0" w:color="auto"/>
              <w:left w:val="single" w:sz="4" w:space="0" w:color="auto"/>
              <w:bottom w:val="single" w:sz="4" w:space="0" w:color="auto"/>
              <w:right w:val="single" w:sz="4" w:space="0" w:color="auto"/>
            </w:tcBorders>
          </w:tcPr>
          <w:p w14:paraId="09F8C468" w14:textId="69EAFE36" w:rsidR="00A202A6" w:rsidRDefault="00A202A6" w:rsidP="00A202A6">
            <w:pPr>
              <w:pStyle w:val="Bodytext"/>
              <w:spacing w:before="60" w:after="0"/>
              <w:jc w:val="center"/>
              <w:rPr>
                <w:color w:val="000000"/>
              </w:rPr>
            </w:pPr>
            <w:r>
              <w:t>{%rating_icon_9_2_4_3}</w:t>
            </w:r>
          </w:p>
        </w:tc>
      </w:tr>
      <w:tr w:rsidR="00A202A6" w:rsidRPr="002B7A15" w14:paraId="3ABB0BD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0C7434D" w14:textId="5A987720" w:rsidR="00A202A6" w:rsidRPr="002B7A15" w:rsidRDefault="00A202A6" w:rsidP="00A202A6">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tc>
          <w:tcPr>
            <w:tcW w:w="2888" w:type="dxa"/>
            <w:tcBorders>
              <w:top w:val="single" w:sz="4" w:space="0" w:color="auto"/>
              <w:left w:val="single" w:sz="4" w:space="0" w:color="auto"/>
              <w:bottom w:val="single" w:sz="4" w:space="0" w:color="auto"/>
              <w:right w:val="single" w:sz="4" w:space="0" w:color="auto"/>
            </w:tcBorders>
          </w:tcPr>
          <w:p w14:paraId="60D73789" w14:textId="77275174" w:rsidR="00A202A6" w:rsidRDefault="00A202A6" w:rsidP="00A202A6">
            <w:pPr>
              <w:pStyle w:val="Bodytext"/>
              <w:spacing w:before="60" w:after="0"/>
              <w:jc w:val="center"/>
              <w:rPr>
                <w:color w:val="000000"/>
              </w:rPr>
            </w:pPr>
            <w:r>
              <w:t>{%rating_icon_9_2_4_4}</w:t>
            </w:r>
          </w:p>
        </w:tc>
      </w:tr>
      <w:tr w:rsidR="00A202A6" w:rsidRPr="002B7A15" w14:paraId="5E737D6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4C149DC" w14:textId="098D674B" w:rsidR="00A202A6" w:rsidRPr="002B7A15" w:rsidRDefault="00A202A6" w:rsidP="00A202A6">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tc>
          <w:tcPr>
            <w:tcW w:w="2888" w:type="dxa"/>
            <w:tcBorders>
              <w:top w:val="single" w:sz="4" w:space="0" w:color="auto"/>
              <w:left w:val="single" w:sz="4" w:space="0" w:color="auto"/>
              <w:bottom w:val="single" w:sz="4" w:space="0" w:color="auto"/>
              <w:right w:val="single" w:sz="4" w:space="0" w:color="auto"/>
            </w:tcBorders>
          </w:tcPr>
          <w:p w14:paraId="60B5790A" w14:textId="3A6CC84D" w:rsidR="00A202A6" w:rsidRDefault="00A202A6" w:rsidP="00A202A6">
            <w:pPr>
              <w:pStyle w:val="Bodytext"/>
              <w:spacing w:before="60" w:after="0"/>
              <w:jc w:val="center"/>
              <w:rPr>
                <w:color w:val="000000"/>
              </w:rPr>
            </w:pPr>
            <w:r>
              <w:t>{%rating_icon_9_2_4_5}</w:t>
            </w:r>
          </w:p>
        </w:tc>
      </w:tr>
      <w:tr w:rsidR="00A202A6" w:rsidRPr="002B7A15" w14:paraId="4296F2A1"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9E3594" w14:textId="4054A551" w:rsidR="00A202A6" w:rsidRPr="002B7A15" w:rsidRDefault="00A202A6" w:rsidP="00A202A6">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tc>
          <w:tcPr>
            <w:tcW w:w="2888" w:type="dxa"/>
            <w:tcBorders>
              <w:top w:val="single" w:sz="4" w:space="0" w:color="auto"/>
              <w:left w:val="single" w:sz="4" w:space="0" w:color="auto"/>
              <w:bottom w:val="single" w:sz="4" w:space="0" w:color="auto"/>
              <w:right w:val="single" w:sz="4" w:space="0" w:color="auto"/>
            </w:tcBorders>
          </w:tcPr>
          <w:p w14:paraId="43B7C2F6" w14:textId="7A4D00DE" w:rsidR="00A202A6" w:rsidRDefault="00A202A6" w:rsidP="00A202A6">
            <w:pPr>
              <w:pStyle w:val="Bodytext"/>
              <w:spacing w:before="60" w:after="0"/>
              <w:jc w:val="center"/>
              <w:rPr>
                <w:color w:val="000000"/>
              </w:rPr>
            </w:pPr>
            <w:r>
              <w:t>{%rating_icon_9_2_4_6}</w:t>
            </w:r>
          </w:p>
        </w:tc>
      </w:tr>
      <w:tr w:rsidR="00A202A6" w:rsidRPr="002B7A15" w14:paraId="30588FCA"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3E6F57D" w14:textId="43785E74" w:rsidR="00A202A6" w:rsidRPr="002B7A15" w:rsidRDefault="00A202A6" w:rsidP="00A202A6">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tc>
          <w:tcPr>
            <w:tcW w:w="2888" w:type="dxa"/>
            <w:tcBorders>
              <w:top w:val="single" w:sz="4" w:space="0" w:color="auto"/>
              <w:left w:val="single" w:sz="4" w:space="0" w:color="auto"/>
              <w:bottom w:val="single" w:sz="4" w:space="0" w:color="auto"/>
              <w:right w:val="single" w:sz="4" w:space="0" w:color="auto"/>
            </w:tcBorders>
          </w:tcPr>
          <w:p w14:paraId="700EF897" w14:textId="77274F1D" w:rsidR="00A202A6" w:rsidRDefault="00A202A6" w:rsidP="00A202A6">
            <w:pPr>
              <w:pStyle w:val="Bodytext"/>
              <w:spacing w:before="60" w:after="0"/>
              <w:jc w:val="center"/>
              <w:rPr>
                <w:color w:val="000000"/>
              </w:rPr>
            </w:pPr>
            <w:r>
              <w:t>{%rating_icon_9_2_4_7}</w:t>
            </w:r>
          </w:p>
        </w:tc>
      </w:tr>
      <w:tr w:rsidR="00A202A6" w:rsidRPr="002B7A15" w14:paraId="425CE05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50910FAC" w14:textId="6B0E4965" w:rsidR="00A202A6" w:rsidRPr="002B7A15" w:rsidRDefault="00A202A6" w:rsidP="00A202A6">
            <w:pPr>
              <w:spacing w:after="0"/>
              <w:jc w:val="left"/>
              <w:rPr>
                <w:bCs w:val="0"/>
                <w:snapToGrid/>
                <w:color w:val="000000"/>
              </w:rPr>
            </w:pPr>
            <w:hyperlink w:anchor="_Sprache_(!)" w:history="1">
              <w:r w:rsidRPr="002B7A15">
                <w:rPr>
                  <w:rStyle w:val="Hyperlink"/>
                </w:rPr>
                <w:t>9.3.1.1</w:t>
              </w:r>
            </w:hyperlink>
            <w:r w:rsidRPr="002B7A15">
              <w:t xml:space="preserve"> Sprache der Seite</w:t>
            </w:r>
          </w:p>
        </w:tc>
        <w:tc>
          <w:tcPr>
            <w:tcW w:w="2888" w:type="dxa"/>
            <w:tcBorders>
              <w:top w:val="single" w:sz="4" w:space="0" w:color="auto"/>
              <w:left w:val="single" w:sz="4" w:space="0" w:color="auto"/>
              <w:bottom w:val="single" w:sz="4" w:space="0" w:color="auto"/>
              <w:right w:val="single" w:sz="4" w:space="0" w:color="auto"/>
            </w:tcBorders>
          </w:tcPr>
          <w:p w14:paraId="4D137BFF" w14:textId="3A12FF26" w:rsidR="00A202A6" w:rsidRDefault="00A202A6" w:rsidP="00A202A6">
            <w:pPr>
              <w:pStyle w:val="Bodytext"/>
              <w:spacing w:before="60" w:after="0"/>
              <w:jc w:val="center"/>
              <w:rPr>
                <w:color w:val="000000"/>
              </w:rPr>
            </w:pPr>
            <w:r>
              <w:t>{%rating_icon_9_3_1_1}</w:t>
            </w:r>
          </w:p>
        </w:tc>
      </w:tr>
      <w:tr w:rsidR="00A202A6" w:rsidRPr="002B7A15" w14:paraId="3B34CCF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01777D3" w14:textId="3245114D" w:rsidR="00A202A6" w:rsidRPr="002B7A15" w:rsidRDefault="00A202A6" w:rsidP="00A202A6">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tc>
          <w:tcPr>
            <w:tcW w:w="2888" w:type="dxa"/>
            <w:tcBorders>
              <w:top w:val="single" w:sz="4" w:space="0" w:color="auto"/>
              <w:left w:val="single" w:sz="4" w:space="0" w:color="auto"/>
              <w:bottom w:val="single" w:sz="4" w:space="0" w:color="auto"/>
              <w:right w:val="single" w:sz="4" w:space="0" w:color="auto"/>
            </w:tcBorders>
          </w:tcPr>
          <w:p w14:paraId="3B54A66F" w14:textId="05D33923" w:rsidR="00A202A6" w:rsidRDefault="00A202A6" w:rsidP="00A202A6">
            <w:pPr>
              <w:pStyle w:val="Bodytext"/>
              <w:spacing w:before="60" w:after="0"/>
              <w:jc w:val="center"/>
              <w:rPr>
                <w:color w:val="000000"/>
              </w:rPr>
            </w:pPr>
            <w:r>
              <w:t>{%rating_icon_9_3_3_1}</w:t>
            </w:r>
          </w:p>
        </w:tc>
      </w:tr>
      <w:tr w:rsidR="00A202A6" w:rsidRPr="002B7A15" w14:paraId="6731153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A7A832" w14:textId="364AAFB1" w:rsidR="00A202A6" w:rsidRPr="002B7A15" w:rsidRDefault="00A202A6" w:rsidP="00A202A6">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tc>
          <w:tcPr>
            <w:tcW w:w="2888" w:type="dxa"/>
            <w:tcBorders>
              <w:top w:val="single" w:sz="4" w:space="0" w:color="auto"/>
              <w:left w:val="single" w:sz="4" w:space="0" w:color="auto"/>
              <w:bottom w:val="single" w:sz="4" w:space="0" w:color="auto"/>
              <w:right w:val="single" w:sz="4" w:space="0" w:color="auto"/>
            </w:tcBorders>
          </w:tcPr>
          <w:p w14:paraId="423E4A0D" w14:textId="1343AF83" w:rsidR="00A202A6" w:rsidRDefault="00A202A6" w:rsidP="00A202A6">
            <w:pPr>
              <w:pStyle w:val="Bodytext"/>
              <w:spacing w:before="60" w:after="0"/>
              <w:jc w:val="center"/>
              <w:rPr>
                <w:color w:val="000000"/>
              </w:rPr>
            </w:pPr>
            <w:r>
              <w:t>{%rating_icon_9_3_3_2}</w:t>
            </w:r>
          </w:p>
        </w:tc>
      </w:tr>
      <w:tr w:rsidR="00A202A6" w:rsidRPr="002B7A15" w14:paraId="6003DD1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6108EF3F" w14:textId="25A19BD0" w:rsidR="00A202A6" w:rsidRPr="002B7A15" w:rsidRDefault="00A202A6" w:rsidP="00A202A6">
            <w:pPr>
              <w:spacing w:after="0"/>
              <w:jc w:val="left"/>
            </w:pPr>
            <w:hyperlink w:anchor="_Name,_Rolle,_Wert" w:history="1">
              <w:r w:rsidRPr="002B7A15">
                <w:rPr>
                  <w:rStyle w:val="Hyperlink"/>
                </w:rPr>
                <w:t>9.4.1.2</w:t>
              </w:r>
            </w:hyperlink>
            <w:r w:rsidRPr="002B7A15">
              <w:t xml:space="preserve"> Name Rolle Wert </w:t>
            </w:r>
          </w:p>
        </w:tc>
        <w:tc>
          <w:tcPr>
            <w:tcW w:w="2888" w:type="dxa"/>
            <w:tcBorders>
              <w:top w:val="single" w:sz="4" w:space="0" w:color="auto"/>
              <w:left w:val="single" w:sz="4" w:space="0" w:color="auto"/>
              <w:bottom w:val="single" w:sz="4" w:space="0" w:color="auto"/>
              <w:right w:val="single" w:sz="4" w:space="0" w:color="auto"/>
            </w:tcBorders>
          </w:tcPr>
          <w:p w14:paraId="58A20CFB" w14:textId="26B0E61F" w:rsidR="00A202A6" w:rsidRDefault="00A202A6" w:rsidP="00A202A6">
            <w:pPr>
              <w:pStyle w:val="Bodytext"/>
              <w:spacing w:before="60" w:after="0"/>
              <w:jc w:val="center"/>
              <w:rPr>
                <w:color w:val="000000"/>
              </w:rPr>
            </w:pPr>
            <w:r>
              <w:t>{%rating_icon_9_4_1_2}</w:t>
            </w:r>
          </w:p>
        </w:tc>
      </w:tr>
      <w:tr w:rsidR="00A202A6" w:rsidRPr="002B7A15" w14:paraId="6FCF571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F44DC33" w14:textId="7F94CE57" w:rsidR="00A202A6" w:rsidRPr="002B7A15" w:rsidRDefault="00A202A6" w:rsidP="00A202A6">
            <w:pPr>
              <w:spacing w:after="0"/>
              <w:jc w:val="left"/>
            </w:pPr>
            <w:hyperlink w:anchor="_Statusmeldungen_(Prüfschritt_9.4.1." w:history="1">
              <w:r w:rsidRPr="002B7A15">
                <w:rPr>
                  <w:rStyle w:val="Hyperlink"/>
                </w:rPr>
                <w:t>9.4.1.3</w:t>
              </w:r>
            </w:hyperlink>
            <w:r w:rsidRPr="002B7A15">
              <w:t xml:space="preserve"> Statusmeldungen</w:t>
            </w:r>
          </w:p>
        </w:tc>
        <w:tc>
          <w:tcPr>
            <w:tcW w:w="2888" w:type="dxa"/>
            <w:tcBorders>
              <w:top w:val="single" w:sz="4" w:space="0" w:color="auto"/>
              <w:left w:val="single" w:sz="4" w:space="0" w:color="auto"/>
              <w:bottom w:val="single" w:sz="4" w:space="0" w:color="auto"/>
              <w:right w:val="single" w:sz="4" w:space="0" w:color="auto"/>
            </w:tcBorders>
          </w:tcPr>
          <w:p w14:paraId="2B2C7BEF" w14:textId="6B78E935" w:rsidR="00A202A6" w:rsidRDefault="00A202A6" w:rsidP="00A202A6">
            <w:pPr>
              <w:pStyle w:val="Bodytext"/>
              <w:spacing w:before="60" w:after="0"/>
              <w:jc w:val="center"/>
              <w:rPr>
                <w:color w:val="000000"/>
              </w:rPr>
            </w:pPr>
            <w:r>
              <w:t>{%rating_icon_9_4_1_3}</w:t>
            </w:r>
          </w:p>
        </w:tc>
      </w:tr>
      <w:tr w:rsidR="00A202A6" w:rsidRPr="002B7A15" w14:paraId="7213642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04CB0F3" w14:textId="0C5B6915" w:rsidR="00A202A6" w:rsidRPr="002B7A15" w:rsidRDefault="00A202A6" w:rsidP="00A202A6">
            <w:pPr>
              <w:spacing w:after="0"/>
              <w:jc w:val="left"/>
            </w:pPr>
            <w:hyperlink w:anchor="_Informationen_zu_Barrierefreiheits-" w:history="1">
              <w:r w:rsidRPr="002B7A15">
                <w:rPr>
                  <w:rStyle w:val="Hyperlink"/>
                </w:rPr>
                <w:t>12.2.3</w:t>
              </w:r>
            </w:hyperlink>
            <w:r w:rsidRPr="002B7A15">
              <w:t xml:space="preserve"> Effektive Kommunikation</w:t>
            </w:r>
          </w:p>
        </w:tc>
        <w:tc>
          <w:tcPr>
            <w:tcW w:w="2888" w:type="dxa"/>
            <w:tcBorders>
              <w:top w:val="single" w:sz="4" w:space="0" w:color="auto"/>
              <w:left w:val="single" w:sz="4" w:space="0" w:color="auto"/>
              <w:bottom w:val="single" w:sz="4" w:space="0" w:color="auto"/>
              <w:right w:val="single" w:sz="4" w:space="0" w:color="auto"/>
            </w:tcBorders>
          </w:tcPr>
          <w:p w14:paraId="36B4A177" w14:textId="18978E11" w:rsidR="00A202A6" w:rsidRDefault="00A202A6" w:rsidP="00A202A6">
            <w:pPr>
              <w:pStyle w:val="Bodytext"/>
              <w:spacing w:before="60" w:after="0"/>
              <w:jc w:val="center"/>
              <w:rPr>
                <w:color w:val="000000"/>
              </w:rPr>
            </w:pPr>
            <w:r>
              <w:t>{%rating_icon_12_2_3}</w:t>
            </w:r>
          </w:p>
        </w:tc>
      </w:tr>
    </w:tbl>
    <w:p w14:paraId="6CF67508" w14:textId="77777777" w:rsidR="00250B17" w:rsidRPr="002B7A15" w:rsidRDefault="00250B17" w:rsidP="007071DD">
      <w:pPr>
        <w:pStyle w:val="berschrift3"/>
        <w:rPr>
          <w:noProof/>
        </w:rPr>
      </w:pPr>
      <w:bookmarkStart w:id="126" w:name="_Toc216953276"/>
      <w:bookmarkStart w:id="127" w:name="_Hlk31963572"/>
      <w:bookmarkStart w:id="128" w:name="_Hlk96420375"/>
      <w:bookmarkStart w:id="129" w:name="_Hlk96422163"/>
      <w:r w:rsidRPr="002B7A15">
        <w:rPr>
          <w:noProof/>
        </w:rPr>
        <w:lastRenderedPageBreak/>
        <w:t>Bewertung zusätzlicher Anforderungen</w:t>
      </w:r>
      <w:bookmarkEnd w:id="126"/>
    </w:p>
    <w:p w14:paraId="45F494CA" w14:textId="77777777" w:rsidR="000228C7" w:rsidRPr="002B7A15" w:rsidRDefault="00847F31" w:rsidP="00993996">
      <w:pPr>
        <w:pStyle w:val="Bodytext"/>
      </w:pPr>
      <w:bookmarkStart w:id="130"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1CBEBC54" w14:textId="40FB25DC"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{#test_object_results_EN_10_intro}</w:t>
      </w:r>
    </w:p>
    <w:p w14:paraId="5C4BA14E"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5C780F6A"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{alias_label}</w:t>
      </w:r>
    </w:p>
    <w:p w14:paraId="04F44CCC"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{url}</w:t>
      </w:r>
    </w:p>
    <w:p w14:paraId="5B01FDC8"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7671D006"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07466561"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{~~description}</w:t>
      </w:r>
    </w:p>
    <w:p w14:paraId="32ABDCA2"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52FCDDFA" w14:textId="1EFB11ED" w:rsidR="0084097D" w:rsidRPr="002B7A15"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{/test_object_results_EN_10_intro}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570"/>
        <w:gridCol w:w="3490"/>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31" w:name="_Hlk96420401"/>
            <w:bookmarkEnd w:id="127"/>
            <w:bookmarkEnd w:id="128"/>
            <w:bookmarkEnd w:id="130"/>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commentRangeStart w:id="132"/>
            <w:r w:rsidRPr="002B7A15">
              <w:rPr>
                <w:b/>
                <w:color w:val="000000"/>
              </w:rPr>
              <w:t>Bewertung</w:t>
            </w:r>
            <w:commentRangeEnd w:id="132"/>
            <w:r w:rsidR="00A202A6" w:rsidRPr="002B7A15">
              <w:rPr>
                <w:rStyle w:val="Kommentarzeichen"/>
                <w:b/>
                <w:color w:val="000000"/>
                <w:sz w:val="24"/>
                <w:szCs w:val="20"/>
              </w:rPr>
              <w:commentReference w:id="132"/>
            </w:r>
          </w:p>
        </w:tc>
      </w:tr>
      <w:tr w:rsidR="00F74342" w:rsidRPr="002B7A15" w14:paraId="1013FE01" w14:textId="77777777" w:rsidTr="0059166A">
        <w:trPr>
          <w:trHeight w:val="567"/>
          <w:jc w:val="center"/>
        </w:trPr>
        <w:tc>
          <w:tcPr>
            <w:tcW w:w="6558" w:type="dxa"/>
            <w:vAlign w:val="center"/>
          </w:tcPr>
          <w:p w14:paraId="2BDADB68" w14:textId="52EE30FC"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t>{%rating_icon_DOC_results}</w:t>
            </w:r>
          </w:p>
        </w:tc>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commentRangeStart w:id="133"/>
            <w:r w:rsidRPr="002B7A15">
              <w:t>10.1.1.1 Nicht-Text-Inhalt</w:t>
            </w:r>
            <w:commentRangeEnd w:id="133"/>
            <w:r w:rsidR="00A202A6" w:rsidRPr="002B7A15">
              <w:rPr>
                <w:rStyle w:val="Kommentarzeichen"/>
                <w:sz w:val="24"/>
                <w:szCs w:val="24"/>
              </w:rPr>
              <w:commentReference w:id="133"/>
            </w:r>
          </w:p>
        </w:tc>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jc w:val="center"/>
            </w:pPr>
            <w:r>
              <w:t>{%rating_icon_EN_10_1_1_1}</w:t>
            </w:r>
          </w:p>
        </w:tc>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jc w:val="center"/>
            </w:pPr>
            <w:r>
              <w:t>{%rating_icon_EN_10_1_3_1}</w:t>
            </w:r>
          </w:p>
        </w:tc>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jc w:val="center"/>
            </w:pPr>
            <w:r>
              <w:t>{%rating_icon_EN_10_1_3_2}</w:t>
            </w:r>
          </w:p>
        </w:tc>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34" w:name="_Hlk185253051"/>
            <w:r w:rsidRPr="002B7A15">
              <w:t>10.1.4.3 Kontrast (Minimum)</w:t>
            </w:r>
            <w:bookmarkEnd w:id="134"/>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t>{%rating_icon_EN_10_1_4_3}</w:t>
            </w:r>
          </w:p>
        </w:tc>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t>{%rating_icon_EN_10_1_4_11}</w:t>
            </w:r>
          </w:p>
        </w:tc>
      </w:tr>
      <w:tr w:rsidR="00A202A6" w:rsidRPr="002B7A15" w14:paraId="177878D8" w14:textId="77777777" w:rsidTr="0059166A">
        <w:trPr>
          <w:trHeight w:val="567"/>
          <w:jc w:val="center"/>
        </w:trPr>
        <w:tc>
          <w:tcPr>
            <w:tcW w:w="6558" w:type="dxa"/>
            <w:vAlign w:val="center"/>
          </w:tcPr>
          <w:p w14:paraId="47264F60" w14:textId="77777777" w:rsidR="00A202A6" w:rsidRPr="002B7A15" w:rsidRDefault="00A202A6" w:rsidP="00A202A6">
            <w:pPr>
              <w:spacing w:after="0"/>
              <w:jc w:val="left"/>
            </w:pPr>
            <w:r w:rsidRPr="002B7A15">
              <w:t>Erklärung zur Barrierefreiheit (vorhanden)</w:t>
            </w:r>
          </w:p>
        </w:tc>
        <w:tc>
          <w:tcPr>
            <w:tcW w:w="2502" w:type="dxa"/>
            <w:noWrap/>
            <w:vAlign w:val="center"/>
          </w:tcPr>
          <w:p w14:paraId="23BFFDCD" w14:textId="2B1517D7" w:rsidR="00A202A6" w:rsidRPr="002B7A15" w:rsidRDefault="00A202A6" w:rsidP="00A202A6">
            <w:pPr>
              <w:pStyle w:val="Bodytext"/>
              <w:spacing w:before="60" w:after="0" w:line="240" w:lineRule="auto"/>
              <w:jc w:val="center"/>
              <w:rPr>
                <w:color w:val="000000"/>
              </w:rPr>
            </w:pPr>
            <w:r>
              <w:t>{rating_NAT_1}</w:t>
            </w:r>
          </w:p>
        </w:tc>
      </w:tr>
      <w:tr w:rsidR="00A202A6" w:rsidRPr="002B7A15" w14:paraId="61F7CD78" w14:textId="77777777" w:rsidTr="0059166A">
        <w:trPr>
          <w:trHeight w:val="567"/>
          <w:jc w:val="center"/>
        </w:trPr>
        <w:tc>
          <w:tcPr>
            <w:tcW w:w="6558" w:type="dxa"/>
            <w:vAlign w:val="center"/>
          </w:tcPr>
          <w:p w14:paraId="03C0A202" w14:textId="49DB171F" w:rsidR="00A202A6" w:rsidRPr="002B7A15" w:rsidRDefault="00A202A6" w:rsidP="00A202A6">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tc>
          <w:tcPr>
            <w:tcW w:w="2502" w:type="dxa"/>
            <w:noWrap/>
            <w:vAlign w:val="center"/>
          </w:tcPr>
          <w:p w14:paraId="1013C84C" w14:textId="37336D85" w:rsidR="00A202A6" w:rsidRPr="002B7A15" w:rsidRDefault="00A202A6" w:rsidP="00A202A6">
            <w:pPr>
              <w:pStyle w:val="Bodytext"/>
              <w:spacing w:before="60" w:after="0" w:line="240" w:lineRule="auto"/>
              <w:jc w:val="center"/>
              <w:rPr>
                <w:color w:val="000000"/>
              </w:rPr>
            </w:pPr>
            <w:r>
              <w:t>{%rating_icon_NAT_1_rating}</w:t>
            </w:r>
          </w:p>
        </w:tc>
      </w:tr>
      <w:tr w:rsidR="00A202A6" w:rsidRPr="002B7A15" w14:paraId="4DAB4E09" w14:textId="77777777" w:rsidTr="0059166A">
        <w:trPr>
          <w:trHeight w:val="567"/>
          <w:jc w:val="center"/>
        </w:trPr>
        <w:tc>
          <w:tcPr>
            <w:tcW w:w="6558" w:type="dxa"/>
            <w:vAlign w:val="center"/>
          </w:tcPr>
          <w:p w14:paraId="7A9267D5" w14:textId="77777777" w:rsidR="00A202A6" w:rsidRPr="002B7A15" w:rsidRDefault="00A202A6" w:rsidP="00A202A6">
            <w:pPr>
              <w:spacing w:after="0"/>
              <w:jc w:val="left"/>
            </w:pPr>
            <w:r w:rsidRPr="002B7A15">
              <w:t>Feedback-Mechanismus (vorhanden)</w:t>
            </w:r>
          </w:p>
        </w:tc>
        <w:tc>
          <w:tcPr>
            <w:tcW w:w="2502" w:type="dxa"/>
            <w:noWrap/>
            <w:vAlign w:val="center"/>
          </w:tcPr>
          <w:p w14:paraId="5DA63E27" w14:textId="769EC087" w:rsidR="00A202A6" w:rsidRPr="002B7A15" w:rsidRDefault="00A202A6" w:rsidP="00A202A6">
            <w:pPr>
              <w:pStyle w:val="Bodytext"/>
              <w:spacing w:before="60" w:after="0" w:line="240" w:lineRule="auto"/>
              <w:jc w:val="center"/>
              <w:rPr>
                <w:color w:val="000000"/>
              </w:rPr>
            </w:pPr>
            <w:r>
              <w:t>{rating_NAT_2}</w:t>
            </w:r>
          </w:p>
        </w:tc>
      </w:tr>
      <w:tr w:rsidR="00A202A6" w:rsidRPr="002B7A15" w14:paraId="2990FF41" w14:textId="77777777" w:rsidTr="0059166A">
        <w:trPr>
          <w:trHeight w:val="567"/>
          <w:jc w:val="center"/>
        </w:trPr>
        <w:tc>
          <w:tcPr>
            <w:tcW w:w="6558" w:type="dxa"/>
            <w:vAlign w:val="center"/>
          </w:tcPr>
          <w:p w14:paraId="3FDD9060" w14:textId="722E679E" w:rsidR="00A202A6" w:rsidRPr="002B7A15" w:rsidRDefault="00A202A6" w:rsidP="00A202A6">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tc>
          <w:tcPr>
            <w:tcW w:w="2502" w:type="dxa"/>
            <w:noWrap/>
            <w:vAlign w:val="center"/>
          </w:tcPr>
          <w:p w14:paraId="31F89C4D" w14:textId="78361553" w:rsidR="00A202A6" w:rsidRPr="002B7A15" w:rsidRDefault="00A202A6" w:rsidP="00A202A6">
            <w:pPr>
              <w:pStyle w:val="Bodytext"/>
              <w:spacing w:before="60" w:after="0" w:line="240" w:lineRule="auto"/>
              <w:jc w:val="center"/>
              <w:rPr>
                <w:color w:val="000000"/>
              </w:rPr>
            </w:pPr>
            <w:r>
              <w:t>{%rating_icon_NAT_2_rating}</w:t>
            </w:r>
          </w:p>
        </w:tc>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35" w:name="_Ausführliche_Auswertung_der"/>
      <w:bookmarkStart w:id="136" w:name="_Toc216953277"/>
      <w:bookmarkEnd w:id="112"/>
      <w:bookmarkEnd w:id="113"/>
      <w:bookmarkEnd w:id="114"/>
      <w:bookmarkEnd w:id="129"/>
      <w:bookmarkEnd w:id="131"/>
      <w:bookmarkEnd w:id="135"/>
      <w:r w:rsidRPr="002B7A15">
        <w:rPr>
          <w:noProof/>
        </w:rPr>
        <w:lastRenderedPageBreak/>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36"/>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37" w:name="_Erhaltung_von_Barrierefreiheitsinfo"/>
      <w:bookmarkStart w:id="138" w:name="_Möglichkeiten_der_Bedienung"/>
      <w:bookmarkStart w:id="139" w:name="_Taktiler_oder_auditorischer"/>
      <w:bookmarkStart w:id="140" w:name="_Tastenwiederholung"/>
      <w:bookmarkStart w:id="141" w:name="_Anzeige_von_RTT"/>
      <w:bookmarkStart w:id="142" w:name="_Visueller_Anzeiger_von"/>
      <w:bookmarkEnd w:id="137"/>
      <w:bookmarkEnd w:id="138"/>
      <w:bookmarkEnd w:id="139"/>
      <w:bookmarkEnd w:id="140"/>
      <w:bookmarkEnd w:id="141"/>
      <w:bookmarkEnd w:id="142"/>
      <w:r w:rsidRPr="002B7A15">
        <w:rPr>
          <w:b/>
          <w:bCs w:val="0"/>
          <w:color w:val="auto"/>
        </w:rPr>
        <w:br w:type="page"/>
      </w:r>
    </w:p>
    <w:p w14:paraId="4DFCB16C" w14:textId="77777777" w:rsidR="00C00986" w:rsidRPr="002B7A15" w:rsidRDefault="00C00986" w:rsidP="00564FC7">
      <w:pPr>
        <w:pStyle w:val="berschrift2"/>
        <w:pageBreakBefore/>
        <w:rPr>
          <w:noProof/>
        </w:rPr>
      </w:pPr>
      <w:bookmarkStart w:id="143" w:name="_Interoperabilität"/>
      <w:bookmarkStart w:id="144" w:name="_Bildfrequenz"/>
      <w:bookmarkStart w:id="145" w:name="_Eigenschaften_von_Untertiteln"/>
      <w:bookmarkStart w:id="146" w:name="_Synchronisation_der_Audiodeskriptio"/>
      <w:bookmarkStart w:id="147" w:name="_Toc216953278"/>
      <w:bookmarkEnd w:id="143"/>
      <w:bookmarkEnd w:id="144"/>
      <w:bookmarkEnd w:id="145"/>
      <w:bookmarkEnd w:id="146"/>
      <w:r w:rsidRPr="002B7A15">
        <w:rPr>
          <w:noProof/>
        </w:rPr>
        <w:lastRenderedPageBreak/>
        <w:t>Web</w:t>
      </w:r>
      <w:bookmarkEnd w:id="147"/>
    </w:p>
    <w:p w14:paraId="722F6176" w14:textId="77777777" w:rsidR="004A0439" w:rsidRPr="002B7A15" w:rsidRDefault="004A0439" w:rsidP="00C00986">
      <w:pPr>
        <w:pStyle w:val="berschrift3"/>
        <w:pageBreakBefore w:val="0"/>
        <w:rPr>
          <w:noProof/>
        </w:rPr>
      </w:pPr>
      <w:bookmarkStart w:id="148" w:name="_Toc504467926"/>
      <w:bookmarkStart w:id="149" w:name="_Toc34815515"/>
      <w:bookmarkStart w:id="150" w:name="_Toc216953279"/>
      <w:r w:rsidRPr="002B7A15">
        <w:rPr>
          <w:noProof/>
        </w:rPr>
        <w:t>Wahrnehmba</w:t>
      </w:r>
      <w:bookmarkEnd w:id="148"/>
      <w:bookmarkEnd w:id="149"/>
      <w:r w:rsidR="009E2772" w:rsidRPr="002B7A15">
        <w:rPr>
          <w:noProof/>
        </w:rPr>
        <w:t>r</w:t>
      </w:r>
      <w:bookmarkEnd w:id="150"/>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51" w:name="_Anforderung:_Alternativen_für"/>
      <w:bookmarkStart w:id="152" w:name="_Toc34815516"/>
      <w:bookmarkEnd w:id="151"/>
      <w:r w:rsidRPr="002B7A15">
        <w:rPr>
          <w:noProof/>
        </w:rPr>
        <w:t>Text</w:t>
      </w:r>
      <w:r w:rsidR="00352CB9" w:rsidRPr="002B7A15">
        <w:rPr>
          <w:noProof/>
        </w:rPr>
        <w:t>-A</w:t>
      </w:r>
      <w:r w:rsidRPr="002B7A15">
        <w:rPr>
          <w:noProof/>
        </w:rPr>
        <w:t>lternativen</w:t>
      </w:r>
      <w:bookmarkEnd w:id="152"/>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53" w:name="_Nicht-Text-Inhalt_(!)"/>
      <w:bookmarkStart w:id="154" w:name="_Nicht-Text-Inhalt"/>
      <w:bookmarkStart w:id="155" w:name="_Toc504467928"/>
      <w:bookmarkStart w:id="156" w:name="_Toc34815517"/>
      <w:bookmarkEnd w:id="153"/>
      <w:bookmarkEnd w:id="154"/>
      <w:r w:rsidRPr="002B7A15">
        <w:t>Nicht-Text-Inhalt</w:t>
      </w:r>
      <w:bookmarkEnd w:id="155"/>
      <w:bookmarkEnd w:id="156"/>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14:paraId="478C7288" w14:textId="77777777" w:rsidR="00F57AA1" w:rsidRPr="002B7A15" w:rsidRDefault="00F57AA1" w:rsidP="00BC6389">
      <w:pPr>
        <w:pStyle w:val="berschrift6"/>
        <w:keepLines/>
        <w:pageBreakBefore w:val="0"/>
      </w:pPr>
      <w:bookmarkStart w:id="157" w:name="_Alternativtexte_für_Bedienelemente"/>
      <w:bookmarkStart w:id="158" w:name="_Sonstiges_1"/>
      <w:bookmarkStart w:id="159" w:name="_Sonstige_Auffälligkeiten"/>
      <w:bookmarkStart w:id="160" w:name="_Toc34815518"/>
      <w:bookmarkStart w:id="161" w:name="_Ref31357826"/>
      <w:bookmarkStart w:id="162" w:name="_Toc34815595"/>
      <w:bookmarkEnd w:id="157"/>
      <w:bookmarkEnd w:id="158"/>
      <w:bookmarkEnd w:id="159"/>
      <w:r w:rsidRPr="002B7A15">
        <w:t xml:space="preserve">Alternativtexte für </w:t>
      </w:r>
      <w:bookmarkEnd w:id="160"/>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78486376" w14:textId="77777777" w:rsidR="003D294C" w:rsidRDefault="00000000" w:rsidP="001D46FC">
      <w:pPr>
        <w:pStyle w:val="Bodytext"/>
      </w:pPr>
      <w:r w:rsidRPr="001D46FC">
        <w:rPr>
          <w:rStyle w:val="BodytextZchn"/>
        </w:rPr>
        <w:t>{#test_object_results_9_1_1_1a}</w:t>
      </w:r>
    </w:p>
    <w:p w14:paraId="0C1CA9BF" w14:textId="77777777" w:rsidR="003D294C" w:rsidRDefault="00000000" w:rsidP="001D46FC">
      <w:pPr>
        <w:pStyle w:val="Bodytext"/>
      </w:pPr>
      <w:r w:rsidRPr="001D46FC">
        <w:rPr>
          <w:rStyle w:val="BodytextZchn"/>
        </w:rPr>
        <w:t>{#has_alias_label}</w:t>
      </w:r>
    </w:p>
    <w:p w14:paraId="42A8ABE0" w14:textId="77777777" w:rsidR="003D294C" w:rsidRDefault="00000000" w:rsidP="001D46FC">
      <w:pPr>
        <w:pStyle w:val="Bodytext"/>
      </w:pPr>
      <w:r w:rsidRPr="001D46FC">
        <w:rPr>
          <w:rStyle w:val="BodytextZchn"/>
        </w:rPr>
        <w:t>{alias_label}</w:t>
      </w:r>
    </w:p>
    <w:p w14:paraId="5BD67FA6" w14:textId="77777777" w:rsidR="003D294C" w:rsidRDefault="00000000" w:rsidP="001D46FC">
      <w:pPr>
        <w:pStyle w:val="Bodytext"/>
      </w:pPr>
      <w:r w:rsidRPr="001D46FC">
        <w:rPr>
          <w:rStyle w:val="BodytextZchn"/>
        </w:rPr>
        <w:t>{url}</w:t>
      </w:r>
    </w:p>
    <w:p w14:paraId="4EEBE3E3" w14:textId="6C00A8B1" w:rsidR="003D294C" w:rsidRDefault="00F341C1" w:rsidP="00F341C1">
      <w:pPr>
        <w:pStyle w:val="Bodytextfett"/>
      </w:pPr>
      <w:r>
        <w:rPr>
          <w:rStyle w:val="BodytextZchn"/>
        </w:rPr>
        <w:t>Prüfschritt: {</w:t>
      </w:r>
      <w:r w:rsidRPr="001D46FC">
        <w:rPr>
          <w:rStyle w:val="BodytextZchn"/>
        </w:rPr>
        <w:t>%rating_icon} {rating}</w:t>
      </w:r>
    </w:p>
    <w:p w14:paraId="4A925A79" w14:textId="77777777" w:rsidR="003D294C" w:rsidRDefault="00000000" w:rsidP="001D46FC">
      <w:pPr>
        <w:pStyle w:val="Bodytext"/>
      </w:pPr>
      <w:r w:rsidRPr="001D46FC">
        <w:rPr>
          <w:rStyle w:val="BodytextZchn"/>
        </w:rPr>
        <w:t>{/has_alias_label}</w:t>
      </w:r>
    </w:p>
    <w:p w14:paraId="0E9950C0" w14:textId="77777777" w:rsidR="003D294C" w:rsidRDefault="00000000">
      <w:pPr>
        <w:pStyle w:val="Bodytext"/>
      </w:pPr>
      <w:r w:rsidRPr="001D46FC">
        <w:rPr>
          <w:rStyle w:val="BodytextZchn"/>
        </w:rPr>
        <w:t>{#has_description}</w:t>
      </w:r>
    </w:p>
    <w:p w14:paraId="79B42EE9" w14:textId="35A6D845" w:rsidR="003D294C" w:rsidRDefault="00AB174B">
      <w:pPr>
        <w:pStyle w:val="Bodytext"/>
      </w:pPr>
      <w:r>
        <w:rPr>
          <w:rStyle w:val="BodytextZchn"/>
        </w:rPr>
        <w:t>{~~description}</w:t>
      </w:r>
    </w:p>
    <w:p w14:paraId="1078886C" w14:textId="77777777" w:rsidR="003D294C" w:rsidRDefault="00000000">
      <w:pPr>
        <w:pStyle w:val="Bodytext"/>
      </w:pPr>
      <w:r w:rsidRPr="001D46FC">
        <w:rPr>
          <w:rStyle w:val="BodytextZchn"/>
        </w:rPr>
        <w:t>{/has_description}</w:t>
      </w:r>
    </w:p>
    <w:p w14:paraId="7B1660BC" w14:textId="77777777" w:rsidR="003D294C" w:rsidRDefault="00000000">
      <w:pPr>
        <w:pStyle w:val="Bodytext"/>
      </w:pPr>
      <w:r w:rsidRPr="001D46FC">
        <w:rPr>
          <w:rStyle w:val="BodytextZchn"/>
        </w:rPr>
        <w:t>{#has_recommendation}</w:t>
      </w:r>
    </w:p>
    <w:p w14:paraId="248A13C5" w14:textId="77777777" w:rsidR="003D294C" w:rsidRDefault="00000000">
      <w:pPr>
        <w:pStyle w:val="Bodytext"/>
      </w:pPr>
      <w:r w:rsidRPr="001D46FC">
        <w:rPr>
          <w:rStyle w:val="BodytextZchn"/>
        </w:rPr>
        <w:t>Empfehlung</w:t>
      </w:r>
    </w:p>
    <w:p w14:paraId="60252FA0" w14:textId="77777777" w:rsidR="003D294C" w:rsidRDefault="00000000">
      <w:pPr>
        <w:pStyle w:val="Bodytext"/>
      </w:pPr>
      <w:r w:rsidRPr="001D46FC">
        <w:rPr>
          <w:rStyle w:val="BodytextZchn"/>
        </w:rPr>
        <w:t>{~~recommendation}</w:t>
      </w:r>
    </w:p>
    <w:p w14:paraId="0DA0FCC6" w14:textId="77777777" w:rsidR="003D294C" w:rsidRDefault="00000000">
      <w:pPr>
        <w:pStyle w:val="Bodytext"/>
      </w:pPr>
      <w:r w:rsidRPr="001D46FC">
        <w:rPr>
          <w:rStyle w:val="BodytextZchn"/>
        </w:rPr>
        <w:t>{/has_recommendation}</w:t>
      </w:r>
    </w:p>
    <w:p w14:paraId="53019DFD" w14:textId="77777777" w:rsidR="003D294C" w:rsidRDefault="00000000">
      <w:pPr>
        <w:pStyle w:val="Bodytext"/>
      </w:pPr>
      <w:r w:rsidRPr="001D46FC">
        <w:rPr>
          <w:rStyle w:val="BodytextZchn"/>
        </w:rPr>
        <w:t>{/test_object_results_9_1_1_1a}</w:t>
      </w:r>
    </w:p>
    <w:p w14:paraId="4DF8CEFA" w14:textId="6D79BB02" w:rsidR="0045378B" w:rsidRPr="00A00404" w:rsidRDefault="001D46FC" w:rsidP="00A00404">
      <w:pPr>
        <w:pStyle w:val="Bodytextfett"/>
      </w:pPr>
      <w:r>
        <w:rPr>
          <w:rStyle w:val="BodytextZchn"/>
        </w:rPr>
        <w:lastRenderedPageBreak/>
        <w:t>Prüfschritt: {</w:t>
      </w:r>
      <w:r w:rsidRPr="001D46FC">
        <w:rPr>
          <w:rStyle w:val="BodytextZchn"/>
        </w:rPr>
        <w:t>%rating_icon_9_1_1_1a} {rating_9_1_1_1a}</w:t>
      </w:r>
    </w:p>
    <w:p w14:paraId="5D291DAB" w14:textId="77777777" w:rsidR="00F57AA1" w:rsidRPr="002B7A15" w:rsidRDefault="00F57AA1" w:rsidP="00BC6389">
      <w:pPr>
        <w:pStyle w:val="berschrift6"/>
        <w:keepLines/>
        <w:pageBreakBefore w:val="0"/>
      </w:pPr>
      <w:bookmarkStart w:id="163" w:name="_Alternativtexte_für_Grafiken"/>
      <w:bookmarkStart w:id="164" w:name="_Toc34815519"/>
      <w:bookmarkEnd w:id="163"/>
      <w:r w:rsidRPr="002B7A15">
        <w:t xml:space="preserve">Alternativtexte für Grafiken und </w:t>
      </w:r>
      <w:bookmarkEnd w:id="164"/>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0016E16F" w14:textId="77777777" w:rsidR="003D294C" w:rsidRDefault="00000000">
      <w:pPr>
        <w:pStyle w:val="Bodytext"/>
      </w:pPr>
      <w:r w:rsidRPr="001D46FC">
        <w:rPr>
          <w:rStyle w:val="BodytextZchn"/>
        </w:rPr>
        <w:t>{#test_object_results_9_1_1_1b}</w:t>
      </w:r>
    </w:p>
    <w:p w14:paraId="08D30FBB" w14:textId="77777777" w:rsidR="003D294C" w:rsidRDefault="00000000">
      <w:pPr>
        <w:pStyle w:val="Bodytext"/>
      </w:pPr>
      <w:r w:rsidRPr="001D46FC">
        <w:rPr>
          <w:rStyle w:val="BodytextZchn"/>
        </w:rPr>
        <w:t>{#has_alias_label}</w:t>
      </w:r>
    </w:p>
    <w:p w14:paraId="240F3973" w14:textId="77777777" w:rsidR="003D294C" w:rsidRDefault="00000000">
      <w:pPr>
        <w:pStyle w:val="Bodytext"/>
      </w:pPr>
      <w:r w:rsidRPr="001D46FC">
        <w:rPr>
          <w:rStyle w:val="BodytextZchn"/>
        </w:rPr>
        <w:t>{alias_label}</w:t>
      </w:r>
    </w:p>
    <w:p w14:paraId="771BC0F7" w14:textId="77777777" w:rsidR="003D294C" w:rsidRDefault="00000000">
      <w:pPr>
        <w:pStyle w:val="Bodytext"/>
      </w:pPr>
      <w:r w:rsidRPr="001D46FC">
        <w:rPr>
          <w:rStyle w:val="BodytextZchn"/>
        </w:rPr>
        <w:t>{url}</w:t>
      </w:r>
    </w:p>
    <w:p w14:paraId="7EC6C9B3" w14:textId="750BB221" w:rsidR="003D294C" w:rsidRDefault="00F341C1" w:rsidP="00F341C1">
      <w:pPr>
        <w:pStyle w:val="Bodytextfett"/>
      </w:pPr>
      <w:r>
        <w:rPr>
          <w:rStyle w:val="BodytextZchn"/>
        </w:rPr>
        <w:t>Prüfschritt: {</w:t>
      </w:r>
      <w:r w:rsidRPr="001D46FC">
        <w:rPr>
          <w:rStyle w:val="BodytextZchn"/>
        </w:rPr>
        <w:t>%rating_icon} {rating}</w:t>
      </w:r>
    </w:p>
    <w:p w14:paraId="2B34CF8A" w14:textId="77777777" w:rsidR="003D294C" w:rsidRDefault="00000000">
      <w:pPr>
        <w:pStyle w:val="Bodytext"/>
      </w:pPr>
      <w:r w:rsidRPr="001D46FC">
        <w:rPr>
          <w:rStyle w:val="BodytextZchn"/>
        </w:rPr>
        <w:t>{/has_alias_label}</w:t>
      </w:r>
    </w:p>
    <w:p w14:paraId="433315E8" w14:textId="77777777" w:rsidR="003D294C" w:rsidRDefault="00000000">
      <w:pPr>
        <w:pStyle w:val="Bodytext"/>
      </w:pPr>
      <w:r w:rsidRPr="001D46FC">
        <w:rPr>
          <w:rStyle w:val="BodytextZchn"/>
        </w:rPr>
        <w:t>{#has_description}</w:t>
      </w:r>
    </w:p>
    <w:p w14:paraId="2F2F73CD" w14:textId="57173644" w:rsidR="003D294C" w:rsidRDefault="00AB174B">
      <w:pPr>
        <w:pStyle w:val="Bodytext"/>
      </w:pPr>
      <w:r>
        <w:rPr>
          <w:rStyle w:val="BodytextZchn"/>
        </w:rPr>
        <w:t>{~~description}</w:t>
      </w:r>
    </w:p>
    <w:p w14:paraId="4A7A4515" w14:textId="77777777" w:rsidR="003D294C" w:rsidRDefault="00000000">
      <w:pPr>
        <w:pStyle w:val="Bodytext"/>
      </w:pPr>
      <w:r w:rsidRPr="001D46FC">
        <w:rPr>
          <w:rStyle w:val="BodytextZchn"/>
        </w:rPr>
        <w:t>{/has_description}</w:t>
      </w:r>
    </w:p>
    <w:p w14:paraId="4FB906A7" w14:textId="77777777" w:rsidR="003D294C" w:rsidRDefault="00000000">
      <w:pPr>
        <w:pStyle w:val="Bodytext"/>
      </w:pPr>
      <w:r w:rsidRPr="001D46FC">
        <w:rPr>
          <w:rStyle w:val="BodytextZchn"/>
        </w:rPr>
        <w:t>{#has_recommendation}</w:t>
      </w:r>
    </w:p>
    <w:p w14:paraId="08410E36" w14:textId="77777777" w:rsidR="003D294C" w:rsidRDefault="00000000">
      <w:pPr>
        <w:pStyle w:val="Bodytext"/>
      </w:pPr>
      <w:r w:rsidRPr="001D46FC">
        <w:rPr>
          <w:rStyle w:val="BodytextZchn"/>
        </w:rPr>
        <w:t>Empfehlung</w:t>
      </w:r>
    </w:p>
    <w:p w14:paraId="42CAE36A" w14:textId="77777777" w:rsidR="003D294C" w:rsidRDefault="00000000">
      <w:pPr>
        <w:pStyle w:val="Bodytext"/>
      </w:pPr>
      <w:r w:rsidRPr="001D46FC">
        <w:rPr>
          <w:rStyle w:val="BodytextZchn"/>
        </w:rPr>
        <w:t>{~~recommendation}</w:t>
      </w:r>
    </w:p>
    <w:p w14:paraId="7C834361" w14:textId="77777777" w:rsidR="003D294C" w:rsidRDefault="00000000">
      <w:pPr>
        <w:pStyle w:val="Bodytext"/>
      </w:pPr>
      <w:r w:rsidRPr="001D46FC">
        <w:rPr>
          <w:rStyle w:val="BodytextZchn"/>
        </w:rPr>
        <w:t>{/has_recommendation}</w:t>
      </w:r>
    </w:p>
    <w:p w14:paraId="3104175B" w14:textId="77777777" w:rsidR="003D294C" w:rsidRDefault="00000000">
      <w:pPr>
        <w:pStyle w:val="Bodytext"/>
      </w:pPr>
      <w:r w:rsidRPr="001D46FC">
        <w:rPr>
          <w:rStyle w:val="BodytextZchn"/>
        </w:rPr>
        <w:t>{/test_object_results_9_1_1_1b}</w:t>
      </w:r>
    </w:p>
    <w:p w14:paraId="50C409AF" w14:textId="1D58A9E0" w:rsidR="0026239B" w:rsidRPr="00A00404" w:rsidRDefault="001D46FC" w:rsidP="00A00404">
      <w:pPr>
        <w:pStyle w:val="Bodytextfett"/>
      </w:pPr>
      <w:r>
        <w:rPr>
          <w:rStyle w:val="BodytextZchn"/>
        </w:rPr>
        <w:t>Prüfschritt: {</w:t>
      </w:r>
      <w:r w:rsidRPr="001D46FC">
        <w:rPr>
          <w:rStyle w:val="BodytextZchn"/>
        </w:rPr>
        <w:t>%rating_icon_9_1_1_1b} {rating_9_1_1_1b}</w:t>
      </w:r>
    </w:p>
    <w:p w14:paraId="0BB46C93" w14:textId="77777777" w:rsidR="00F57AA1" w:rsidRPr="002B7A15" w:rsidRDefault="00F57AA1" w:rsidP="001602E4">
      <w:pPr>
        <w:pStyle w:val="berschrift4"/>
        <w:pageBreakBefore/>
        <w:rPr>
          <w:noProof/>
        </w:rPr>
      </w:pPr>
      <w:bookmarkStart w:id="165" w:name="_Leere_alt-Attribute_für"/>
      <w:bookmarkStart w:id="166" w:name="_Toc34815522"/>
      <w:bookmarkStart w:id="167" w:name="_Toc41380460"/>
      <w:bookmarkStart w:id="168" w:name="_Toc41392891"/>
      <w:bookmarkStart w:id="169" w:name="_Toc46389409"/>
      <w:bookmarkEnd w:id="165"/>
      <w:r w:rsidRPr="002B7A15">
        <w:rPr>
          <w:noProof/>
        </w:rPr>
        <w:lastRenderedPageBreak/>
        <w:t>Zeitbasierte Medien</w:t>
      </w:r>
      <w:bookmarkEnd w:id="166"/>
      <w:bookmarkEnd w:id="167"/>
      <w:bookmarkEnd w:id="168"/>
      <w:bookmarkEnd w:id="169"/>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70" w:name="_Aufgezeichnete_Audio-_und"/>
      <w:bookmarkStart w:id="171" w:name="_Reines_Audio_und"/>
      <w:bookmarkStart w:id="172" w:name="_Erweiterte_Untertitel_(Captions)"/>
      <w:bookmarkStart w:id="173" w:name="_Untertitel_(aufgezeichnet)"/>
      <w:bookmarkStart w:id="174" w:name="_Untertitel_(aufgezeichnet)_(Prüfsch"/>
      <w:bookmarkStart w:id="175" w:name="_Toc34815524"/>
      <w:bookmarkStart w:id="176" w:name="_Toc41380462"/>
      <w:bookmarkStart w:id="177" w:name="_Toc41392893"/>
      <w:bookmarkStart w:id="178" w:name="_Toc46389411"/>
      <w:bookmarkEnd w:id="170"/>
      <w:bookmarkEnd w:id="171"/>
      <w:bookmarkEnd w:id="172"/>
      <w:bookmarkEnd w:id="173"/>
      <w:bookmarkEnd w:id="174"/>
      <w:r w:rsidRPr="002B7A15">
        <w:t>Untertitel (</w:t>
      </w:r>
      <w:bookmarkEnd w:id="175"/>
      <w:bookmarkEnd w:id="176"/>
      <w:bookmarkEnd w:id="177"/>
      <w:bookmarkEnd w:id="178"/>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14:paraId="0500CFBC" w14:textId="77777777" w:rsidR="003D294C" w:rsidRDefault="00000000">
      <w:pPr>
        <w:pStyle w:val="Bodytext"/>
      </w:pPr>
      <w:r w:rsidRPr="001D46FC">
        <w:rPr>
          <w:rStyle w:val="BodytextZchn"/>
        </w:rPr>
        <w:t>{#test_object_results_9_1_2_2}</w:t>
      </w:r>
    </w:p>
    <w:p w14:paraId="0B2E1254" w14:textId="77777777" w:rsidR="003D294C" w:rsidRDefault="00000000">
      <w:pPr>
        <w:pStyle w:val="Bodytext"/>
      </w:pPr>
      <w:r w:rsidRPr="001D46FC">
        <w:rPr>
          <w:rStyle w:val="BodytextZchn"/>
        </w:rPr>
        <w:t>{#has_alias_label}</w:t>
      </w:r>
    </w:p>
    <w:p w14:paraId="0181C862" w14:textId="77777777" w:rsidR="003D294C" w:rsidRDefault="00000000">
      <w:pPr>
        <w:pStyle w:val="Bodytext"/>
      </w:pPr>
      <w:r w:rsidRPr="001D46FC">
        <w:rPr>
          <w:rStyle w:val="BodytextZchn"/>
        </w:rPr>
        <w:t>{alias_label}</w:t>
      </w:r>
    </w:p>
    <w:p w14:paraId="6AF0FCFD" w14:textId="77777777" w:rsidR="003D294C" w:rsidRDefault="00000000">
      <w:pPr>
        <w:pStyle w:val="Bodytext"/>
      </w:pPr>
      <w:r w:rsidRPr="001D46FC">
        <w:rPr>
          <w:rStyle w:val="BodytextZchn"/>
        </w:rPr>
        <w:t>{url}</w:t>
      </w:r>
    </w:p>
    <w:p w14:paraId="3A266841" w14:textId="70B65A33" w:rsidR="003D294C" w:rsidRDefault="00F341C1" w:rsidP="00F341C1">
      <w:pPr>
        <w:pStyle w:val="Bodytextfett"/>
      </w:pPr>
      <w:r>
        <w:rPr>
          <w:rStyle w:val="BodytextZchn"/>
        </w:rPr>
        <w:t>Prüfschritt: {</w:t>
      </w:r>
      <w:r w:rsidRPr="001D46FC">
        <w:rPr>
          <w:rStyle w:val="BodytextZchn"/>
        </w:rPr>
        <w:t>%rating_icon} {rating}</w:t>
      </w:r>
    </w:p>
    <w:p w14:paraId="6E7A4BAB" w14:textId="77777777" w:rsidR="003D294C" w:rsidRDefault="00000000">
      <w:pPr>
        <w:pStyle w:val="Bodytext"/>
      </w:pPr>
      <w:r w:rsidRPr="001D46FC">
        <w:rPr>
          <w:rStyle w:val="BodytextZchn"/>
        </w:rPr>
        <w:t>{/has_alias_label}</w:t>
      </w:r>
    </w:p>
    <w:p w14:paraId="3B3B320F" w14:textId="77777777" w:rsidR="003D294C" w:rsidRDefault="00000000">
      <w:pPr>
        <w:pStyle w:val="Bodytext"/>
      </w:pPr>
      <w:r w:rsidRPr="001D46FC">
        <w:rPr>
          <w:rStyle w:val="BodytextZchn"/>
        </w:rPr>
        <w:t>{#has_description}</w:t>
      </w:r>
    </w:p>
    <w:p w14:paraId="32158F64" w14:textId="2D21E203" w:rsidR="003D294C" w:rsidRDefault="00AB174B">
      <w:pPr>
        <w:pStyle w:val="Bodytext"/>
      </w:pPr>
      <w:r>
        <w:rPr>
          <w:rStyle w:val="BodytextZchn"/>
        </w:rPr>
        <w:t>{~~description}</w:t>
      </w:r>
    </w:p>
    <w:p w14:paraId="002AB850" w14:textId="77777777" w:rsidR="003D294C" w:rsidRDefault="00000000">
      <w:pPr>
        <w:pStyle w:val="Bodytext"/>
      </w:pPr>
      <w:r w:rsidRPr="001D46FC">
        <w:rPr>
          <w:rStyle w:val="BodytextZchn"/>
        </w:rPr>
        <w:t>{/has_description}</w:t>
      </w:r>
    </w:p>
    <w:p w14:paraId="01ED8565" w14:textId="77777777" w:rsidR="003D294C" w:rsidRDefault="00000000">
      <w:pPr>
        <w:pStyle w:val="Bodytext"/>
      </w:pPr>
      <w:r w:rsidRPr="001D46FC">
        <w:rPr>
          <w:rStyle w:val="BodytextZchn"/>
        </w:rPr>
        <w:t>{#has_recommendation}</w:t>
      </w:r>
    </w:p>
    <w:p w14:paraId="10232D3E" w14:textId="77777777" w:rsidR="003D294C" w:rsidRDefault="00000000">
      <w:pPr>
        <w:pStyle w:val="Bodytext"/>
      </w:pPr>
      <w:r w:rsidRPr="001D46FC">
        <w:rPr>
          <w:rStyle w:val="BodytextZchn"/>
        </w:rPr>
        <w:t>Empfehlung</w:t>
      </w:r>
    </w:p>
    <w:p w14:paraId="308B5231" w14:textId="77777777" w:rsidR="003D294C" w:rsidRDefault="00000000">
      <w:pPr>
        <w:pStyle w:val="Bodytext"/>
      </w:pPr>
      <w:r w:rsidRPr="001D46FC">
        <w:rPr>
          <w:rStyle w:val="BodytextZchn"/>
        </w:rPr>
        <w:t>{~~recommendation}</w:t>
      </w:r>
    </w:p>
    <w:p w14:paraId="6BDD01F8" w14:textId="77777777" w:rsidR="003D294C" w:rsidRDefault="00000000">
      <w:pPr>
        <w:pStyle w:val="Bodytext"/>
      </w:pPr>
      <w:r w:rsidRPr="001D46FC">
        <w:rPr>
          <w:rStyle w:val="BodytextZchn"/>
        </w:rPr>
        <w:t>{/has_recommendation}</w:t>
      </w:r>
    </w:p>
    <w:p w14:paraId="05B82884" w14:textId="77777777" w:rsidR="003D294C" w:rsidRDefault="00000000">
      <w:pPr>
        <w:pStyle w:val="Bodytext"/>
      </w:pPr>
      <w:r w:rsidRPr="001D46FC">
        <w:rPr>
          <w:rStyle w:val="BodytextZchn"/>
        </w:rPr>
        <w:t>{/test_object_results_9_1_2_2}</w:t>
      </w:r>
    </w:p>
    <w:p w14:paraId="6765717F" w14:textId="72082FC0" w:rsidR="00F57AA1" w:rsidRPr="00A00404" w:rsidRDefault="001D46FC" w:rsidP="00A00404">
      <w:pPr>
        <w:pStyle w:val="Bodytextfett"/>
      </w:pPr>
      <w:r>
        <w:rPr>
          <w:rStyle w:val="BodytextZchn"/>
        </w:rPr>
        <w:t>Prüfschritt: {</w:t>
      </w:r>
      <w:r w:rsidRPr="001D46FC">
        <w:rPr>
          <w:rStyle w:val="BodytextZchn"/>
        </w:rPr>
        <w:t>%rating_icon_9_1_2_2} {rating_9_1_2_2}</w:t>
      </w:r>
    </w:p>
    <w:p w14:paraId="39BFF4F9" w14:textId="77777777" w:rsidR="00F57AA1" w:rsidRPr="002B7A15" w:rsidRDefault="00F57AA1" w:rsidP="00EF0609">
      <w:pPr>
        <w:pStyle w:val="berschrift4"/>
        <w:pageBreakBefore/>
        <w:rPr>
          <w:noProof/>
        </w:rPr>
      </w:pPr>
      <w:bookmarkStart w:id="179" w:name="_Audio-Deskription_oder_Volltext-Alt"/>
      <w:bookmarkStart w:id="180" w:name="_Audiodeskription_oder_Medienalterna"/>
      <w:bookmarkStart w:id="181" w:name="_Gestaltung_von_Inhalten"/>
      <w:bookmarkStart w:id="182" w:name="_Toc34815528"/>
      <w:bookmarkStart w:id="183" w:name="_Toc41380466"/>
      <w:bookmarkStart w:id="184" w:name="_Toc41392897"/>
      <w:bookmarkStart w:id="185" w:name="_Toc46389415"/>
      <w:bookmarkEnd w:id="179"/>
      <w:bookmarkEnd w:id="180"/>
      <w:bookmarkEnd w:id="181"/>
      <w:r w:rsidRPr="002B7A15">
        <w:rPr>
          <w:noProof/>
        </w:rPr>
        <w:lastRenderedPageBreak/>
        <w:t>Anpassbar</w:t>
      </w:r>
      <w:bookmarkEnd w:id="182"/>
      <w:bookmarkEnd w:id="183"/>
      <w:bookmarkEnd w:id="184"/>
      <w:bookmarkEnd w:id="185"/>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86" w:name="_Info_und_Beziehungen"/>
      <w:bookmarkStart w:id="187" w:name="_Toc504467936"/>
      <w:bookmarkStart w:id="188" w:name="_Toc34815529"/>
      <w:bookmarkStart w:id="189" w:name="_Toc41380467"/>
      <w:bookmarkStart w:id="190" w:name="_Toc41392898"/>
      <w:bookmarkStart w:id="191" w:name="_Toc46389416"/>
      <w:bookmarkEnd w:id="186"/>
      <w:r w:rsidRPr="002B7A15">
        <w:t>Info</w:t>
      </w:r>
      <w:bookmarkEnd w:id="187"/>
      <w:r w:rsidRPr="002B7A15">
        <w:t xml:space="preserve"> und Beziehungen</w:t>
      </w:r>
      <w:bookmarkEnd w:id="188"/>
      <w:bookmarkEnd w:id="189"/>
      <w:bookmarkEnd w:id="190"/>
      <w:bookmarkEnd w:id="191"/>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14:paraId="5DB04C51" w14:textId="77777777" w:rsidR="00F57AA1" w:rsidRPr="002B7A15" w:rsidRDefault="00F57AA1" w:rsidP="00BC6389">
      <w:pPr>
        <w:pStyle w:val="berschrift6"/>
        <w:keepLines/>
        <w:pageBreakBefore w:val="0"/>
      </w:pPr>
      <w:bookmarkStart w:id="192" w:name="_HTML-Strukturelemente_für_Überschri"/>
      <w:bookmarkStart w:id="193" w:name="_Toc34815530"/>
      <w:bookmarkEnd w:id="192"/>
      <w:r w:rsidRPr="002B7A15">
        <w:t xml:space="preserve">HTML-Strukturelemente für </w:t>
      </w:r>
      <w:bookmarkEnd w:id="193"/>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04F70EBF" w14:textId="77777777" w:rsidR="003D294C" w:rsidRDefault="00000000">
      <w:pPr>
        <w:pStyle w:val="Bodytext"/>
      </w:pPr>
      <w:r w:rsidRPr="001D46FC">
        <w:rPr>
          <w:rStyle w:val="BodytextZchn"/>
        </w:rPr>
        <w:t>{#test_object_results_9_1_3_1a}</w:t>
      </w:r>
    </w:p>
    <w:p w14:paraId="14FD711C" w14:textId="77777777" w:rsidR="003D294C" w:rsidRDefault="00000000">
      <w:pPr>
        <w:pStyle w:val="Bodytext"/>
      </w:pPr>
      <w:r w:rsidRPr="001D46FC">
        <w:rPr>
          <w:rStyle w:val="BodytextZchn"/>
        </w:rPr>
        <w:t>{#has_alias_label}</w:t>
      </w:r>
    </w:p>
    <w:p w14:paraId="59E8E9BB" w14:textId="77777777" w:rsidR="003D294C" w:rsidRDefault="00000000">
      <w:pPr>
        <w:pStyle w:val="Bodytext"/>
      </w:pPr>
      <w:r w:rsidRPr="001D46FC">
        <w:rPr>
          <w:rStyle w:val="BodytextZchn"/>
        </w:rPr>
        <w:t>{alias_label}</w:t>
      </w:r>
    </w:p>
    <w:p w14:paraId="575B8B5D" w14:textId="77777777" w:rsidR="003D294C" w:rsidRDefault="00000000">
      <w:pPr>
        <w:pStyle w:val="Bodytext"/>
      </w:pPr>
      <w:r w:rsidRPr="001D46FC">
        <w:rPr>
          <w:rStyle w:val="BodytextZchn"/>
        </w:rPr>
        <w:t>{url}</w:t>
      </w:r>
    </w:p>
    <w:p w14:paraId="6DFE6638" w14:textId="26C8BF4B" w:rsidR="003D294C" w:rsidRDefault="00F341C1" w:rsidP="00F341C1">
      <w:pPr>
        <w:pStyle w:val="Bodytextfett"/>
      </w:pPr>
      <w:r>
        <w:rPr>
          <w:rStyle w:val="BodytextZchn"/>
        </w:rPr>
        <w:t>Prüfschritt: {</w:t>
      </w:r>
      <w:r w:rsidRPr="001D46FC">
        <w:rPr>
          <w:rStyle w:val="BodytextZchn"/>
        </w:rPr>
        <w:t>%rating_icon} {rating}</w:t>
      </w:r>
    </w:p>
    <w:p w14:paraId="53A460B6" w14:textId="77777777" w:rsidR="003D294C" w:rsidRDefault="00000000">
      <w:pPr>
        <w:pStyle w:val="Bodytext"/>
      </w:pPr>
      <w:r w:rsidRPr="001D46FC">
        <w:rPr>
          <w:rStyle w:val="BodytextZchn"/>
        </w:rPr>
        <w:t>{/has_alias_label}</w:t>
      </w:r>
    </w:p>
    <w:p w14:paraId="347AF783" w14:textId="77777777" w:rsidR="003D294C" w:rsidRDefault="00000000">
      <w:pPr>
        <w:pStyle w:val="Bodytext"/>
      </w:pPr>
      <w:r w:rsidRPr="001D46FC">
        <w:rPr>
          <w:rStyle w:val="BodytextZchn"/>
        </w:rPr>
        <w:t>{#has_description}</w:t>
      </w:r>
    </w:p>
    <w:p w14:paraId="0D103747" w14:textId="7920915F" w:rsidR="003D294C" w:rsidRDefault="00AB174B">
      <w:pPr>
        <w:pStyle w:val="Bodytext"/>
      </w:pPr>
      <w:r>
        <w:rPr>
          <w:rStyle w:val="BodytextZchn"/>
        </w:rPr>
        <w:t>{~~description}</w:t>
      </w:r>
    </w:p>
    <w:p w14:paraId="42254515" w14:textId="77777777" w:rsidR="003D294C" w:rsidRDefault="00000000">
      <w:pPr>
        <w:pStyle w:val="Bodytext"/>
      </w:pPr>
      <w:r w:rsidRPr="001D46FC">
        <w:rPr>
          <w:rStyle w:val="BodytextZchn"/>
        </w:rPr>
        <w:t>{/has_description}</w:t>
      </w:r>
    </w:p>
    <w:p w14:paraId="2AD80980" w14:textId="77777777" w:rsidR="003D294C" w:rsidRDefault="00000000">
      <w:pPr>
        <w:pStyle w:val="Bodytext"/>
      </w:pPr>
      <w:r w:rsidRPr="001D46FC">
        <w:rPr>
          <w:rStyle w:val="BodytextZchn"/>
        </w:rPr>
        <w:t>{#has_recommendation}</w:t>
      </w:r>
    </w:p>
    <w:p w14:paraId="3CF1494B" w14:textId="77777777" w:rsidR="003D294C" w:rsidRDefault="00000000">
      <w:pPr>
        <w:pStyle w:val="Bodytext"/>
      </w:pPr>
      <w:r w:rsidRPr="001D46FC">
        <w:rPr>
          <w:rStyle w:val="BodytextZchn"/>
        </w:rPr>
        <w:t>Empfehlung</w:t>
      </w:r>
    </w:p>
    <w:p w14:paraId="0F959B44" w14:textId="77777777" w:rsidR="003D294C" w:rsidRDefault="00000000">
      <w:pPr>
        <w:pStyle w:val="Bodytext"/>
      </w:pPr>
      <w:r w:rsidRPr="001D46FC">
        <w:rPr>
          <w:rStyle w:val="BodytextZchn"/>
        </w:rPr>
        <w:t>{~~recommendation}</w:t>
      </w:r>
    </w:p>
    <w:p w14:paraId="79722B15" w14:textId="77777777" w:rsidR="003D294C" w:rsidRDefault="00000000">
      <w:pPr>
        <w:pStyle w:val="Bodytext"/>
      </w:pPr>
      <w:r w:rsidRPr="001D46FC">
        <w:rPr>
          <w:rStyle w:val="BodytextZchn"/>
        </w:rPr>
        <w:t>{/has_recommendation}</w:t>
      </w:r>
    </w:p>
    <w:p w14:paraId="0FE505F4" w14:textId="77777777" w:rsidR="003D294C" w:rsidRDefault="00000000">
      <w:pPr>
        <w:pStyle w:val="Bodytext"/>
      </w:pPr>
      <w:r w:rsidRPr="001D46FC">
        <w:rPr>
          <w:rStyle w:val="BodytextZchn"/>
        </w:rPr>
        <w:t>{/test_object_results_9_1_3_1a}</w:t>
      </w:r>
    </w:p>
    <w:p w14:paraId="181A8B05" w14:textId="3F1CD043" w:rsidR="000903DC" w:rsidRPr="002B7A15" w:rsidRDefault="001D46FC" w:rsidP="00A00404">
      <w:pPr>
        <w:pStyle w:val="Bodytextfett"/>
      </w:pPr>
      <w:r>
        <w:rPr>
          <w:rStyle w:val="BodytextZchn"/>
        </w:rPr>
        <w:t>Prüfschritt: {</w:t>
      </w:r>
      <w:r w:rsidRPr="001D46FC">
        <w:rPr>
          <w:rStyle w:val="BodytextZchn"/>
        </w:rPr>
        <w:t>%rating_icon_9_1_3_1a} {rating_9_1_3_1a}</w:t>
      </w:r>
    </w:p>
    <w:p w14:paraId="4D53F7C3" w14:textId="77777777" w:rsidR="00F57AA1" w:rsidRPr="002B7A15" w:rsidRDefault="00F57AA1" w:rsidP="00BC6389">
      <w:pPr>
        <w:pStyle w:val="berschrift6"/>
        <w:keepLines/>
        <w:pageBreakBefore w:val="0"/>
      </w:pPr>
      <w:bookmarkStart w:id="194" w:name="_HTML-Strukturelemente_für_Listen"/>
      <w:bookmarkStart w:id="195" w:name="_Toc34815531"/>
      <w:bookmarkEnd w:id="194"/>
      <w:r w:rsidRPr="002B7A15">
        <w:t xml:space="preserve">HTML-Strukturelemente für </w:t>
      </w:r>
      <w:bookmarkEnd w:id="195"/>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60221557" w14:textId="77777777" w:rsidR="003D294C" w:rsidRDefault="00000000">
      <w:pPr>
        <w:pStyle w:val="Bodytext"/>
      </w:pPr>
      <w:r w:rsidRPr="001D46FC">
        <w:rPr>
          <w:rStyle w:val="BodytextZchn"/>
        </w:rPr>
        <w:lastRenderedPageBreak/>
        <w:t>{#test_object_results_9_1_3_1b}</w:t>
      </w:r>
    </w:p>
    <w:p w14:paraId="1699912F" w14:textId="77777777" w:rsidR="003D294C" w:rsidRDefault="00000000">
      <w:pPr>
        <w:pStyle w:val="Bodytext"/>
      </w:pPr>
      <w:r w:rsidRPr="001D46FC">
        <w:rPr>
          <w:rStyle w:val="BodytextZchn"/>
        </w:rPr>
        <w:t>{#has_alias_label}</w:t>
      </w:r>
    </w:p>
    <w:p w14:paraId="1C63851A" w14:textId="77777777" w:rsidR="003D294C" w:rsidRDefault="00000000">
      <w:pPr>
        <w:pStyle w:val="Bodytext"/>
      </w:pPr>
      <w:r w:rsidRPr="001D46FC">
        <w:rPr>
          <w:rStyle w:val="BodytextZchn"/>
        </w:rPr>
        <w:t>{alias_label}</w:t>
      </w:r>
    </w:p>
    <w:p w14:paraId="30F605CC" w14:textId="77777777" w:rsidR="003D294C" w:rsidRDefault="00000000">
      <w:pPr>
        <w:pStyle w:val="Bodytext"/>
      </w:pPr>
      <w:r w:rsidRPr="001D46FC">
        <w:rPr>
          <w:rStyle w:val="BodytextZchn"/>
        </w:rPr>
        <w:t>{url}</w:t>
      </w:r>
    </w:p>
    <w:p w14:paraId="6949244B" w14:textId="2D9C8988" w:rsidR="003D294C" w:rsidRDefault="00F341C1" w:rsidP="00F341C1">
      <w:pPr>
        <w:pStyle w:val="Bodytextfett"/>
      </w:pPr>
      <w:r>
        <w:rPr>
          <w:rStyle w:val="BodytextZchn"/>
        </w:rPr>
        <w:t>Prüfschritt: {</w:t>
      </w:r>
      <w:r w:rsidRPr="001D46FC">
        <w:rPr>
          <w:rStyle w:val="BodytextZchn"/>
        </w:rPr>
        <w:t>%rating_icon} {rating}</w:t>
      </w:r>
    </w:p>
    <w:p w14:paraId="36025280" w14:textId="77777777" w:rsidR="003D294C" w:rsidRDefault="00000000">
      <w:pPr>
        <w:pStyle w:val="Bodytext"/>
      </w:pPr>
      <w:r w:rsidRPr="001D46FC">
        <w:rPr>
          <w:rStyle w:val="BodytextZchn"/>
        </w:rPr>
        <w:t>{/has_alias_label}</w:t>
      </w:r>
    </w:p>
    <w:p w14:paraId="7A8A45A7" w14:textId="77777777" w:rsidR="003D294C" w:rsidRDefault="00000000">
      <w:pPr>
        <w:pStyle w:val="Bodytext"/>
      </w:pPr>
      <w:r w:rsidRPr="001D46FC">
        <w:rPr>
          <w:rStyle w:val="BodytextZchn"/>
        </w:rPr>
        <w:t>{#has_description}</w:t>
      </w:r>
    </w:p>
    <w:p w14:paraId="63273A8C" w14:textId="5399A2F8" w:rsidR="003D294C" w:rsidRDefault="00AB174B">
      <w:pPr>
        <w:pStyle w:val="Bodytext"/>
      </w:pPr>
      <w:r>
        <w:rPr>
          <w:rStyle w:val="BodytextZchn"/>
        </w:rPr>
        <w:t>{~~description}</w:t>
      </w:r>
    </w:p>
    <w:p w14:paraId="72FDFE00" w14:textId="77777777" w:rsidR="003D294C" w:rsidRDefault="00000000">
      <w:pPr>
        <w:pStyle w:val="Bodytext"/>
      </w:pPr>
      <w:r w:rsidRPr="001D46FC">
        <w:rPr>
          <w:rStyle w:val="BodytextZchn"/>
        </w:rPr>
        <w:t>{/has_description}</w:t>
      </w:r>
    </w:p>
    <w:p w14:paraId="15062A7B" w14:textId="77777777" w:rsidR="003D294C" w:rsidRDefault="00000000">
      <w:pPr>
        <w:pStyle w:val="Bodytext"/>
      </w:pPr>
      <w:r w:rsidRPr="001D46FC">
        <w:rPr>
          <w:rStyle w:val="BodytextZchn"/>
        </w:rPr>
        <w:t>{#has_recommendation}</w:t>
      </w:r>
    </w:p>
    <w:p w14:paraId="28987A7D" w14:textId="77777777" w:rsidR="003D294C" w:rsidRDefault="00000000">
      <w:pPr>
        <w:pStyle w:val="Bodytext"/>
      </w:pPr>
      <w:r w:rsidRPr="001D46FC">
        <w:rPr>
          <w:rStyle w:val="BodytextZchn"/>
        </w:rPr>
        <w:t>Empfehlung</w:t>
      </w:r>
    </w:p>
    <w:p w14:paraId="7C9FE406" w14:textId="77777777" w:rsidR="003D294C" w:rsidRDefault="00000000">
      <w:pPr>
        <w:pStyle w:val="Bodytext"/>
      </w:pPr>
      <w:r w:rsidRPr="001D46FC">
        <w:rPr>
          <w:rStyle w:val="BodytextZchn"/>
        </w:rPr>
        <w:t>{~~recommendation}</w:t>
      </w:r>
    </w:p>
    <w:p w14:paraId="1CFBB97C" w14:textId="77777777" w:rsidR="003D294C" w:rsidRDefault="00000000">
      <w:pPr>
        <w:pStyle w:val="Bodytext"/>
      </w:pPr>
      <w:r w:rsidRPr="001D46FC">
        <w:rPr>
          <w:rStyle w:val="BodytextZchn"/>
        </w:rPr>
        <w:t>{/has_recommendation}</w:t>
      </w:r>
    </w:p>
    <w:p w14:paraId="3DE82701" w14:textId="77777777" w:rsidR="003D294C" w:rsidRDefault="00000000">
      <w:pPr>
        <w:pStyle w:val="Bodytext"/>
      </w:pPr>
      <w:r w:rsidRPr="001D46FC">
        <w:rPr>
          <w:rStyle w:val="BodytextZchn"/>
        </w:rPr>
        <w:t>{/test_object_results_9_1_3_1b}</w:t>
      </w:r>
    </w:p>
    <w:p w14:paraId="35A85AC8" w14:textId="4F6E6963" w:rsidR="000548D5" w:rsidRPr="002B7A15" w:rsidRDefault="001D46FC" w:rsidP="00A00404">
      <w:pPr>
        <w:pStyle w:val="Bodytextfett"/>
      </w:pPr>
      <w:r>
        <w:rPr>
          <w:rStyle w:val="BodytextZchn"/>
        </w:rPr>
        <w:t>Prüfschritt: {</w:t>
      </w:r>
      <w:r w:rsidRPr="001D46FC">
        <w:rPr>
          <w:rStyle w:val="BodytextZchn"/>
        </w:rPr>
        <w:t>%rating_icon_9_1_3_1b} {rating_9_1_3_1b}</w:t>
      </w:r>
    </w:p>
    <w:p w14:paraId="16AF6DDF" w14:textId="77777777" w:rsidR="00F57AA1" w:rsidRPr="002B7A15" w:rsidRDefault="00F57AA1" w:rsidP="00BC6389">
      <w:pPr>
        <w:pStyle w:val="berschrift6"/>
        <w:keepLines/>
        <w:pageBreakBefore w:val="0"/>
      </w:pPr>
      <w:bookmarkStart w:id="196" w:name="_Toc34815532"/>
      <w:r w:rsidRPr="002B7A15">
        <w:t xml:space="preserve">HTML-Strukturelemente für </w:t>
      </w:r>
      <w:bookmarkEnd w:id="196"/>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0E2D16FA" w14:textId="77777777" w:rsidR="003D294C" w:rsidRDefault="00000000">
      <w:pPr>
        <w:pStyle w:val="Bodytext"/>
      </w:pPr>
      <w:r w:rsidRPr="001D46FC">
        <w:rPr>
          <w:rStyle w:val="BodytextZchn"/>
        </w:rPr>
        <w:t>{#test_object_results_9_1_3_1c}</w:t>
      </w:r>
    </w:p>
    <w:p w14:paraId="72D72C1D" w14:textId="77777777" w:rsidR="003D294C" w:rsidRDefault="00000000">
      <w:pPr>
        <w:pStyle w:val="Bodytext"/>
      </w:pPr>
      <w:r w:rsidRPr="001D46FC">
        <w:rPr>
          <w:rStyle w:val="BodytextZchn"/>
        </w:rPr>
        <w:t>{#has_alias_label}</w:t>
      </w:r>
    </w:p>
    <w:p w14:paraId="43C456B0" w14:textId="77777777" w:rsidR="003D294C" w:rsidRDefault="00000000">
      <w:pPr>
        <w:pStyle w:val="Bodytext"/>
      </w:pPr>
      <w:r w:rsidRPr="001D46FC">
        <w:rPr>
          <w:rStyle w:val="BodytextZchn"/>
        </w:rPr>
        <w:t>{alias_label}</w:t>
      </w:r>
    </w:p>
    <w:p w14:paraId="5E3E650B" w14:textId="77777777" w:rsidR="003D294C" w:rsidRDefault="00000000">
      <w:pPr>
        <w:pStyle w:val="Bodytext"/>
      </w:pPr>
      <w:r w:rsidRPr="001D46FC">
        <w:rPr>
          <w:rStyle w:val="BodytextZchn"/>
        </w:rPr>
        <w:t>{url}</w:t>
      </w:r>
    </w:p>
    <w:p w14:paraId="1AB73F4D" w14:textId="79F4E537" w:rsidR="003D294C" w:rsidRDefault="00F341C1" w:rsidP="00F341C1">
      <w:pPr>
        <w:pStyle w:val="Bodytextfett"/>
      </w:pPr>
      <w:r>
        <w:rPr>
          <w:rStyle w:val="BodytextZchn"/>
        </w:rPr>
        <w:t>Prüfschritt: {</w:t>
      </w:r>
      <w:r w:rsidRPr="001D46FC">
        <w:rPr>
          <w:rStyle w:val="BodytextZchn"/>
        </w:rPr>
        <w:t>%rating_icon} {rating}</w:t>
      </w:r>
    </w:p>
    <w:p w14:paraId="03041A75" w14:textId="77777777" w:rsidR="003D294C" w:rsidRDefault="00000000">
      <w:pPr>
        <w:pStyle w:val="Bodytext"/>
      </w:pPr>
      <w:r w:rsidRPr="001D46FC">
        <w:rPr>
          <w:rStyle w:val="BodytextZchn"/>
        </w:rPr>
        <w:t>{/has_alias_label}</w:t>
      </w:r>
    </w:p>
    <w:p w14:paraId="3999A133" w14:textId="77777777" w:rsidR="003D294C" w:rsidRDefault="00000000">
      <w:pPr>
        <w:pStyle w:val="Bodytext"/>
      </w:pPr>
      <w:r w:rsidRPr="001D46FC">
        <w:rPr>
          <w:rStyle w:val="BodytextZchn"/>
        </w:rPr>
        <w:t>{#has_description}</w:t>
      </w:r>
    </w:p>
    <w:p w14:paraId="412A68E9" w14:textId="56C8AE57" w:rsidR="003D294C" w:rsidRDefault="00AB174B">
      <w:pPr>
        <w:pStyle w:val="Bodytext"/>
      </w:pPr>
      <w:r>
        <w:rPr>
          <w:rStyle w:val="BodytextZchn"/>
        </w:rPr>
        <w:t>{~~description}</w:t>
      </w:r>
    </w:p>
    <w:p w14:paraId="13077FD3" w14:textId="77777777" w:rsidR="003D294C" w:rsidRDefault="00000000">
      <w:pPr>
        <w:pStyle w:val="Bodytext"/>
      </w:pPr>
      <w:r w:rsidRPr="001D46FC">
        <w:rPr>
          <w:rStyle w:val="BodytextZchn"/>
        </w:rPr>
        <w:t>{/has_description}</w:t>
      </w:r>
    </w:p>
    <w:p w14:paraId="21BF7894" w14:textId="77777777" w:rsidR="003D294C" w:rsidRDefault="00000000">
      <w:pPr>
        <w:pStyle w:val="Bodytext"/>
      </w:pPr>
      <w:r w:rsidRPr="001D46FC">
        <w:rPr>
          <w:rStyle w:val="BodytextZchn"/>
        </w:rPr>
        <w:t>{#has_recommendation}</w:t>
      </w:r>
    </w:p>
    <w:p w14:paraId="49817EB6" w14:textId="77777777" w:rsidR="003D294C" w:rsidRDefault="00000000">
      <w:pPr>
        <w:pStyle w:val="Bodytext"/>
      </w:pPr>
      <w:r w:rsidRPr="001D46FC">
        <w:rPr>
          <w:rStyle w:val="BodytextZchn"/>
        </w:rPr>
        <w:lastRenderedPageBreak/>
        <w:t>Empfehlung</w:t>
      </w:r>
    </w:p>
    <w:p w14:paraId="07E6E7C2" w14:textId="77777777" w:rsidR="003D294C" w:rsidRDefault="00000000">
      <w:pPr>
        <w:pStyle w:val="Bodytext"/>
      </w:pPr>
      <w:r w:rsidRPr="001D46FC">
        <w:rPr>
          <w:rStyle w:val="BodytextZchn"/>
        </w:rPr>
        <w:t>{~~recommendation}</w:t>
      </w:r>
    </w:p>
    <w:p w14:paraId="4055B692" w14:textId="77777777" w:rsidR="003D294C" w:rsidRDefault="00000000">
      <w:pPr>
        <w:pStyle w:val="Bodytext"/>
      </w:pPr>
      <w:r w:rsidRPr="001D46FC">
        <w:rPr>
          <w:rStyle w:val="BodytextZchn"/>
        </w:rPr>
        <w:t>{/has_recommendation}</w:t>
      </w:r>
    </w:p>
    <w:p w14:paraId="356DA641" w14:textId="77777777" w:rsidR="003D294C" w:rsidRDefault="00000000">
      <w:pPr>
        <w:pStyle w:val="Bodytext"/>
      </w:pPr>
      <w:r w:rsidRPr="001D46FC">
        <w:rPr>
          <w:rStyle w:val="BodytextZchn"/>
        </w:rPr>
        <w:t>{/test_object_results_9_1_3_1c}</w:t>
      </w:r>
    </w:p>
    <w:p w14:paraId="79256C9B" w14:textId="59CDED01" w:rsidR="000548D5" w:rsidRPr="002B7A15" w:rsidRDefault="001D46FC" w:rsidP="00A00404">
      <w:pPr>
        <w:pStyle w:val="Bodytextfett"/>
      </w:pPr>
      <w:r>
        <w:rPr>
          <w:rStyle w:val="BodytextZchn"/>
        </w:rPr>
        <w:t>Prüfschritt: {</w:t>
      </w:r>
      <w:r w:rsidRPr="001D46FC">
        <w:rPr>
          <w:rStyle w:val="BodytextZchn"/>
        </w:rPr>
        <w:t>%rating_icon_9_1_3_1c} {rating_9_1_3_1c}</w:t>
      </w:r>
    </w:p>
    <w:p w14:paraId="2BC46CD9" w14:textId="77777777" w:rsidR="00F57AA1" w:rsidRPr="002B7A15" w:rsidRDefault="00F57AA1" w:rsidP="00BC6389">
      <w:pPr>
        <w:pStyle w:val="berschrift6"/>
        <w:keepLines/>
        <w:pageBreakBefore w:val="0"/>
      </w:pPr>
      <w:bookmarkStart w:id="197" w:name="_Inhalte_gegliedert_-&gt;"/>
      <w:bookmarkStart w:id="198" w:name="_Toc34815533"/>
      <w:bookmarkEnd w:id="197"/>
      <w:r w:rsidRPr="002B7A15">
        <w:t xml:space="preserve">Inhalte </w:t>
      </w:r>
      <w:bookmarkEnd w:id="198"/>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4A8FCF93" w14:textId="77777777" w:rsidR="003D294C" w:rsidRDefault="00000000">
      <w:pPr>
        <w:pStyle w:val="Bodytext"/>
      </w:pPr>
      <w:r w:rsidRPr="001D46FC">
        <w:rPr>
          <w:rStyle w:val="BodytextZchn"/>
        </w:rPr>
        <w:t>{#test_object_results_9_1_3_1d}</w:t>
      </w:r>
    </w:p>
    <w:p w14:paraId="0A1B0A94" w14:textId="77777777" w:rsidR="003D294C" w:rsidRDefault="00000000">
      <w:pPr>
        <w:pStyle w:val="Bodytext"/>
      </w:pPr>
      <w:r w:rsidRPr="001D46FC">
        <w:rPr>
          <w:rStyle w:val="BodytextZchn"/>
        </w:rPr>
        <w:t>{#has_alias_label}</w:t>
      </w:r>
    </w:p>
    <w:p w14:paraId="4A7190E1" w14:textId="77777777" w:rsidR="003D294C" w:rsidRDefault="00000000">
      <w:pPr>
        <w:pStyle w:val="Bodytext"/>
      </w:pPr>
      <w:r w:rsidRPr="001D46FC">
        <w:rPr>
          <w:rStyle w:val="BodytextZchn"/>
        </w:rPr>
        <w:t>{alias_label}</w:t>
      </w:r>
    </w:p>
    <w:p w14:paraId="01CFDBA9" w14:textId="77777777" w:rsidR="003D294C" w:rsidRDefault="00000000">
      <w:pPr>
        <w:pStyle w:val="Bodytext"/>
      </w:pPr>
      <w:r w:rsidRPr="001D46FC">
        <w:rPr>
          <w:rStyle w:val="BodytextZchn"/>
        </w:rPr>
        <w:t>{url}</w:t>
      </w:r>
    </w:p>
    <w:p w14:paraId="1E2AA6A8" w14:textId="01107E91" w:rsidR="003D294C" w:rsidRDefault="00F341C1" w:rsidP="00F341C1">
      <w:pPr>
        <w:pStyle w:val="Bodytextfett"/>
      </w:pPr>
      <w:r>
        <w:rPr>
          <w:rStyle w:val="BodytextZchn"/>
        </w:rPr>
        <w:t>Prüfschritt: {</w:t>
      </w:r>
      <w:r w:rsidRPr="001D46FC">
        <w:rPr>
          <w:rStyle w:val="BodytextZchn"/>
        </w:rPr>
        <w:t>%rating_icon} {rating}</w:t>
      </w:r>
    </w:p>
    <w:p w14:paraId="654840B7" w14:textId="77777777" w:rsidR="003D294C" w:rsidRDefault="00000000">
      <w:pPr>
        <w:pStyle w:val="Bodytext"/>
      </w:pPr>
      <w:r w:rsidRPr="001D46FC">
        <w:rPr>
          <w:rStyle w:val="BodytextZchn"/>
        </w:rPr>
        <w:t>{/has_alias_label}</w:t>
      </w:r>
    </w:p>
    <w:p w14:paraId="5350F09F" w14:textId="77777777" w:rsidR="003D294C" w:rsidRDefault="00000000">
      <w:pPr>
        <w:pStyle w:val="Bodytext"/>
      </w:pPr>
      <w:r w:rsidRPr="001D46FC">
        <w:rPr>
          <w:rStyle w:val="BodytextZchn"/>
        </w:rPr>
        <w:t>{#has_description}</w:t>
      </w:r>
    </w:p>
    <w:p w14:paraId="26625D4A" w14:textId="5C877744" w:rsidR="003D294C" w:rsidRDefault="00AB174B">
      <w:pPr>
        <w:pStyle w:val="Bodytext"/>
      </w:pPr>
      <w:r>
        <w:rPr>
          <w:rStyle w:val="BodytextZchn"/>
        </w:rPr>
        <w:t>{~~description}</w:t>
      </w:r>
    </w:p>
    <w:p w14:paraId="26A1AA23" w14:textId="77777777" w:rsidR="003D294C" w:rsidRDefault="00000000">
      <w:pPr>
        <w:pStyle w:val="Bodytext"/>
      </w:pPr>
      <w:r w:rsidRPr="001D46FC">
        <w:rPr>
          <w:rStyle w:val="BodytextZchn"/>
        </w:rPr>
        <w:t>{/has_description}</w:t>
      </w:r>
    </w:p>
    <w:p w14:paraId="2308DAC8" w14:textId="77777777" w:rsidR="003D294C" w:rsidRDefault="00000000">
      <w:pPr>
        <w:pStyle w:val="Bodytext"/>
      </w:pPr>
      <w:r w:rsidRPr="001D46FC">
        <w:rPr>
          <w:rStyle w:val="BodytextZchn"/>
        </w:rPr>
        <w:t>{#has_recommendation}</w:t>
      </w:r>
    </w:p>
    <w:p w14:paraId="25BDEADF" w14:textId="77777777" w:rsidR="003D294C" w:rsidRDefault="00000000">
      <w:pPr>
        <w:pStyle w:val="Bodytext"/>
      </w:pPr>
      <w:r w:rsidRPr="001D46FC">
        <w:rPr>
          <w:rStyle w:val="BodytextZchn"/>
        </w:rPr>
        <w:t>Empfehlung</w:t>
      </w:r>
    </w:p>
    <w:p w14:paraId="01E83A0B" w14:textId="77777777" w:rsidR="003D294C" w:rsidRDefault="00000000">
      <w:pPr>
        <w:pStyle w:val="Bodytext"/>
      </w:pPr>
      <w:r w:rsidRPr="001D46FC">
        <w:rPr>
          <w:rStyle w:val="BodytextZchn"/>
        </w:rPr>
        <w:t>{~~recommendation}</w:t>
      </w:r>
    </w:p>
    <w:p w14:paraId="450760FB" w14:textId="77777777" w:rsidR="003D294C" w:rsidRDefault="00000000">
      <w:pPr>
        <w:pStyle w:val="Bodytext"/>
      </w:pPr>
      <w:r w:rsidRPr="001D46FC">
        <w:rPr>
          <w:rStyle w:val="BodytextZchn"/>
        </w:rPr>
        <w:t>{/has_recommendation}</w:t>
      </w:r>
    </w:p>
    <w:p w14:paraId="40C57230" w14:textId="77777777" w:rsidR="003D294C" w:rsidRDefault="00000000">
      <w:pPr>
        <w:pStyle w:val="Bodytext"/>
      </w:pPr>
      <w:r w:rsidRPr="001D46FC">
        <w:rPr>
          <w:rStyle w:val="BodytextZchn"/>
        </w:rPr>
        <w:t>{/test_object_results_9_1_3_1d}</w:t>
      </w:r>
    </w:p>
    <w:p w14:paraId="27DBB494" w14:textId="4C0A2ABC" w:rsidR="000548D5" w:rsidRPr="002B7A15" w:rsidRDefault="001D46FC" w:rsidP="00A00404">
      <w:pPr>
        <w:pStyle w:val="Bodytextfett"/>
      </w:pPr>
      <w:r>
        <w:rPr>
          <w:rStyle w:val="BodytextZchn"/>
        </w:rPr>
        <w:t>Prüfschritt: {</w:t>
      </w:r>
      <w:r w:rsidRPr="001D46FC">
        <w:rPr>
          <w:rStyle w:val="BodytextZchn"/>
        </w:rPr>
        <w:t>%rating_icon_9_1_3_1d} {rating_9_1_3_1d}</w:t>
      </w:r>
    </w:p>
    <w:p w14:paraId="32AB4DC9" w14:textId="77777777" w:rsidR="00F57AA1" w:rsidRPr="002B7A15" w:rsidRDefault="00F57AA1" w:rsidP="00BC6389">
      <w:pPr>
        <w:pStyle w:val="berschrift6"/>
        <w:keepLines/>
        <w:pageBreakBefore w:val="0"/>
      </w:pPr>
      <w:bookmarkStart w:id="199" w:name="_Datentabellen_richtig_aufgebaut"/>
      <w:bookmarkStart w:id="200" w:name="_Toc34815534"/>
      <w:bookmarkEnd w:id="199"/>
      <w:r w:rsidRPr="002B7A15">
        <w:t xml:space="preserve">Datentabellen richtig </w:t>
      </w:r>
      <w:bookmarkEnd w:id="200"/>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71BA78DF" w14:textId="77777777" w:rsidR="003D294C" w:rsidRDefault="00000000">
      <w:pPr>
        <w:pStyle w:val="Bodytext"/>
      </w:pPr>
      <w:r w:rsidRPr="001D46FC">
        <w:rPr>
          <w:rStyle w:val="BodytextZchn"/>
        </w:rPr>
        <w:t>{#test_object_results_9_1_3_1e}</w:t>
      </w:r>
    </w:p>
    <w:p w14:paraId="19BBF043" w14:textId="77777777" w:rsidR="003D294C" w:rsidRDefault="00000000">
      <w:pPr>
        <w:pStyle w:val="Bodytext"/>
      </w:pPr>
      <w:r w:rsidRPr="001D46FC">
        <w:rPr>
          <w:rStyle w:val="BodytextZchn"/>
        </w:rPr>
        <w:t>{#has_alias_label}</w:t>
      </w:r>
    </w:p>
    <w:p w14:paraId="59FCE785" w14:textId="77777777" w:rsidR="003D294C" w:rsidRDefault="00000000">
      <w:pPr>
        <w:pStyle w:val="Bodytext"/>
      </w:pPr>
      <w:r w:rsidRPr="001D46FC">
        <w:rPr>
          <w:rStyle w:val="BodytextZchn"/>
        </w:rPr>
        <w:t>{alias_label}</w:t>
      </w:r>
    </w:p>
    <w:p w14:paraId="564AC776" w14:textId="77777777" w:rsidR="003D294C" w:rsidRDefault="00000000">
      <w:pPr>
        <w:pStyle w:val="Bodytext"/>
      </w:pPr>
      <w:r w:rsidRPr="001D46FC">
        <w:rPr>
          <w:rStyle w:val="BodytextZchn"/>
        </w:rPr>
        <w:lastRenderedPageBreak/>
        <w:t>{url}</w:t>
      </w:r>
    </w:p>
    <w:p w14:paraId="0DD2D429" w14:textId="1A45D24C" w:rsidR="003D294C" w:rsidRDefault="00F341C1" w:rsidP="00F341C1">
      <w:pPr>
        <w:pStyle w:val="Bodytextfett"/>
      </w:pPr>
      <w:r>
        <w:rPr>
          <w:rStyle w:val="BodytextZchn"/>
        </w:rPr>
        <w:t>Prüfschritt: {</w:t>
      </w:r>
      <w:r w:rsidRPr="001D46FC">
        <w:rPr>
          <w:rStyle w:val="BodytextZchn"/>
        </w:rPr>
        <w:t>%rating_icon} {rating}</w:t>
      </w:r>
    </w:p>
    <w:p w14:paraId="6C21D7A6" w14:textId="77777777" w:rsidR="003D294C" w:rsidRDefault="00000000">
      <w:pPr>
        <w:pStyle w:val="Bodytext"/>
      </w:pPr>
      <w:r w:rsidRPr="001D46FC">
        <w:rPr>
          <w:rStyle w:val="BodytextZchn"/>
        </w:rPr>
        <w:t>{/has_alias_label}</w:t>
      </w:r>
    </w:p>
    <w:p w14:paraId="1B8896EF" w14:textId="77777777" w:rsidR="003D294C" w:rsidRDefault="00000000">
      <w:pPr>
        <w:pStyle w:val="Bodytext"/>
      </w:pPr>
      <w:r w:rsidRPr="001D46FC">
        <w:rPr>
          <w:rStyle w:val="BodytextZchn"/>
        </w:rPr>
        <w:t>{#has_description}</w:t>
      </w:r>
    </w:p>
    <w:p w14:paraId="1223296B" w14:textId="515BC9D9" w:rsidR="003D294C" w:rsidRDefault="00AB174B">
      <w:pPr>
        <w:pStyle w:val="Bodytext"/>
      </w:pPr>
      <w:r>
        <w:rPr>
          <w:rStyle w:val="BodytextZchn"/>
        </w:rPr>
        <w:t>{~~description}</w:t>
      </w:r>
    </w:p>
    <w:p w14:paraId="69F8AAEF" w14:textId="77777777" w:rsidR="003D294C" w:rsidRDefault="00000000">
      <w:pPr>
        <w:pStyle w:val="Bodytext"/>
      </w:pPr>
      <w:r w:rsidRPr="001D46FC">
        <w:rPr>
          <w:rStyle w:val="BodytextZchn"/>
        </w:rPr>
        <w:t>{/has_description}</w:t>
      </w:r>
    </w:p>
    <w:p w14:paraId="03C29474" w14:textId="77777777" w:rsidR="003D294C" w:rsidRDefault="00000000">
      <w:pPr>
        <w:pStyle w:val="Bodytext"/>
      </w:pPr>
      <w:r w:rsidRPr="001D46FC">
        <w:rPr>
          <w:rStyle w:val="BodytextZchn"/>
        </w:rPr>
        <w:t>{#has_recommendation}</w:t>
      </w:r>
    </w:p>
    <w:p w14:paraId="5AC5E2C2" w14:textId="77777777" w:rsidR="003D294C" w:rsidRDefault="00000000">
      <w:pPr>
        <w:pStyle w:val="Bodytext"/>
      </w:pPr>
      <w:r w:rsidRPr="001D46FC">
        <w:rPr>
          <w:rStyle w:val="BodytextZchn"/>
        </w:rPr>
        <w:t>Empfehlung</w:t>
      </w:r>
    </w:p>
    <w:p w14:paraId="7499044A" w14:textId="77777777" w:rsidR="003D294C" w:rsidRDefault="00000000">
      <w:pPr>
        <w:pStyle w:val="Bodytext"/>
      </w:pPr>
      <w:r w:rsidRPr="001D46FC">
        <w:rPr>
          <w:rStyle w:val="BodytextZchn"/>
        </w:rPr>
        <w:t>{~~recommendation}</w:t>
      </w:r>
    </w:p>
    <w:p w14:paraId="2D468697" w14:textId="77777777" w:rsidR="003D294C" w:rsidRDefault="00000000">
      <w:pPr>
        <w:pStyle w:val="Bodytext"/>
      </w:pPr>
      <w:r w:rsidRPr="001D46FC">
        <w:rPr>
          <w:rStyle w:val="BodytextZchn"/>
        </w:rPr>
        <w:t>{/has_recommendation}</w:t>
      </w:r>
    </w:p>
    <w:p w14:paraId="51D30D94" w14:textId="77777777" w:rsidR="003D294C" w:rsidRDefault="00000000">
      <w:pPr>
        <w:pStyle w:val="Bodytext"/>
      </w:pPr>
      <w:r w:rsidRPr="001D46FC">
        <w:rPr>
          <w:rStyle w:val="BodytextZchn"/>
        </w:rPr>
        <w:t>{/test_object_results_9_1_3_1e}</w:t>
      </w:r>
    </w:p>
    <w:p w14:paraId="0B09D818" w14:textId="3D16534D" w:rsidR="000548D5" w:rsidRPr="002B7A15" w:rsidRDefault="001D46FC" w:rsidP="00A00404">
      <w:pPr>
        <w:pStyle w:val="Bodytextfett"/>
      </w:pPr>
      <w:r>
        <w:rPr>
          <w:rStyle w:val="BodytextZchn"/>
        </w:rPr>
        <w:t>Prüfschritt: {</w:t>
      </w:r>
      <w:r w:rsidRPr="001D46FC">
        <w:rPr>
          <w:rStyle w:val="BodytextZchn"/>
        </w:rPr>
        <w:t>%rating_icon_9_1_3_1e} {rating_9_1_3_1e}</w:t>
      </w: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201" w:name="_Toc34815535"/>
      <w:r w:rsidRPr="002B7A15">
        <w:t xml:space="preserve">Zuordnung von </w:t>
      </w:r>
      <w:bookmarkEnd w:id="201"/>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28BCC0C2" w14:textId="77777777" w:rsidR="003D294C" w:rsidRDefault="00000000">
      <w:pPr>
        <w:pStyle w:val="Bodytext"/>
      </w:pPr>
      <w:r w:rsidRPr="001D46FC">
        <w:rPr>
          <w:rStyle w:val="BodytextZchn"/>
        </w:rPr>
        <w:t>{#test_object_results_9_1_3_1f}</w:t>
      </w:r>
    </w:p>
    <w:p w14:paraId="6C3B8BB8" w14:textId="77777777" w:rsidR="003D294C" w:rsidRDefault="00000000">
      <w:pPr>
        <w:pStyle w:val="Bodytext"/>
      </w:pPr>
      <w:r w:rsidRPr="001D46FC">
        <w:rPr>
          <w:rStyle w:val="BodytextZchn"/>
        </w:rPr>
        <w:t>{#has_alias_label}</w:t>
      </w:r>
    </w:p>
    <w:p w14:paraId="436C095B" w14:textId="77777777" w:rsidR="003D294C" w:rsidRDefault="00000000">
      <w:pPr>
        <w:pStyle w:val="Bodytext"/>
      </w:pPr>
      <w:r w:rsidRPr="001D46FC">
        <w:rPr>
          <w:rStyle w:val="BodytextZchn"/>
        </w:rPr>
        <w:t>{alias_label}</w:t>
      </w:r>
    </w:p>
    <w:p w14:paraId="22AFB71C" w14:textId="77777777" w:rsidR="003D294C" w:rsidRDefault="00000000">
      <w:pPr>
        <w:pStyle w:val="Bodytext"/>
      </w:pPr>
      <w:r w:rsidRPr="001D46FC">
        <w:rPr>
          <w:rStyle w:val="BodytextZchn"/>
        </w:rPr>
        <w:t>{url}</w:t>
      </w:r>
    </w:p>
    <w:p w14:paraId="4A1078D9" w14:textId="6371FF81" w:rsidR="003D294C" w:rsidRDefault="00F341C1" w:rsidP="00F341C1">
      <w:pPr>
        <w:pStyle w:val="Bodytextfett"/>
      </w:pPr>
      <w:r>
        <w:rPr>
          <w:rStyle w:val="BodytextZchn"/>
        </w:rPr>
        <w:t>Prüfschritt: {</w:t>
      </w:r>
      <w:r w:rsidRPr="001D46FC">
        <w:rPr>
          <w:rStyle w:val="BodytextZchn"/>
        </w:rPr>
        <w:t>%rating_icon} {rating}</w:t>
      </w:r>
    </w:p>
    <w:p w14:paraId="74F90834" w14:textId="77777777" w:rsidR="003D294C" w:rsidRDefault="00000000">
      <w:pPr>
        <w:pStyle w:val="Bodytext"/>
      </w:pPr>
      <w:r w:rsidRPr="001D46FC">
        <w:rPr>
          <w:rStyle w:val="BodytextZchn"/>
        </w:rPr>
        <w:t>{/has_alias_label}</w:t>
      </w:r>
    </w:p>
    <w:p w14:paraId="27EBCF77" w14:textId="77777777" w:rsidR="003D294C" w:rsidRDefault="00000000">
      <w:pPr>
        <w:pStyle w:val="Bodytext"/>
      </w:pPr>
      <w:r w:rsidRPr="001D46FC">
        <w:rPr>
          <w:rStyle w:val="BodytextZchn"/>
        </w:rPr>
        <w:t>{#has_description}</w:t>
      </w:r>
    </w:p>
    <w:p w14:paraId="616FFD82" w14:textId="519B7433" w:rsidR="003D294C" w:rsidRDefault="00AB174B">
      <w:pPr>
        <w:pStyle w:val="Bodytext"/>
      </w:pPr>
      <w:r>
        <w:rPr>
          <w:rStyle w:val="BodytextZchn"/>
        </w:rPr>
        <w:t>{~~description}</w:t>
      </w:r>
    </w:p>
    <w:p w14:paraId="205D3D78" w14:textId="77777777" w:rsidR="003D294C" w:rsidRDefault="00000000">
      <w:pPr>
        <w:pStyle w:val="Bodytext"/>
      </w:pPr>
      <w:r w:rsidRPr="001D46FC">
        <w:rPr>
          <w:rStyle w:val="BodytextZchn"/>
        </w:rPr>
        <w:t>{/has_description}</w:t>
      </w:r>
    </w:p>
    <w:p w14:paraId="340BE4E2" w14:textId="77777777" w:rsidR="003D294C" w:rsidRDefault="00000000">
      <w:pPr>
        <w:pStyle w:val="Bodytext"/>
      </w:pPr>
      <w:r w:rsidRPr="001D46FC">
        <w:rPr>
          <w:rStyle w:val="BodytextZchn"/>
        </w:rPr>
        <w:t>{#has_recommendation}</w:t>
      </w:r>
    </w:p>
    <w:p w14:paraId="47588619" w14:textId="77777777" w:rsidR="003D294C" w:rsidRDefault="00000000">
      <w:pPr>
        <w:pStyle w:val="Bodytext"/>
      </w:pPr>
      <w:r w:rsidRPr="001D46FC">
        <w:rPr>
          <w:rStyle w:val="BodytextZchn"/>
        </w:rPr>
        <w:t>Empfehlung</w:t>
      </w:r>
    </w:p>
    <w:p w14:paraId="2A1D3850" w14:textId="77777777" w:rsidR="003D294C" w:rsidRDefault="00000000">
      <w:pPr>
        <w:pStyle w:val="Bodytext"/>
      </w:pPr>
      <w:r w:rsidRPr="001D46FC">
        <w:rPr>
          <w:rStyle w:val="BodytextZchn"/>
        </w:rPr>
        <w:t>{~~recommendation}</w:t>
      </w:r>
    </w:p>
    <w:p w14:paraId="3E0616A0" w14:textId="77777777" w:rsidR="003D294C" w:rsidRDefault="00000000">
      <w:pPr>
        <w:pStyle w:val="Bodytext"/>
      </w:pPr>
      <w:r w:rsidRPr="001D46FC">
        <w:rPr>
          <w:rStyle w:val="BodytextZchn"/>
        </w:rPr>
        <w:t>{/has_recommendation}</w:t>
      </w:r>
    </w:p>
    <w:p w14:paraId="098AE6AC" w14:textId="77777777" w:rsidR="003D294C" w:rsidRDefault="00000000">
      <w:pPr>
        <w:pStyle w:val="Bodytext"/>
      </w:pPr>
      <w:r w:rsidRPr="001D46FC">
        <w:rPr>
          <w:rStyle w:val="BodytextZchn"/>
        </w:rPr>
        <w:lastRenderedPageBreak/>
        <w:t>{/test_object_results_9_1_3_1f}</w:t>
      </w:r>
    </w:p>
    <w:p w14:paraId="6FADA90F" w14:textId="77777777" w:rsidR="00A00404" w:rsidRDefault="001D46FC" w:rsidP="001D46FC">
      <w:pPr>
        <w:pStyle w:val="Bodytextfett"/>
      </w:pPr>
      <w:r>
        <w:rPr>
          <w:rStyle w:val="BodytextZchn"/>
        </w:rPr>
        <w:t>Prüfschritt: {</w:t>
      </w:r>
      <w:r w:rsidRPr="001D46FC">
        <w:rPr>
          <w:rStyle w:val="BodytextZchn"/>
        </w:rPr>
        <w:t>%rating_icon_9_1_3_1f} {rating_9_1_3_1f}</w:t>
      </w:r>
    </w:p>
    <w:p w14:paraId="7A8F0D2F" w14:textId="1C86851F" w:rsidR="00800D78" w:rsidRPr="002B7A15" w:rsidRDefault="00F57AA1" w:rsidP="00800D78">
      <w:pPr>
        <w:pStyle w:val="berschrift6"/>
        <w:keepLines/>
        <w:pageBreakBefore w:val="0"/>
      </w:pPr>
      <w:bookmarkStart w:id="202" w:name="_Kein_Strukturmarkup_für"/>
      <w:bookmarkStart w:id="203" w:name="_Toc34815536"/>
      <w:bookmarkEnd w:id="202"/>
      <w:r w:rsidRPr="002B7A15">
        <w:t xml:space="preserve">Kein Strukturmarkup für </w:t>
      </w:r>
      <w:bookmarkEnd w:id="203"/>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30C01C6B" w14:textId="77777777" w:rsidR="003D294C" w:rsidRDefault="00000000">
      <w:pPr>
        <w:pStyle w:val="Bodytext"/>
      </w:pPr>
      <w:r w:rsidRPr="001D46FC">
        <w:rPr>
          <w:rStyle w:val="BodytextZchn"/>
        </w:rPr>
        <w:t>{#test_object_results_9_1_3_1g}</w:t>
      </w:r>
    </w:p>
    <w:p w14:paraId="550EF6BB" w14:textId="77777777" w:rsidR="003D294C" w:rsidRDefault="00000000">
      <w:pPr>
        <w:pStyle w:val="Bodytext"/>
      </w:pPr>
      <w:r w:rsidRPr="001D46FC">
        <w:rPr>
          <w:rStyle w:val="BodytextZchn"/>
        </w:rPr>
        <w:t>{#has_alias_label}</w:t>
      </w:r>
    </w:p>
    <w:p w14:paraId="3A1C572D" w14:textId="77777777" w:rsidR="003D294C" w:rsidRDefault="00000000">
      <w:pPr>
        <w:pStyle w:val="Bodytext"/>
      </w:pPr>
      <w:r w:rsidRPr="001D46FC">
        <w:rPr>
          <w:rStyle w:val="BodytextZchn"/>
        </w:rPr>
        <w:t>{alias_label}</w:t>
      </w:r>
    </w:p>
    <w:p w14:paraId="6C491AC2" w14:textId="77777777" w:rsidR="003D294C" w:rsidRDefault="00000000">
      <w:pPr>
        <w:pStyle w:val="Bodytext"/>
      </w:pPr>
      <w:r w:rsidRPr="001D46FC">
        <w:rPr>
          <w:rStyle w:val="BodytextZchn"/>
        </w:rPr>
        <w:t>{url}</w:t>
      </w:r>
    </w:p>
    <w:p w14:paraId="4B947445" w14:textId="3DE91B9C" w:rsidR="003D294C" w:rsidRDefault="00F341C1" w:rsidP="00F341C1">
      <w:pPr>
        <w:pStyle w:val="Bodytextfett"/>
      </w:pPr>
      <w:r>
        <w:rPr>
          <w:rStyle w:val="BodytextZchn"/>
        </w:rPr>
        <w:t>Prüfschritt: {</w:t>
      </w:r>
      <w:r w:rsidRPr="001D46FC">
        <w:rPr>
          <w:rStyle w:val="BodytextZchn"/>
        </w:rPr>
        <w:t>%rating_icon} {rating}</w:t>
      </w:r>
    </w:p>
    <w:p w14:paraId="193D5535" w14:textId="77777777" w:rsidR="003D294C" w:rsidRDefault="00000000">
      <w:pPr>
        <w:pStyle w:val="Bodytext"/>
      </w:pPr>
      <w:r w:rsidRPr="001D46FC">
        <w:rPr>
          <w:rStyle w:val="BodytextZchn"/>
        </w:rPr>
        <w:t>{/has_alias_label}</w:t>
      </w:r>
    </w:p>
    <w:p w14:paraId="0B5C8187" w14:textId="77777777" w:rsidR="003D294C" w:rsidRDefault="00000000">
      <w:pPr>
        <w:pStyle w:val="Bodytext"/>
      </w:pPr>
      <w:r w:rsidRPr="001D46FC">
        <w:rPr>
          <w:rStyle w:val="BodytextZchn"/>
        </w:rPr>
        <w:t>{#has_description}</w:t>
      </w:r>
    </w:p>
    <w:p w14:paraId="4CF0BA04" w14:textId="60F8560D" w:rsidR="003D294C" w:rsidRDefault="00AB174B">
      <w:pPr>
        <w:pStyle w:val="Bodytext"/>
      </w:pPr>
      <w:r>
        <w:rPr>
          <w:rStyle w:val="BodytextZchn"/>
        </w:rPr>
        <w:t>{~~description}</w:t>
      </w:r>
    </w:p>
    <w:p w14:paraId="4A1D163A" w14:textId="77777777" w:rsidR="003D294C" w:rsidRDefault="00000000">
      <w:pPr>
        <w:pStyle w:val="Bodytext"/>
      </w:pPr>
      <w:r w:rsidRPr="001D46FC">
        <w:rPr>
          <w:rStyle w:val="BodytextZchn"/>
        </w:rPr>
        <w:t>{/has_description}</w:t>
      </w:r>
    </w:p>
    <w:p w14:paraId="58EA82B0" w14:textId="77777777" w:rsidR="003D294C" w:rsidRDefault="00000000">
      <w:pPr>
        <w:pStyle w:val="Bodytext"/>
      </w:pPr>
      <w:r w:rsidRPr="001D46FC">
        <w:rPr>
          <w:rStyle w:val="BodytextZchn"/>
        </w:rPr>
        <w:t>{#has_recommendation}</w:t>
      </w:r>
    </w:p>
    <w:p w14:paraId="37A48F0D" w14:textId="77777777" w:rsidR="003D294C" w:rsidRDefault="00000000">
      <w:pPr>
        <w:pStyle w:val="Bodytext"/>
      </w:pPr>
      <w:r w:rsidRPr="001D46FC">
        <w:rPr>
          <w:rStyle w:val="BodytextZchn"/>
        </w:rPr>
        <w:t>Empfehlung</w:t>
      </w:r>
    </w:p>
    <w:p w14:paraId="3F10BBE4" w14:textId="77777777" w:rsidR="003D294C" w:rsidRDefault="00000000">
      <w:pPr>
        <w:pStyle w:val="Bodytext"/>
      </w:pPr>
      <w:r w:rsidRPr="001D46FC">
        <w:rPr>
          <w:rStyle w:val="BodytextZchn"/>
        </w:rPr>
        <w:t>{~~recommendation}</w:t>
      </w:r>
    </w:p>
    <w:p w14:paraId="0004EF53" w14:textId="77777777" w:rsidR="003D294C" w:rsidRDefault="00000000">
      <w:pPr>
        <w:pStyle w:val="Bodytext"/>
      </w:pPr>
      <w:r w:rsidRPr="001D46FC">
        <w:rPr>
          <w:rStyle w:val="BodytextZchn"/>
        </w:rPr>
        <w:t>{/has_recommendation}</w:t>
      </w:r>
    </w:p>
    <w:p w14:paraId="293E1F7B" w14:textId="77777777" w:rsidR="003D294C" w:rsidRDefault="00000000">
      <w:pPr>
        <w:pStyle w:val="Bodytext"/>
      </w:pPr>
      <w:r w:rsidRPr="001D46FC">
        <w:rPr>
          <w:rStyle w:val="BodytextZchn"/>
        </w:rPr>
        <w:t>{/test_object_results_9_1_3_1g}</w:t>
      </w:r>
    </w:p>
    <w:p w14:paraId="09FD6A9C" w14:textId="77777777" w:rsidR="00A00404" w:rsidRDefault="001D46FC" w:rsidP="001D46FC">
      <w:pPr>
        <w:pStyle w:val="Bodytextfett"/>
      </w:pPr>
      <w:r>
        <w:rPr>
          <w:rStyle w:val="BodytextZchn"/>
        </w:rPr>
        <w:t>Prüfschritt: {</w:t>
      </w:r>
      <w:r w:rsidRPr="001D46FC">
        <w:rPr>
          <w:rStyle w:val="BodytextZchn"/>
        </w:rPr>
        <w:t>%rating_icon_9_1_3_1g} {rating_9_1_3_1g}</w:t>
      </w:r>
    </w:p>
    <w:p w14:paraId="49481281" w14:textId="786D08F4" w:rsidR="00F57AA1" w:rsidRPr="002B7A15" w:rsidRDefault="00F57AA1" w:rsidP="00A15763">
      <w:pPr>
        <w:pStyle w:val="berschrift6"/>
        <w:keepLines/>
        <w:pageBreakBefore w:val="0"/>
        <w:tabs>
          <w:tab w:val="clear" w:pos="567"/>
          <w:tab w:val="clear" w:pos="1134"/>
          <w:tab w:val="clear" w:pos="1418"/>
        </w:tabs>
        <w:ind w:left="1418" w:hanging="1418"/>
      </w:pPr>
      <w:bookmarkStart w:id="204" w:name="_Toc34815537"/>
      <w:r w:rsidRPr="002B7A15">
        <w:t xml:space="preserve">Beschriftung von Formularelementen programmatisch </w:t>
      </w:r>
      <w:bookmarkEnd w:id="204"/>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4F4A780A" w14:textId="77777777" w:rsidR="003D294C" w:rsidRDefault="00000000">
      <w:pPr>
        <w:pStyle w:val="Bodytext"/>
      </w:pPr>
      <w:r w:rsidRPr="001D46FC">
        <w:rPr>
          <w:rStyle w:val="BodytextZchn"/>
        </w:rPr>
        <w:t>{#test_object_results_9_1_3_1h}</w:t>
      </w:r>
    </w:p>
    <w:p w14:paraId="76EC06F9" w14:textId="77777777" w:rsidR="003D294C" w:rsidRDefault="00000000">
      <w:pPr>
        <w:pStyle w:val="Bodytext"/>
      </w:pPr>
      <w:r w:rsidRPr="001D46FC">
        <w:rPr>
          <w:rStyle w:val="BodytextZchn"/>
        </w:rPr>
        <w:t>{#has_alias_label}</w:t>
      </w:r>
    </w:p>
    <w:p w14:paraId="57D47B83" w14:textId="77777777" w:rsidR="003D294C" w:rsidRDefault="00000000">
      <w:pPr>
        <w:pStyle w:val="Bodytext"/>
      </w:pPr>
      <w:r w:rsidRPr="001D46FC">
        <w:rPr>
          <w:rStyle w:val="BodytextZchn"/>
        </w:rPr>
        <w:t>{alias_label}</w:t>
      </w:r>
    </w:p>
    <w:p w14:paraId="0D933094" w14:textId="77777777" w:rsidR="003D294C" w:rsidRDefault="00000000">
      <w:pPr>
        <w:pStyle w:val="Bodytext"/>
      </w:pPr>
      <w:r w:rsidRPr="001D46FC">
        <w:rPr>
          <w:rStyle w:val="BodytextZchn"/>
        </w:rPr>
        <w:t>{url}</w:t>
      </w:r>
    </w:p>
    <w:p w14:paraId="62BB4507" w14:textId="33E5E0BA" w:rsidR="003D294C" w:rsidRDefault="00F341C1" w:rsidP="00F341C1">
      <w:pPr>
        <w:pStyle w:val="Bodytextfett"/>
      </w:pPr>
      <w:r>
        <w:rPr>
          <w:rStyle w:val="BodytextZchn"/>
        </w:rPr>
        <w:t>Prüfschritt: {</w:t>
      </w:r>
      <w:r w:rsidRPr="001D46FC">
        <w:rPr>
          <w:rStyle w:val="BodytextZchn"/>
        </w:rPr>
        <w:t>%rating_icon} {rating}</w:t>
      </w:r>
    </w:p>
    <w:p w14:paraId="4553FE47" w14:textId="77777777" w:rsidR="003D294C" w:rsidRDefault="00000000">
      <w:pPr>
        <w:pStyle w:val="Bodytext"/>
      </w:pPr>
      <w:r w:rsidRPr="001D46FC">
        <w:rPr>
          <w:rStyle w:val="BodytextZchn"/>
        </w:rPr>
        <w:lastRenderedPageBreak/>
        <w:t>{/has_alias_label}</w:t>
      </w:r>
    </w:p>
    <w:p w14:paraId="0454EEAA" w14:textId="77777777" w:rsidR="003D294C" w:rsidRDefault="00000000">
      <w:pPr>
        <w:pStyle w:val="Bodytext"/>
      </w:pPr>
      <w:r w:rsidRPr="001D46FC">
        <w:rPr>
          <w:rStyle w:val="BodytextZchn"/>
        </w:rPr>
        <w:t>{#has_description}</w:t>
      </w:r>
    </w:p>
    <w:p w14:paraId="4EF00781" w14:textId="477D59E3" w:rsidR="003D294C" w:rsidRDefault="00AB174B">
      <w:pPr>
        <w:pStyle w:val="Bodytext"/>
      </w:pPr>
      <w:r>
        <w:rPr>
          <w:rStyle w:val="BodytextZchn"/>
        </w:rPr>
        <w:t>{~~description}</w:t>
      </w:r>
    </w:p>
    <w:p w14:paraId="695CB3DB" w14:textId="77777777" w:rsidR="003D294C" w:rsidRDefault="00000000">
      <w:pPr>
        <w:pStyle w:val="Bodytext"/>
      </w:pPr>
      <w:r w:rsidRPr="001D46FC">
        <w:rPr>
          <w:rStyle w:val="BodytextZchn"/>
        </w:rPr>
        <w:t>{/has_description}</w:t>
      </w:r>
    </w:p>
    <w:p w14:paraId="246CCA27" w14:textId="77777777" w:rsidR="003D294C" w:rsidRDefault="00000000">
      <w:pPr>
        <w:pStyle w:val="Bodytext"/>
      </w:pPr>
      <w:r w:rsidRPr="001D46FC">
        <w:rPr>
          <w:rStyle w:val="BodytextZchn"/>
        </w:rPr>
        <w:t>{#has_recommendation}</w:t>
      </w:r>
    </w:p>
    <w:p w14:paraId="7C93FBBA" w14:textId="77777777" w:rsidR="003D294C" w:rsidRDefault="00000000">
      <w:pPr>
        <w:pStyle w:val="Bodytext"/>
      </w:pPr>
      <w:r w:rsidRPr="001D46FC">
        <w:rPr>
          <w:rStyle w:val="BodytextZchn"/>
        </w:rPr>
        <w:t>Empfehlung</w:t>
      </w:r>
    </w:p>
    <w:p w14:paraId="542D0C4D" w14:textId="77777777" w:rsidR="003D294C" w:rsidRDefault="00000000">
      <w:pPr>
        <w:pStyle w:val="Bodytext"/>
      </w:pPr>
      <w:r w:rsidRPr="001D46FC">
        <w:rPr>
          <w:rStyle w:val="BodytextZchn"/>
        </w:rPr>
        <w:t>{~~recommendation}</w:t>
      </w:r>
    </w:p>
    <w:p w14:paraId="5F3DB804" w14:textId="77777777" w:rsidR="003D294C" w:rsidRDefault="00000000">
      <w:pPr>
        <w:pStyle w:val="Bodytext"/>
      </w:pPr>
      <w:r w:rsidRPr="001D46FC">
        <w:rPr>
          <w:rStyle w:val="BodytextZchn"/>
        </w:rPr>
        <w:t>{/has_recommendation}</w:t>
      </w:r>
    </w:p>
    <w:p w14:paraId="1381B28F" w14:textId="77777777" w:rsidR="003D294C" w:rsidRDefault="00000000">
      <w:pPr>
        <w:pStyle w:val="Bodytext"/>
      </w:pPr>
      <w:r w:rsidRPr="001D46FC">
        <w:rPr>
          <w:rStyle w:val="BodytextZchn"/>
        </w:rPr>
        <w:t>{/test_object_results_9_1_3_1h}</w:t>
      </w:r>
    </w:p>
    <w:p w14:paraId="3E611EEB" w14:textId="77777777" w:rsidR="00A00404" w:rsidRDefault="001D46FC" w:rsidP="001D46FC">
      <w:pPr>
        <w:pStyle w:val="Bodytextfett"/>
      </w:pPr>
      <w:r>
        <w:rPr>
          <w:rStyle w:val="BodytextZchn"/>
        </w:rPr>
        <w:t>Prüfschritt: {</w:t>
      </w:r>
      <w:r w:rsidRPr="001D46FC">
        <w:rPr>
          <w:rStyle w:val="BodytextZchn"/>
        </w:rPr>
        <w:t>%rating_icon_9_1_3_1h} {rating_9_1_3_1h}</w:t>
      </w:r>
    </w:p>
    <w:p w14:paraId="243DB78A" w14:textId="3DCB6150" w:rsidR="00F57AA1" w:rsidRPr="002B7A15" w:rsidRDefault="00F57AA1" w:rsidP="005D4149">
      <w:pPr>
        <w:pStyle w:val="berschrift4"/>
        <w:pageBreakBefore/>
        <w:rPr>
          <w:noProof/>
        </w:rPr>
      </w:pPr>
      <w:bookmarkStart w:id="205" w:name="_Aussagekräftige_Reihenfolge_(!)"/>
      <w:bookmarkStart w:id="206" w:name="_Bedeutungsvolle_Reihenfolge_(!)"/>
      <w:bookmarkStart w:id="207" w:name="_Zweck_von_Eingaben"/>
      <w:bookmarkStart w:id="208" w:name="_Eingabezweck_bestimmen_(!)"/>
      <w:bookmarkStart w:id="209" w:name="_Wahrnehmung_des_Inhalts"/>
      <w:bookmarkStart w:id="210" w:name="_Toc34815542"/>
      <w:bookmarkStart w:id="211" w:name="_Toc41380472"/>
      <w:bookmarkStart w:id="212" w:name="_Toc41392903"/>
      <w:bookmarkStart w:id="213" w:name="_Toc46389421"/>
      <w:bookmarkEnd w:id="205"/>
      <w:bookmarkEnd w:id="206"/>
      <w:bookmarkEnd w:id="207"/>
      <w:bookmarkEnd w:id="208"/>
      <w:bookmarkEnd w:id="209"/>
      <w:r w:rsidRPr="002B7A15">
        <w:rPr>
          <w:noProof/>
        </w:rPr>
        <w:lastRenderedPageBreak/>
        <w:t>Unterscheidbar</w:t>
      </w:r>
      <w:bookmarkEnd w:id="210"/>
      <w:bookmarkEnd w:id="211"/>
      <w:bookmarkEnd w:id="212"/>
      <w:bookmarkEnd w:id="213"/>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214" w:name="_Farbe"/>
      <w:bookmarkStart w:id="215" w:name="_Benutzung_von_Farbe"/>
      <w:bookmarkStart w:id="216" w:name="_Toc504467940"/>
      <w:bookmarkStart w:id="217" w:name="_Toc34815543"/>
      <w:bookmarkStart w:id="218" w:name="_Toc41380473"/>
      <w:bookmarkStart w:id="219" w:name="_Toc41392904"/>
      <w:bookmarkStart w:id="220" w:name="_Toc46389422"/>
      <w:bookmarkEnd w:id="214"/>
      <w:bookmarkEnd w:id="215"/>
      <w:r w:rsidRPr="002B7A15">
        <w:t xml:space="preserve">Benutzung von </w:t>
      </w:r>
      <w:bookmarkEnd w:id="216"/>
      <w:bookmarkEnd w:id="217"/>
      <w:bookmarkEnd w:id="218"/>
      <w:bookmarkEnd w:id="219"/>
      <w:bookmarkEnd w:id="220"/>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14:paraId="71ABE592" w14:textId="77777777" w:rsidR="003D294C" w:rsidRDefault="00000000">
      <w:pPr>
        <w:pStyle w:val="Bodytext"/>
      </w:pPr>
      <w:r w:rsidRPr="001D46FC">
        <w:rPr>
          <w:rStyle w:val="BodytextZchn"/>
        </w:rPr>
        <w:t>{#test_object_results_9_1_4_1}</w:t>
      </w:r>
    </w:p>
    <w:p w14:paraId="6A931922" w14:textId="77777777" w:rsidR="003D294C" w:rsidRDefault="00000000">
      <w:pPr>
        <w:pStyle w:val="Bodytext"/>
      </w:pPr>
      <w:r w:rsidRPr="001D46FC">
        <w:rPr>
          <w:rStyle w:val="BodytextZchn"/>
        </w:rPr>
        <w:t>{#has_alias_label}</w:t>
      </w:r>
    </w:p>
    <w:p w14:paraId="28381A60" w14:textId="77777777" w:rsidR="003D294C" w:rsidRDefault="00000000">
      <w:pPr>
        <w:pStyle w:val="Bodytext"/>
      </w:pPr>
      <w:r w:rsidRPr="001D46FC">
        <w:rPr>
          <w:rStyle w:val="BodytextZchn"/>
        </w:rPr>
        <w:t>{alias_label}</w:t>
      </w:r>
    </w:p>
    <w:p w14:paraId="0B58935E" w14:textId="77777777" w:rsidR="003D294C" w:rsidRDefault="00000000">
      <w:pPr>
        <w:pStyle w:val="Bodytext"/>
      </w:pPr>
      <w:r w:rsidRPr="001D46FC">
        <w:rPr>
          <w:rStyle w:val="BodytextZchn"/>
        </w:rPr>
        <w:t>{url}</w:t>
      </w:r>
    </w:p>
    <w:p w14:paraId="601A435B" w14:textId="16FEC811" w:rsidR="003D294C" w:rsidRDefault="00F341C1" w:rsidP="00F341C1">
      <w:pPr>
        <w:pStyle w:val="Bodytextfett"/>
      </w:pPr>
      <w:r>
        <w:rPr>
          <w:rStyle w:val="BodytextZchn"/>
        </w:rPr>
        <w:t>Prüfschritt: {</w:t>
      </w:r>
      <w:r w:rsidRPr="001D46FC">
        <w:rPr>
          <w:rStyle w:val="BodytextZchn"/>
        </w:rPr>
        <w:t>%rating_icon} {rating}</w:t>
      </w:r>
    </w:p>
    <w:p w14:paraId="6A96DB77" w14:textId="77777777" w:rsidR="003D294C" w:rsidRDefault="00000000">
      <w:pPr>
        <w:pStyle w:val="Bodytext"/>
      </w:pPr>
      <w:r w:rsidRPr="001D46FC">
        <w:rPr>
          <w:rStyle w:val="BodytextZchn"/>
        </w:rPr>
        <w:t>{/has_alias_label}</w:t>
      </w:r>
    </w:p>
    <w:p w14:paraId="5380531D" w14:textId="77777777" w:rsidR="003D294C" w:rsidRDefault="00000000">
      <w:pPr>
        <w:pStyle w:val="Bodytext"/>
      </w:pPr>
      <w:r w:rsidRPr="001D46FC">
        <w:rPr>
          <w:rStyle w:val="BodytextZchn"/>
        </w:rPr>
        <w:t>{#has_description}</w:t>
      </w:r>
    </w:p>
    <w:p w14:paraId="3B945E18" w14:textId="04CE1685" w:rsidR="003D294C" w:rsidRDefault="00AB174B">
      <w:pPr>
        <w:pStyle w:val="Bodytext"/>
      </w:pPr>
      <w:r>
        <w:rPr>
          <w:rStyle w:val="BodytextZchn"/>
        </w:rPr>
        <w:t>{~~description}</w:t>
      </w:r>
    </w:p>
    <w:p w14:paraId="45EA94A9" w14:textId="77777777" w:rsidR="003D294C" w:rsidRDefault="00000000">
      <w:pPr>
        <w:pStyle w:val="Bodytext"/>
      </w:pPr>
      <w:r w:rsidRPr="001D46FC">
        <w:rPr>
          <w:rStyle w:val="BodytextZchn"/>
        </w:rPr>
        <w:t>{/has_description}</w:t>
      </w:r>
    </w:p>
    <w:p w14:paraId="5355FE58" w14:textId="77777777" w:rsidR="003D294C" w:rsidRDefault="00000000">
      <w:pPr>
        <w:pStyle w:val="Bodytext"/>
      </w:pPr>
      <w:r w:rsidRPr="001D46FC">
        <w:rPr>
          <w:rStyle w:val="BodytextZchn"/>
        </w:rPr>
        <w:t>{#has_recommendation}</w:t>
      </w:r>
    </w:p>
    <w:p w14:paraId="250B65D7" w14:textId="77777777" w:rsidR="003D294C" w:rsidRDefault="00000000">
      <w:pPr>
        <w:pStyle w:val="Bodytext"/>
      </w:pPr>
      <w:r w:rsidRPr="001D46FC">
        <w:rPr>
          <w:rStyle w:val="BodytextZchn"/>
        </w:rPr>
        <w:t>Empfehlung</w:t>
      </w:r>
    </w:p>
    <w:p w14:paraId="414EA3D9" w14:textId="77777777" w:rsidR="003D294C" w:rsidRDefault="00000000">
      <w:pPr>
        <w:pStyle w:val="Bodytext"/>
      </w:pPr>
      <w:r w:rsidRPr="001D46FC">
        <w:rPr>
          <w:rStyle w:val="BodytextZchn"/>
        </w:rPr>
        <w:t>{~~recommendation}</w:t>
      </w:r>
    </w:p>
    <w:p w14:paraId="00F0A543" w14:textId="77777777" w:rsidR="003D294C" w:rsidRDefault="00000000">
      <w:pPr>
        <w:pStyle w:val="Bodytext"/>
      </w:pPr>
      <w:r w:rsidRPr="001D46FC">
        <w:rPr>
          <w:rStyle w:val="BodytextZchn"/>
        </w:rPr>
        <w:t>{/has_recommendation}</w:t>
      </w:r>
    </w:p>
    <w:p w14:paraId="51C4162E" w14:textId="77777777" w:rsidR="003D294C" w:rsidRDefault="00000000">
      <w:pPr>
        <w:pStyle w:val="Bodytext"/>
      </w:pPr>
      <w:r w:rsidRPr="001D46FC">
        <w:rPr>
          <w:rStyle w:val="BodytextZchn"/>
        </w:rPr>
        <w:t>{/test_object_results_9_1_4_1}</w:t>
      </w:r>
    </w:p>
    <w:p w14:paraId="2C796D68" w14:textId="77777777" w:rsidR="00A00404" w:rsidRDefault="001D46FC" w:rsidP="001D46FC">
      <w:pPr>
        <w:pStyle w:val="Bodytextfett"/>
      </w:pPr>
      <w:r>
        <w:rPr>
          <w:rStyle w:val="BodytextZchn"/>
        </w:rPr>
        <w:t>Prüfschritt: {</w:t>
      </w:r>
      <w:r w:rsidRPr="001D46FC">
        <w:rPr>
          <w:rStyle w:val="BodytextZchn"/>
        </w:rPr>
        <w:t>%rating_icon_9_1_4_1} {rating_9_1_4_1}</w:t>
      </w:r>
    </w:p>
    <w:p w14:paraId="3571F235" w14:textId="3BC26A6B" w:rsidR="00F57AA1" w:rsidRPr="002B7A15" w:rsidRDefault="00F57AA1" w:rsidP="00B11C64">
      <w:pPr>
        <w:pStyle w:val="berschrift5"/>
        <w:keepLines/>
      </w:pPr>
      <w:bookmarkStart w:id="221" w:name="_Audio-Kontrolle"/>
      <w:bookmarkStart w:id="222" w:name="_Audio-Steuerelement"/>
      <w:bookmarkStart w:id="223" w:name="_Kontrast_(!)"/>
      <w:bookmarkStart w:id="224" w:name="_Kontrast_(Minimum)_(!)"/>
      <w:bookmarkStart w:id="225" w:name="_Kontrast_(Minimum)_(Prüfschritt"/>
      <w:bookmarkStart w:id="226" w:name="_Toc504467942"/>
      <w:bookmarkStart w:id="227" w:name="_Toc34815545"/>
      <w:bookmarkStart w:id="228" w:name="_Toc41380475"/>
      <w:bookmarkStart w:id="229" w:name="_Toc41392906"/>
      <w:bookmarkStart w:id="230" w:name="_Toc46389424"/>
      <w:bookmarkEnd w:id="221"/>
      <w:bookmarkEnd w:id="222"/>
      <w:bookmarkEnd w:id="223"/>
      <w:bookmarkEnd w:id="224"/>
      <w:bookmarkEnd w:id="225"/>
      <w:r w:rsidRPr="002B7A15">
        <w:t>Kontrast</w:t>
      </w:r>
      <w:bookmarkEnd w:id="226"/>
      <w:r w:rsidRPr="002B7A15">
        <w:t xml:space="preserve"> (</w:t>
      </w:r>
      <w:bookmarkEnd w:id="227"/>
      <w:bookmarkEnd w:id="228"/>
      <w:bookmarkEnd w:id="229"/>
      <w:bookmarkEnd w:id="230"/>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 xml:space="preserve">Nebensächlich: Für Text oder Bilder eines Textes, die Teil eines inaktiven Bestandteils der Benutzerschnittstelle, rein dekorativ, für niemanden sichtbar </w:t>
      </w:r>
      <w:r w:rsidRPr="002B7A15">
        <w:rPr>
          <w:i/>
        </w:rPr>
        <w:lastRenderedPageBreak/>
        <w:t>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t>Wortbildmarken: Text, der Teil eines Logos oder eines Markennamens ist, hat keine Kontrastanforderungen.“</w:t>
      </w:r>
    </w:p>
    <w:p w14:paraId="6A93BDA2" w14:textId="77777777" w:rsidR="003D294C" w:rsidRDefault="00000000">
      <w:pPr>
        <w:pStyle w:val="Bodytext"/>
      </w:pPr>
      <w:r w:rsidRPr="001D46FC">
        <w:rPr>
          <w:rStyle w:val="BodytextZchn"/>
        </w:rPr>
        <w:t>{#test_object_results_9_1_4_3}</w:t>
      </w:r>
    </w:p>
    <w:p w14:paraId="40DEECFB" w14:textId="77777777" w:rsidR="003D294C" w:rsidRDefault="00000000">
      <w:pPr>
        <w:pStyle w:val="Bodytext"/>
      </w:pPr>
      <w:r w:rsidRPr="001D46FC">
        <w:rPr>
          <w:rStyle w:val="BodytextZchn"/>
        </w:rPr>
        <w:t>{#has_alias_label}</w:t>
      </w:r>
    </w:p>
    <w:p w14:paraId="4336400F" w14:textId="77777777" w:rsidR="003D294C" w:rsidRDefault="00000000">
      <w:pPr>
        <w:pStyle w:val="Bodytext"/>
      </w:pPr>
      <w:r w:rsidRPr="001D46FC">
        <w:rPr>
          <w:rStyle w:val="BodytextZchn"/>
        </w:rPr>
        <w:t>{alias_label}</w:t>
      </w:r>
    </w:p>
    <w:p w14:paraId="1344685A" w14:textId="77777777" w:rsidR="003D294C" w:rsidRDefault="00000000">
      <w:pPr>
        <w:pStyle w:val="Bodytext"/>
      </w:pPr>
      <w:r w:rsidRPr="001D46FC">
        <w:rPr>
          <w:rStyle w:val="BodytextZchn"/>
        </w:rPr>
        <w:t>{url}</w:t>
      </w:r>
    </w:p>
    <w:p w14:paraId="4264038F" w14:textId="124F8842" w:rsidR="003D294C" w:rsidRDefault="00F341C1" w:rsidP="00F341C1">
      <w:pPr>
        <w:pStyle w:val="Bodytextfett"/>
      </w:pPr>
      <w:r>
        <w:rPr>
          <w:rStyle w:val="BodytextZchn"/>
        </w:rPr>
        <w:t>Prüfschritt: {</w:t>
      </w:r>
      <w:r w:rsidRPr="001D46FC">
        <w:rPr>
          <w:rStyle w:val="BodytextZchn"/>
        </w:rPr>
        <w:t>%rating_icon} {rating}</w:t>
      </w:r>
    </w:p>
    <w:p w14:paraId="11E96E00" w14:textId="77777777" w:rsidR="003D294C" w:rsidRDefault="00000000">
      <w:pPr>
        <w:pStyle w:val="Bodytext"/>
      </w:pPr>
      <w:r w:rsidRPr="001D46FC">
        <w:rPr>
          <w:rStyle w:val="BodytextZchn"/>
        </w:rPr>
        <w:t>{/has_alias_label}</w:t>
      </w:r>
    </w:p>
    <w:p w14:paraId="55AE0A6C" w14:textId="77777777" w:rsidR="003D294C" w:rsidRDefault="00000000">
      <w:pPr>
        <w:pStyle w:val="Bodytext"/>
      </w:pPr>
      <w:r w:rsidRPr="001D46FC">
        <w:rPr>
          <w:rStyle w:val="BodytextZchn"/>
        </w:rPr>
        <w:t>{#has_description}</w:t>
      </w:r>
    </w:p>
    <w:p w14:paraId="7DFC7DEE" w14:textId="21D3F91F" w:rsidR="003D294C" w:rsidRDefault="00AB174B">
      <w:pPr>
        <w:pStyle w:val="Bodytext"/>
      </w:pPr>
      <w:r>
        <w:rPr>
          <w:rStyle w:val="BodytextZchn"/>
        </w:rPr>
        <w:t>{~~description}</w:t>
      </w:r>
    </w:p>
    <w:p w14:paraId="5A781FF3" w14:textId="77777777" w:rsidR="003D294C" w:rsidRDefault="00000000">
      <w:pPr>
        <w:pStyle w:val="Bodytext"/>
      </w:pPr>
      <w:r w:rsidRPr="001D46FC">
        <w:rPr>
          <w:rStyle w:val="BodytextZchn"/>
        </w:rPr>
        <w:t>{/has_description}</w:t>
      </w:r>
    </w:p>
    <w:p w14:paraId="4D6E9D4B" w14:textId="77777777" w:rsidR="003D294C" w:rsidRDefault="00000000">
      <w:pPr>
        <w:pStyle w:val="Bodytext"/>
      </w:pPr>
      <w:r w:rsidRPr="001D46FC">
        <w:rPr>
          <w:rStyle w:val="BodytextZchn"/>
        </w:rPr>
        <w:t>{#has_recommendation}</w:t>
      </w:r>
    </w:p>
    <w:p w14:paraId="2795354B" w14:textId="77777777" w:rsidR="003D294C" w:rsidRDefault="00000000">
      <w:pPr>
        <w:pStyle w:val="Bodytext"/>
      </w:pPr>
      <w:r w:rsidRPr="001D46FC">
        <w:rPr>
          <w:rStyle w:val="BodytextZchn"/>
        </w:rPr>
        <w:t>Empfehlung</w:t>
      </w:r>
    </w:p>
    <w:p w14:paraId="222A3911" w14:textId="77777777" w:rsidR="003D294C" w:rsidRDefault="00000000">
      <w:pPr>
        <w:pStyle w:val="Bodytext"/>
      </w:pPr>
      <w:r w:rsidRPr="001D46FC">
        <w:rPr>
          <w:rStyle w:val="BodytextZchn"/>
        </w:rPr>
        <w:t>{~~recommendation}</w:t>
      </w:r>
    </w:p>
    <w:p w14:paraId="48DC0B34" w14:textId="77777777" w:rsidR="003D294C" w:rsidRDefault="00000000">
      <w:pPr>
        <w:pStyle w:val="Bodytext"/>
      </w:pPr>
      <w:r w:rsidRPr="001D46FC">
        <w:rPr>
          <w:rStyle w:val="BodytextZchn"/>
        </w:rPr>
        <w:t>{/has_recommendation}</w:t>
      </w:r>
    </w:p>
    <w:p w14:paraId="628A7015" w14:textId="77777777" w:rsidR="003D294C" w:rsidRDefault="00000000">
      <w:pPr>
        <w:pStyle w:val="Bodytext"/>
      </w:pPr>
      <w:r w:rsidRPr="001D46FC">
        <w:rPr>
          <w:rStyle w:val="BodytextZchn"/>
        </w:rPr>
        <w:t>{/test_object_results_9_1_4_3}</w:t>
      </w:r>
    </w:p>
    <w:p w14:paraId="7321B658" w14:textId="77777777" w:rsidR="00A00404" w:rsidRDefault="001D46FC" w:rsidP="001D46FC">
      <w:pPr>
        <w:pStyle w:val="Bodytextfett"/>
      </w:pPr>
      <w:r>
        <w:rPr>
          <w:rStyle w:val="BodytextZchn"/>
        </w:rPr>
        <w:t>Prüfschritt: {</w:t>
      </w:r>
      <w:r w:rsidRPr="001D46FC">
        <w:rPr>
          <w:rStyle w:val="BodytextZchn"/>
        </w:rPr>
        <w:t>%rating_icon_9_1_4_3} {rating_9_1_4_3}</w:t>
      </w:r>
    </w:p>
    <w:p w14:paraId="195CD1B5" w14:textId="65D68E65" w:rsidR="00F57AA1" w:rsidRPr="002B7A15" w:rsidRDefault="00F57AA1" w:rsidP="00B11C64">
      <w:pPr>
        <w:pStyle w:val="berschrift5"/>
        <w:keepLines/>
      </w:pPr>
      <w:bookmarkStart w:id="231" w:name="_Toc34815546"/>
      <w:bookmarkStart w:id="232" w:name="_Toc41380476"/>
      <w:bookmarkStart w:id="233" w:name="_Toc41392907"/>
      <w:bookmarkStart w:id="234" w:name="_Toc46389425"/>
      <w:bookmarkStart w:id="235" w:name="_Textgröße_ändern"/>
      <w:bookmarkStart w:id="236" w:name="_Textgröße_ändern_(Prüfschritt"/>
      <w:bookmarkEnd w:id="235"/>
      <w:bookmarkEnd w:id="236"/>
      <w:r w:rsidRPr="002B7A15">
        <w:t xml:space="preserve">Textgröße </w:t>
      </w:r>
      <w:bookmarkEnd w:id="231"/>
      <w:bookmarkEnd w:id="232"/>
      <w:bookmarkEnd w:id="233"/>
      <w:bookmarkEnd w:id="234"/>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14:paraId="73FAC7E4" w14:textId="77777777" w:rsidR="003D294C" w:rsidRDefault="00000000">
      <w:pPr>
        <w:pStyle w:val="Bodytext"/>
      </w:pPr>
      <w:r w:rsidRPr="001D46FC">
        <w:rPr>
          <w:rStyle w:val="BodytextZchn"/>
        </w:rPr>
        <w:t>{#test_object_results_9_1_4_4}</w:t>
      </w:r>
    </w:p>
    <w:p w14:paraId="76D3761A" w14:textId="77777777" w:rsidR="003D294C" w:rsidRDefault="00000000">
      <w:pPr>
        <w:pStyle w:val="Bodytext"/>
      </w:pPr>
      <w:r w:rsidRPr="001D46FC">
        <w:rPr>
          <w:rStyle w:val="BodytextZchn"/>
        </w:rPr>
        <w:t>{#has_alias_label}</w:t>
      </w:r>
    </w:p>
    <w:p w14:paraId="2966C273" w14:textId="77777777" w:rsidR="003D294C" w:rsidRDefault="00000000">
      <w:pPr>
        <w:pStyle w:val="Bodytext"/>
      </w:pPr>
      <w:r w:rsidRPr="001D46FC">
        <w:rPr>
          <w:rStyle w:val="BodytextZchn"/>
        </w:rPr>
        <w:t>{alias_label}</w:t>
      </w:r>
    </w:p>
    <w:p w14:paraId="663E8B1E" w14:textId="77777777" w:rsidR="003D294C" w:rsidRDefault="00000000">
      <w:pPr>
        <w:pStyle w:val="Bodytext"/>
      </w:pPr>
      <w:r w:rsidRPr="001D46FC">
        <w:rPr>
          <w:rStyle w:val="BodytextZchn"/>
        </w:rPr>
        <w:t>{url}</w:t>
      </w:r>
    </w:p>
    <w:p w14:paraId="086BF9D5" w14:textId="5CFE5228" w:rsidR="003D294C" w:rsidRDefault="00F341C1" w:rsidP="00F341C1">
      <w:pPr>
        <w:pStyle w:val="Bodytextfett"/>
      </w:pPr>
      <w:r>
        <w:rPr>
          <w:rStyle w:val="BodytextZchn"/>
        </w:rPr>
        <w:t>Prüfschritt: {</w:t>
      </w:r>
      <w:r w:rsidRPr="001D46FC">
        <w:rPr>
          <w:rStyle w:val="BodytextZchn"/>
        </w:rPr>
        <w:t>%rating_icon} {rating}</w:t>
      </w:r>
    </w:p>
    <w:p w14:paraId="315C247D" w14:textId="77777777" w:rsidR="003D294C" w:rsidRDefault="00000000">
      <w:pPr>
        <w:pStyle w:val="Bodytext"/>
      </w:pPr>
      <w:r w:rsidRPr="001D46FC">
        <w:rPr>
          <w:rStyle w:val="BodytextZchn"/>
        </w:rPr>
        <w:t>{/has_alias_label}</w:t>
      </w:r>
    </w:p>
    <w:p w14:paraId="36665046" w14:textId="77777777" w:rsidR="003D294C" w:rsidRDefault="00000000">
      <w:pPr>
        <w:pStyle w:val="Bodytext"/>
      </w:pPr>
      <w:r w:rsidRPr="001D46FC">
        <w:rPr>
          <w:rStyle w:val="BodytextZchn"/>
        </w:rPr>
        <w:lastRenderedPageBreak/>
        <w:t>{#has_description}</w:t>
      </w:r>
    </w:p>
    <w:p w14:paraId="57CF8006" w14:textId="5BB4FBB5" w:rsidR="003D294C" w:rsidRDefault="00AB174B">
      <w:pPr>
        <w:pStyle w:val="Bodytext"/>
      </w:pPr>
      <w:r>
        <w:rPr>
          <w:rStyle w:val="BodytextZchn"/>
        </w:rPr>
        <w:t>{~~description}</w:t>
      </w:r>
    </w:p>
    <w:p w14:paraId="4E6F4770" w14:textId="77777777" w:rsidR="003D294C" w:rsidRDefault="00000000">
      <w:pPr>
        <w:pStyle w:val="Bodytext"/>
      </w:pPr>
      <w:r w:rsidRPr="001D46FC">
        <w:rPr>
          <w:rStyle w:val="BodytextZchn"/>
        </w:rPr>
        <w:t>{/has_description}</w:t>
      </w:r>
    </w:p>
    <w:p w14:paraId="1E1464B0" w14:textId="77777777" w:rsidR="003D294C" w:rsidRDefault="00000000">
      <w:pPr>
        <w:pStyle w:val="Bodytext"/>
      </w:pPr>
      <w:r w:rsidRPr="001D46FC">
        <w:rPr>
          <w:rStyle w:val="BodytextZchn"/>
        </w:rPr>
        <w:t>{#has_recommendation}</w:t>
      </w:r>
    </w:p>
    <w:p w14:paraId="0F6774FB" w14:textId="77777777" w:rsidR="003D294C" w:rsidRDefault="00000000">
      <w:pPr>
        <w:pStyle w:val="Bodytext"/>
      </w:pPr>
      <w:r w:rsidRPr="001D46FC">
        <w:rPr>
          <w:rStyle w:val="BodytextZchn"/>
        </w:rPr>
        <w:t>Empfehlung</w:t>
      </w:r>
    </w:p>
    <w:p w14:paraId="0EFF67C6" w14:textId="77777777" w:rsidR="003D294C" w:rsidRDefault="00000000">
      <w:pPr>
        <w:pStyle w:val="Bodytext"/>
      </w:pPr>
      <w:r w:rsidRPr="001D46FC">
        <w:rPr>
          <w:rStyle w:val="BodytextZchn"/>
        </w:rPr>
        <w:t>{~~recommendation}</w:t>
      </w:r>
    </w:p>
    <w:p w14:paraId="773CDF4F" w14:textId="77777777" w:rsidR="003D294C" w:rsidRDefault="00000000">
      <w:pPr>
        <w:pStyle w:val="Bodytext"/>
      </w:pPr>
      <w:r w:rsidRPr="001D46FC">
        <w:rPr>
          <w:rStyle w:val="BodytextZchn"/>
        </w:rPr>
        <w:t>{/has_recommendation}</w:t>
      </w:r>
    </w:p>
    <w:p w14:paraId="1053A81A" w14:textId="77777777" w:rsidR="003D294C" w:rsidRDefault="00000000">
      <w:pPr>
        <w:pStyle w:val="Bodytext"/>
      </w:pPr>
      <w:r w:rsidRPr="001D46FC">
        <w:rPr>
          <w:rStyle w:val="BodytextZchn"/>
        </w:rPr>
        <w:t>{/test_object_results_9_1_4_4}</w:t>
      </w:r>
    </w:p>
    <w:p w14:paraId="06197A0E" w14:textId="77777777" w:rsidR="00A00404" w:rsidRDefault="001D46FC" w:rsidP="001D46FC">
      <w:pPr>
        <w:pStyle w:val="Bodytextfett"/>
      </w:pPr>
      <w:r>
        <w:rPr>
          <w:rStyle w:val="BodytextZchn"/>
        </w:rPr>
        <w:t>Prüfschritt: {</w:t>
      </w:r>
      <w:r w:rsidRPr="001D46FC">
        <w:rPr>
          <w:rStyle w:val="BodytextZchn"/>
        </w:rPr>
        <w:t>%rating_icon_9_1_4_4} {rating_9_1_4_4}</w:t>
      </w:r>
    </w:p>
    <w:p w14:paraId="200ED703" w14:textId="18AED476" w:rsidR="00F57AA1" w:rsidRPr="002B7A15" w:rsidRDefault="00A23690" w:rsidP="00564FC7">
      <w:pPr>
        <w:pStyle w:val="berschrift5"/>
      </w:pPr>
      <w:bookmarkStart w:id="237" w:name="_Schriftgrafiken_(!)"/>
      <w:bookmarkStart w:id="238" w:name="_Bilder_von_Text"/>
      <w:bookmarkStart w:id="239" w:name="_Automatischer_Umbruch_(Reflow)"/>
      <w:bookmarkEnd w:id="237"/>
      <w:bookmarkEnd w:id="238"/>
      <w:bookmarkEnd w:id="239"/>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40" w:name="_Hlk90476866"/>
      <w:r w:rsidR="00BE62D4" w:rsidRPr="002B7A15">
        <w:rPr>
          <w:i/>
          <w:color w:val="000000"/>
        </w:rPr>
        <w:t>„</w:t>
      </w:r>
      <w:bookmarkEnd w:id="240"/>
      <w:r w:rsidR="000E2EF4" w:rsidRPr="002B7A15">
        <w:rPr>
          <w:i/>
          <w:color w:val="000000"/>
        </w:rPr>
        <w:t>Inhalte können ohne Informations- oder Funktionsverlust dargestellt werden, ohne dass dafür ein Scrollen in zwei Dimensionen erforderlich ist für:</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7464B825" w14:textId="77777777" w:rsidR="003D294C" w:rsidRDefault="00000000">
      <w:pPr>
        <w:pStyle w:val="Bodytext"/>
      </w:pPr>
      <w:r w:rsidRPr="001D46FC">
        <w:rPr>
          <w:rStyle w:val="BodytextZchn"/>
        </w:rPr>
        <w:t>{#test_object_results_9_1_4_10}</w:t>
      </w:r>
    </w:p>
    <w:p w14:paraId="56F96750" w14:textId="77777777" w:rsidR="003D294C" w:rsidRDefault="00000000">
      <w:pPr>
        <w:pStyle w:val="Bodytext"/>
      </w:pPr>
      <w:r w:rsidRPr="001D46FC">
        <w:rPr>
          <w:rStyle w:val="BodytextZchn"/>
        </w:rPr>
        <w:t>{#has_alias_label}</w:t>
      </w:r>
    </w:p>
    <w:p w14:paraId="38FD5C47" w14:textId="77777777" w:rsidR="003D294C" w:rsidRDefault="00000000">
      <w:pPr>
        <w:pStyle w:val="Bodytext"/>
      </w:pPr>
      <w:r w:rsidRPr="001D46FC">
        <w:rPr>
          <w:rStyle w:val="BodytextZchn"/>
        </w:rPr>
        <w:t>{alias_label}</w:t>
      </w:r>
    </w:p>
    <w:p w14:paraId="6AC9DF11" w14:textId="77777777" w:rsidR="003D294C" w:rsidRDefault="00000000">
      <w:pPr>
        <w:pStyle w:val="Bodytext"/>
      </w:pPr>
      <w:r w:rsidRPr="001D46FC">
        <w:rPr>
          <w:rStyle w:val="BodytextZchn"/>
        </w:rPr>
        <w:t>{url}</w:t>
      </w:r>
    </w:p>
    <w:p w14:paraId="5D7F6FC2" w14:textId="31EE202B" w:rsidR="003D294C" w:rsidRDefault="00F341C1" w:rsidP="00F341C1">
      <w:pPr>
        <w:pStyle w:val="Bodytextfett"/>
      </w:pPr>
      <w:r>
        <w:rPr>
          <w:rStyle w:val="BodytextZchn"/>
        </w:rPr>
        <w:t>Prüfschritt: {</w:t>
      </w:r>
      <w:r w:rsidRPr="001D46FC">
        <w:rPr>
          <w:rStyle w:val="BodytextZchn"/>
        </w:rPr>
        <w:t>%rating_icon} {rating}</w:t>
      </w:r>
    </w:p>
    <w:p w14:paraId="7CEF448F" w14:textId="77777777" w:rsidR="003D294C" w:rsidRDefault="00000000">
      <w:pPr>
        <w:pStyle w:val="Bodytext"/>
      </w:pPr>
      <w:r w:rsidRPr="001D46FC">
        <w:rPr>
          <w:rStyle w:val="BodytextZchn"/>
        </w:rPr>
        <w:t>{/has_alias_label}</w:t>
      </w:r>
    </w:p>
    <w:p w14:paraId="04D244A8" w14:textId="77777777" w:rsidR="003D294C" w:rsidRDefault="00000000">
      <w:pPr>
        <w:pStyle w:val="Bodytext"/>
      </w:pPr>
      <w:r w:rsidRPr="001D46FC">
        <w:rPr>
          <w:rStyle w:val="BodytextZchn"/>
        </w:rPr>
        <w:t>{#has_description}</w:t>
      </w:r>
    </w:p>
    <w:p w14:paraId="5B3CB091" w14:textId="4B5D5D03" w:rsidR="003D294C" w:rsidRDefault="00AB174B">
      <w:pPr>
        <w:pStyle w:val="Bodytext"/>
      </w:pPr>
      <w:r>
        <w:rPr>
          <w:rStyle w:val="BodytextZchn"/>
        </w:rPr>
        <w:t>{~~description}</w:t>
      </w:r>
    </w:p>
    <w:p w14:paraId="424E899C" w14:textId="77777777" w:rsidR="003D294C" w:rsidRDefault="00000000">
      <w:pPr>
        <w:pStyle w:val="Bodytext"/>
      </w:pPr>
      <w:r w:rsidRPr="001D46FC">
        <w:rPr>
          <w:rStyle w:val="BodytextZchn"/>
        </w:rPr>
        <w:t>{/has_description}</w:t>
      </w:r>
    </w:p>
    <w:p w14:paraId="5A0204D4" w14:textId="77777777" w:rsidR="003D294C" w:rsidRDefault="00000000">
      <w:pPr>
        <w:pStyle w:val="Bodytext"/>
      </w:pPr>
      <w:r w:rsidRPr="001D46FC">
        <w:rPr>
          <w:rStyle w:val="BodytextZchn"/>
        </w:rPr>
        <w:t>{#has_recommendation}</w:t>
      </w:r>
    </w:p>
    <w:p w14:paraId="1A802D15" w14:textId="77777777" w:rsidR="003D294C" w:rsidRDefault="00000000">
      <w:pPr>
        <w:pStyle w:val="Bodytext"/>
      </w:pPr>
      <w:r w:rsidRPr="001D46FC">
        <w:rPr>
          <w:rStyle w:val="BodytextZchn"/>
        </w:rPr>
        <w:t>Empfehlung</w:t>
      </w:r>
    </w:p>
    <w:p w14:paraId="424E3FF7" w14:textId="77777777" w:rsidR="003D294C" w:rsidRDefault="00000000">
      <w:pPr>
        <w:pStyle w:val="Bodytext"/>
      </w:pPr>
      <w:r w:rsidRPr="001D46FC">
        <w:rPr>
          <w:rStyle w:val="BodytextZchn"/>
        </w:rPr>
        <w:t>{~~recommendation}</w:t>
      </w:r>
    </w:p>
    <w:p w14:paraId="4EF8CF8E" w14:textId="77777777" w:rsidR="003D294C" w:rsidRDefault="00000000">
      <w:pPr>
        <w:pStyle w:val="Bodytext"/>
      </w:pPr>
      <w:r w:rsidRPr="001D46FC">
        <w:rPr>
          <w:rStyle w:val="BodytextZchn"/>
        </w:rPr>
        <w:lastRenderedPageBreak/>
        <w:t>{/has_recommendation}</w:t>
      </w:r>
    </w:p>
    <w:p w14:paraId="2B4043A4" w14:textId="77777777" w:rsidR="003D294C" w:rsidRDefault="00000000">
      <w:pPr>
        <w:pStyle w:val="Bodytext"/>
      </w:pPr>
      <w:r w:rsidRPr="001D46FC">
        <w:rPr>
          <w:rStyle w:val="BodytextZchn"/>
        </w:rPr>
        <w:t>{/test_object_results_9_1_4_10}</w:t>
      </w:r>
    </w:p>
    <w:p w14:paraId="3E53A936" w14:textId="77777777" w:rsidR="00A00404" w:rsidRDefault="001D46FC" w:rsidP="001D46FC">
      <w:pPr>
        <w:pStyle w:val="Bodytextfett"/>
      </w:pPr>
      <w:r>
        <w:rPr>
          <w:rStyle w:val="BodytextZchn"/>
        </w:rPr>
        <w:t>Prüfschritt: {</w:t>
      </w:r>
      <w:r w:rsidRPr="001D46FC">
        <w:rPr>
          <w:rStyle w:val="BodytextZchn"/>
        </w:rPr>
        <w:t>%rating_icon_9_1_4_10} {rating_9_1_4_10}</w:t>
      </w:r>
    </w:p>
    <w:p w14:paraId="2BD8AC85" w14:textId="1A6C0DA1" w:rsidR="00F57AA1" w:rsidRPr="002B7A15" w:rsidRDefault="00F57AA1" w:rsidP="00B11C64">
      <w:pPr>
        <w:pStyle w:val="berschrift5"/>
        <w:keepLines/>
      </w:pPr>
      <w:bookmarkStart w:id="241" w:name="_Nicht-Text_Kontrast"/>
      <w:bookmarkStart w:id="242" w:name="_Nicht-Text-Kontrast_(!)"/>
      <w:bookmarkStart w:id="243" w:name="_Nicht-Text-Kontrast_(Prüfschritt_9."/>
      <w:bookmarkStart w:id="244" w:name="_Toc34815549"/>
      <w:bookmarkStart w:id="245" w:name="_Toc41380479"/>
      <w:bookmarkStart w:id="246" w:name="_Toc41392910"/>
      <w:bookmarkStart w:id="247" w:name="_Toc46389428"/>
      <w:bookmarkEnd w:id="241"/>
      <w:bookmarkEnd w:id="242"/>
      <w:bookmarkEnd w:id="243"/>
      <w:r w:rsidRPr="002B7A15">
        <w:t>Nicht-Text-</w:t>
      </w:r>
      <w:bookmarkEnd w:id="244"/>
      <w:bookmarkEnd w:id="245"/>
      <w:bookmarkEnd w:id="246"/>
      <w:bookmarkEnd w:id="247"/>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Ein Kontrastverhältnis von mindestens 3:1 zu benachbarten Farben gilt für die visuelle Präsentation von:</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5B6FB701" w14:textId="77777777" w:rsidR="003D294C" w:rsidRDefault="00000000">
      <w:pPr>
        <w:pStyle w:val="Bodytext"/>
      </w:pPr>
      <w:r w:rsidRPr="001D46FC">
        <w:rPr>
          <w:rStyle w:val="BodytextZchn"/>
        </w:rPr>
        <w:t>{#test_object_results_9_1_4_11}</w:t>
      </w:r>
    </w:p>
    <w:p w14:paraId="67CC85B1" w14:textId="77777777" w:rsidR="003D294C" w:rsidRDefault="00000000">
      <w:pPr>
        <w:pStyle w:val="Bodytext"/>
      </w:pPr>
      <w:r w:rsidRPr="001D46FC">
        <w:rPr>
          <w:rStyle w:val="BodytextZchn"/>
        </w:rPr>
        <w:t>{#has_alias_label}</w:t>
      </w:r>
    </w:p>
    <w:p w14:paraId="2C31B975" w14:textId="77777777" w:rsidR="003D294C" w:rsidRDefault="00000000">
      <w:pPr>
        <w:pStyle w:val="Bodytext"/>
      </w:pPr>
      <w:r w:rsidRPr="001D46FC">
        <w:rPr>
          <w:rStyle w:val="BodytextZchn"/>
        </w:rPr>
        <w:t>{alias_label}</w:t>
      </w:r>
    </w:p>
    <w:p w14:paraId="0AA49566" w14:textId="77777777" w:rsidR="003D294C" w:rsidRDefault="00000000">
      <w:pPr>
        <w:pStyle w:val="Bodytext"/>
      </w:pPr>
      <w:r w:rsidRPr="001D46FC">
        <w:rPr>
          <w:rStyle w:val="BodytextZchn"/>
        </w:rPr>
        <w:t>{url}</w:t>
      </w:r>
    </w:p>
    <w:p w14:paraId="67042000" w14:textId="2BFD0C07" w:rsidR="003D294C" w:rsidRDefault="00F341C1" w:rsidP="00F341C1">
      <w:pPr>
        <w:pStyle w:val="Bodytextfett"/>
      </w:pPr>
      <w:r>
        <w:rPr>
          <w:rStyle w:val="BodytextZchn"/>
        </w:rPr>
        <w:t>Prüfschritt: {</w:t>
      </w:r>
      <w:r w:rsidRPr="001D46FC">
        <w:rPr>
          <w:rStyle w:val="BodytextZchn"/>
        </w:rPr>
        <w:t>%rating_icon} {rating}</w:t>
      </w:r>
    </w:p>
    <w:p w14:paraId="244C97D0" w14:textId="77777777" w:rsidR="003D294C" w:rsidRDefault="00000000">
      <w:pPr>
        <w:pStyle w:val="Bodytext"/>
      </w:pPr>
      <w:r w:rsidRPr="001D46FC">
        <w:rPr>
          <w:rStyle w:val="BodytextZchn"/>
        </w:rPr>
        <w:t>{/has_alias_label}</w:t>
      </w:r>
    </w:p>
    <w:p w14:paraId="42232BF9" w14:textId="77777777" w:rsidR="003D294C" w:rsidRDefault="00000000">
      <w:pPr>
        <w:pStyle w:val="Bodytext"/>
      </w:pPr>
      <w:r w:rsidRPr="001D46FC">
        <w:rPr>
          <w:rStyle w:val="BodytextZchn"/>
        </w:rPr>
        <w:t>{#has_description}</w:t>
      </w:r>
    </w:p>
    <w:p w14:paraId="68F1AE62" w14:textId="63EB2CA6" w:rsidR="003D294C" w:rsidRDefault="00AB174B">
      <w:pPr>
        <w:pStyle w:val="Bodytext"/>
      </w:pPr>
      <w:r>
        <w:rPr>
          <w:rStyle w:val="BodytextZchn"/>
        </w:rPr>
        <w:t>{~~description}</w:t>
      </w:r>
    </w:p>
    <w:p w14:paraId="1ABBC37D" w14:textId="77777777" w:rsidR="003D294C" w:rsidRDefault="00000000">
      <w:pPr>
        <w:pStyle w:val="Bodytext"/>
      </w:pPr>
      <w:r w:rsidRPr="001D46FC">
        <w:rPr>
          <w:rStyle w:val="BodytextZchn"/>
        </w:rPr>
        <w:t>{/has_description}</w:t>
      </w:r>
    </w:p>
    <w:p w14:paraId="30475CBE" w14:textId="77777777" w:rsidR="003D294C" w:rsidRDefault="00000000">
      <w:pPr>
        <w:pStyle w:val="Bodytext"/>
      </w:pPr>
      <w:r w:rsidRPr="001D46FC">
        <w:rPr>
          <w:rStyle w:val="BodytextZchn"/>
        </w:rPr>
        <w:t>{#has_recommendation}</w:t>
      </w:r>
    </w:p>
    <w:p w14:paraId="3CBD9FB1" w14:textId="77777777" w:rsidR="003D294C" w:rsidRDefault="00000000">
      <w:pPr>
        <w:pStyle w:val="Bodytext"/>
      </w:pPr>
      <w:r w:rsidRPr="001D46FC">
        <w:rPr>
          <w:rStyle w:val="BodytextZchn"/>
        </w:rPr>
        <w:t>Empfehlung</w:t>
      </w:r>
    </w:p>
    <w:p w14:paraId="51A42BC1" w14:textId="77777777" w:rsidR="003D294C" w:rsidRDefault="00000000">
      <w:pPr>
        <w:pStyle w:val="Bodytext"/>
      </w:pPr>
      <w:r w:rsidRPr="001D46FC">
        <w:rPr>
          <w:rStyle w:val="BodytextZchn"/>
        </w:rPr>
        <w:t>{~~recommendation}</w:t>
      </w:r>
    </w:p>
    <w:p w14:paraId="222F7EE1" w14:textId="77777777" w:rsidR="003D294C" w:rsidRDefault="00000000">
      <w:pPr>
        <w:pStyle w:val="Bodytext"/>
      </w:pPr>
      <w:r w:rsidRPr="001D46FC">
        <w:rPr>
          <w:rStyle w:val="BodytextZchn"/>
        </w:rPr>
        <w:t>{/has_recommendation}</w:t>
      </w:r>
    </w:p>
    <w:p w14:paraId="4BCA129F" w14:textId="77777777" w:rsidR="003D294C" w:rsidRDefault="00000000">
      <w:pPr>
        <w:pStyle w:val="Bodytext"/>
      </w:pPr>
      <w:r w:rsidRPr="001D46FC">
        <w:rPr>
          <w:rStyle w:val="BodytextZchn"/>
        </w:rPr>
        <w:t>{/test_object_results_9_1_4_11}</w:t>
      </w:r>
    </w:p>
    <w:p w14:paraId="6BE5BBC7" w14:textId="77777777" w:rsidR="00A00404" w:rsidRDefault="001D46FC" w:rsidP="001D46FC">
      <w:pPr>
        <w:pStyle w:val="Bodytextfett"/>
      </w:pPr>
      <w:r>
        <w:rPr>
          <w:rStyle w:val="BodytextZchn"/>
        </w:rPr>
        <w:t>Prüfschritt: {</w:t>
      </w:r>
      <w:r w:rsidRPr="001D46FC">
        <w:rPr>
          <w:rStyle w:val="BodytextZchn"/>
        </w:rPr>
        <w:t>%rating_icon_9_1_4_11} {rating_9_1_4_11}</w:t>
      </w:r>
    </w:p>
    <w:p w14:paraId="1E6DBE55" w14:textId="2F8A68DD" w:rsidR="00F57AA1" w:rsidRPr="002B7A15" w:rsidRDefault="00F57AA1" w:rsidP="00BC6389">
      <w:pPr>
        <w:pStyle w:val="berschrift5"/>
        <w:keepLines/>
      </w:pPr>
      <w:bookmarkStart w:id="248" w:name="_Textabstände"/>
      <w:bookmarkStart w:id="249" w:name="_Textabstand_(!)"/>
      <w:bookmarkStart w:id="250" w:name="_Textabstand_(Prüfschritt_9.1.4.12)"/>
      <w:bookmarkStart w:id="251" w:name="_Toc34815550"/>
      <w:bookmarkStart w:id="252" w:name="_Toc41380480"/>
      <w:bookmarkStart w:id="253" w:name="_Toc41392911"/>
      <w:bookmarkStart w:id="254" w:name="_Toc46389429"/>
      <w:bookmarkEnd w:id="248"/>
      <w:bookmarkEnd w:id="249"/>
      <w:bookmarkEnd w:id="250"/>
      <w:r w:rsidRPr="002B7A15">
        <w:lastRenderedPageBreak/>
        <w:t>Textabst</w:t>
      </w:r>
      <w:bookmarkEnd w:id="251"/>
      <w:r w:rsidRPr="002B7A15">
        <w:t>and</w:t>
      </w:r>
      <w:bookmarkEnd w:id="252"/>
      <w:bookmarkEnd w:id="253"/>
      <w:bookmarkEnd w:id="254"/>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Buchstabenabstand (Laufweite) auf mindestens das 0,12-Fache der 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22393A86" w14:textId="77777777" w:rsidR="003D294C" w:rsidRDefault="00000000">
      <w:pPr>
        <w:pStyle w:val="Bodytext"/>
      </w:pPr>
      <w:r w:rsidRPr="001D46FC">
        <w:rPr>
          <w:rStyle w:val="BodytextZchn"/>
        </w:rPr>
        <w:t>{#test_object_results_9_1_4_12}</w:t>
      </w:r>
    </w:p>
    <w:p w14:paraId="0886FB94" w14:textId="77777777" w:rsidR="003D294C" w:rsidRDefault="00000000">
      <w:pPr>
        <w:pStyle w:val="Bodytext"/>
      </w:pPr>
      <w:r w:rsidRPr="001D46FC">
        <w:rPr>
          <w:rStyle w:val="BodytextZchn"/>
        </w:rPr>
        <w:t>{#has_alias_label}</w:t>
      </w:r>
    </w:p>
    <w:p w14:paraId="3D6E0886" w14:textId="77777777" w:rsidR="003D294C" w:rsidRDefault="00000000">
      <w:pPr>
        <w:pStyle w:val="Bodytext"/>
      </w:pPr>
      <w:r w:rsidRPr="001D46FC">
        <w:rPr>
          <w:rStyle w:val="BodytextZchn"/>
        </w:rPr>
        <w:t>{alias_label}</w:t>
      </w:r>
    </w:p>
    <w:p w14:paraId="4149D984" w14:textId="77777777" w:rsidR="003D294C" w:rsidRDefault="00000000">
      <w:pPr>
        <w:pStyle w:val="Bodytext"/>
      </w:pPr>
      <w:r w:rsidRPr="001D46FC">
        <w:rPr>
          <w:rStyle w:val="BodytextZchn"/>
        </w:rPr>
        <w:t>{url}</w:t>
      </w:r>
    </w:p>
    <w:p w14:paraId="492A78D1" w14:textId="4E803F27" w:rsidR="003D294C" w:rsidRDefault="00F341C1" w:rsidP="00F341C1">
      <w:pPr>
        <w:pStyle w:val="Bodytextfett"/>
      </w:pPr>
      <w:r>
        <w:rPr>
          <w:rStyle w:val="BodytextZchn"/>
        </w:rPr>
        <w:t>Prüfschritt: {</w:t>
      </w:r>
      <w:r w:rsidRPr="001D46FC">
        <w:rPr>
          <w:rStyle w:val="BodytextZchn"/>
        </w:rPr>
        <w:t>%rating_icon} {rating}</w:t>
      </w:r>
    </w:p>
    <w:p w14:paraId="7D69B7EC" w14:textId="77777777" w:rsidR="003D294C" w:rsidRDefault="00000000">
      <w:pPr>
        <w:pStyle w:val="Bodytext"/>
      </w:pPr>
      <w:r w:rsidRPr="001D46FC">
        <w:rPr>
          <w:rStyle w:val="BodytextZchn"/>
        </w:rPr>
        <w:t>{/has_alias_label}</w:t>
      </w:r>
    </w:p>
    <w:p w14:paraId="4FD6BED6" w14:textId="77777777" w:rsidR="003D294C" w:rsidRDefault="00000000">
      <w:pPr>
        <w:pStyle w:val="Bodytext"/>
      </w:pPr>
      <w:r w:rsidRPr="001D46FC">
        <w:rPr>
          <w:rStyle w:val="BodytextZchn"/>
        </w:rPr>
        <w:t>{#has_description}</w:t>
      </w:r>
    </w:p>
    <w:p w14:paraId="20ECF62A" w14:textId="7D9200EA" w:rsidR="003D294C" w:rsidRDefault="00AB174B">
      <w:pPr>
        <w:pStyle w:val="Bodytext"/>
      </w:pPr>
      <w:r>
        <w:rPr>
          <w:rStyle w:val="BodytextZchn"/>
        </w:rPr>
        <w:t>{~~description}</w:t>
      </w:r>
    </w:p>
    <w:p w14:paraId="3DAC7AB5" w14:textId="77777777" w:rsidR="003D294C" w:rsidRDefault="00000000">
      <w:pPr>
        <w:pStyle w:val="Bodytext"/>
      </w:pPr>
      <w:r w:rsidRPr="001D46FC">
        <w:rPr>
          <w:rStyle w:val="BodytextZchn"/>
        </w:rPr>
        <w:t>{/has_description}</w:t>
      </w:r>
    </w:p>
    <w:p w14:paraId="1CEC363E" w14:textId="77777777" w:rsidR="003D294C" w:rsidRDefault="00000000">
      <w:pPr>
        <w:pStyle w:val="Bodytext"/>
      </w:pPr>
      <w:r w:rsidRPr="001D46FC">
        <w:rPr>
          <w:rStyle w:val="BodytextZchn"/>
        </w:rPr>
        <w:t>{#has_recommendation}</w:t>
      </w:r>
    </w:p>
    <w:p w14:paraId="2CE99CC0" w14:textId="77777777" w:rsidR="003D294C" w:rsidRDefault="00000000">
      <w:pPr>
        <w:pStyle w:val="Bodytext"/>
      </w:pPr>
      <w:r w:rsidRPr="001D46FC">
        <w:rPr>
          <w:rStyle w:val="BodytextZchn"/>
        </w:rPr>
        <w:t>Empfehlung</w:t>
      </w:r>
    </w:p>
    <w:p w14:paraId="192F3C62" w14:textId="77777777" w:rsidR="003D294C" w:rsidRDefault="00000000">
      <w:pPr>
        <w:pStyle w:val="Bodytext"/>
      </w:pPr>
      <w:r w:rsidRPr="001D46FC">
        <w:rPr>
          <w:rStyle w:val="BodytextZchn"/>
        </w:rPr>
        <w:t>{~~recommendation}</w:t>
      </w:r>
    </w:p>
    <w:p w14:paraId="442C2BC8" w14:textId="77777777" w:rsidR="003D294C" w:rsidRDefault="00000000">
      <w:pPr>
        <w:pStyle w:val="Bodytext"/>
      </w:pPr>
      <w:r w:rsidRPr="001D46FC">
        <w:rPr>
          <w:rStyle w:val="BodytextZchn"/>
        </w:rPr>
        <w:t>{/has_recommendation}</w:t>
      </w:r>
    </w:p>
    <w:p w14:paraId="0B191464" w14:textId="77777777" w:rsidR="003D294C" w:rsidRDefault="00000000">
      <w:pPr>
        <w:pStyle w:val="Bodytext"/>
      </w:pPr>
      <w:r w:rsidRPr="001D46FC">
        <w:rPr>
          <w:rStyle w:val="BodytextZchn"/>
        </w:rPr>
        <w:t>{/test_object_results_9_1_4_12}</w:t>
      </w:r>
    </w:p>
    <w:p w14:paraId="4AB1DF31" w14:textId="77777777" w:rsidR="00A00404" w:rsidRDefault="001D46FC" w:rsidP="001D46FC">
      <w:pPr>
        <w:pStyle w:val="Bodytextfett"/>
      </w:pPr>
      <w:r>
        <w:rPr>
          <w:rStyle w:val="BodytextZchn"/>
        </w:rPr>
        <w:t>Prüfschritt: {</w:t>
      </w:r>
      <w:r w:rsidRPr="001D46FC">
        <w:rPr>
          <w:rStyle w:val="BodytextZchn"/>
        </w:rPr>
        <w:t>%rating_icon_9_1_4_12} {rating_9_1_4_12}</w:t>
      </w:r>
    </w:p>
    <w:p w14:paraId="6F4D1918" w14:textId="14FD0B94" w:rsidR="00F57AA1" w:rsidRPr="002B7A15" w:rsidRDefault="00A23690" w:rsidP="0007331B">
      <w:pPr>
        <w:pStyle w:val="berschrift5"/>
        <w:keepLines/>
        <w:jc w:val="left"/>
      </w:pPr>
      <w:bookmarkStart w:id="255" w:name="_Eingeblendete_Inhalte"/>
      <w:bookmarkStart w:id="256" w:name="_Eingeblendeter_Inhalt_bei"/>
      <w:bookmarkEnd w:id="255"/>
      <w:bookmarkEnd w:id="256"/>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lastRenderedPageBreak/>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t>Ausnahme: Die visuelle Darstellung des zusätzlichen Inhalts wird durch den Benutzeragenten gesteuert und nicht durch den Autor verändert.“</w:t>
      </w:r>
    </w:p>
    <w:p w14:paraId="5C2FFE24" w14:textId="77777777" w:rsidR="003D294C" w:rsidRDefault="00000000">
      <w:pPr>
        <w:pStyle w:val="Bodytext"/>
      </w:pPr>
      <w:r w:rsidRPr="001D46FC">
        <w:rPr>
          <w:rStyle w:val="BodytextZchn"/>
        </w:rPr>
        <w:t>{#test_object_results_9_1_4_13}</w:t>
      </w:r>
    </w:p>
    <w:p w14:paraId="3835A5A9" w14:textId="77777777" w:rsidR="003D294C" w:rsidRDefault="00000000">
      <w:pPr>
        <w:pStyle w:val="Bodytext"/>
      </w:pPr>
      <w:r w:rsidRPr="001D46FC">
        <w:rPr>
          <w:rStyle w:val="BodytextZchn"/>
        </w:rPr>
        <w:t>{#has_alias_label}</w:t>
      </w:r>
    </w:p>
    <w:p w14:paraId="7D212486" w14:textId="77777777" w:rsidR="003D294C" w:rsidRDefault="00000000">
      <w:pPr>
        <w:pStyle w:val="Bodytext"/>
      </w:pPr>
      <w:r w:rsidRPr="001D46FC">
        <w:rPr>
          <w:rStyle w:val="BodytextZchn"/>
        </w:rPr>
        <w:t>{alias_label}</w:t>
      </w:r>
    </w:p>
    <w:p w14:paraId="7B832A9A" w14:textId="77777777" w:rsidR="003D294C" w:rsidRDefault="00000000">
      <w:pPr>
        <w:pStyle w:val="Bodytext"/>
      </w:pPr>
      <w:r w:rsidRPr="001D46FC">
        <w:rPr>
          <w:rStyle w:val="BodytextZchn"/>
        </w:rPr>
        <w:t>{url}</w:t>
      </w:r>
    </w:p>
    <w:p w14:paraId="720654F2" w14:textId="0AAEB16F" w:rsidR="003D294C" w:rsidRDefault="00F341C1" w:rsidP="00F341C1">
      <w:pPr>
        <w:pStyle w:val="Bodytextfett"/>
      </w:pPr>
      <w:r>
        <w:rPr>
          <w:rStyle w:val="BodytextZchn"/>
        </w:rPr>
        <w:t>Prüfschritt: {</w:t>
      </w:r>
      <w:r w:rsidRPr="001D46FC">
        <w:rPr>
          <w:rStyle w:val="BodytextZchn"/>
        </w:rPr>
        <w:t>%rating_icon} {rating}</w:t>
      </w:r>
    </w:p>
    <w:p w14:paraId="77F5C39E" w14:textId="77777777" w:rsidR="003D294C" w:rsidRDefault="00000000">
      <w:pPr>
        <w:pStyle w:val="Bodytext"/>
      </w:pPr>
      <w:r w:rsidRPr="001D46FC">
        <w:rPr>
          <w:rStyle w:val="BodytextZchn"/>
        </w:rPr>
        <w:t>{/has_alias_label}</w:t>
      </w:r>
    </w:p>
    <w:p w14:paraId="054380A7" w14:textId="77777777" w:rsidR="003D294C" w:rsidRDefault="00000000">
      <w:pPr>
        <w:pStyle w:val="Bodytext"/>
      </w:pPr>
      <w:r w:rsidRPr="001D46FC">
        <w:rPr>
          <w:rStyle w:val="BodytextZchn"/>
        </w:rPr>
        <w:t>{#has_description}</w:t>
      </w:r>
    </w:p>
    <w:p w14:paraId="09F382D5" w14:textId="7DADADA4" w:rsidR="003D294C" w:rsidRDefault="00AB174B">
      <w:pPr>
        <w:pStyle w:val="Bodytext"/>
      </w:pPr>
      <w:r>
        <w:rPr>
          <w:rStyle w:val="BodytextZchn"/>
        </w:rPr>
        <w:t>{~~description}</w:t>
      </w:r>
    </w:p>
    <w:p w14:paraId="5DEED089" w14:textId="77777777" w:rsidR="003D294C" w:rsidRDefault="00000000">
      <w:pPr>
        <w:pStyle w:val="Bodytext"/>
      </w:pPr>
      <w:r w:rsidRPr="001D46FC">
        <w:rPr>
          <w:rStyle w:val="BodytextZchn"/>
        </w:rPr>
        <w:t>{/has_description}</w:t>
      </w:r>
    </w:p>
    <w:p w14:paraId="2DC30996" w14:textId="77777777" w:rsidR="003D294C" w:rsidRDefault="00000000">
      <w:pPr>
        <w:pStyle w:val="Bodytext"/>
      </w:pPr>
      <w:r w:rsidRPr="001D46FC">
        <w:rPr>
          <w:rStyle w:val="BodytextZchn"/>
        </w:rPr>
        <w:t>{#has_recommendation}</w:t>
      </w:r>
    </w:p>
    <w:p w14:paraId="2E5395F6" w14:textId="77777777" w:rsidR="003D294C" w:rsidRDefault="00000000">
      <w:pPr>
        <w:pStyle w:val="Bodytext"/>
      </w:pPr>
      <w:r w:rsidRPr="001D46FC">
        <w:rPr>
          <w:rStyle w:val="BodytextZchn"/>
        </w:rPr>
        <w:t>Empfehlung</w:t>
      </w:r>
    </w:p>
    <w:p w14:paraId="57ACC95F" w14:textId="77777777" w:rsidR="003D294C" w:rsidRDefault="00000000">
      <w:pPr>
        <w:pStyle w:val="Bodytext"/>
      </w:pPr>
      <w:r w:rsidRPr="001D46FC">
        <w:rPr>
          <w:rStyle w:val="BodytextZchn"/>
        </w:rPr>
        <w:t>{~~recommendation}</w:t>
      </w:r>
    </w:p>
    <w:p w14:paraId="1AB61489" w14:textId="77777777" w:rsidR="003D294C" w:rsidRDefault="00000000">
      <w:pPr>
        <w:pStyle w:val="Bodytext"/>
      </w:pPr>
      <w:r w:rsidRPr="001D46FC">
        <w:rPr>
          <w:rStyle w:val="BodytextZchn"/>
        </w:rPr>
        <w:t>{/has_recommendation}</w:t>
      </w:r>
    </w:p>
    <w:p w14:paraId="381FD47D" w14:textId="77777777" w:rsidR="003D294C" w:rsidRDefault="00000000">
      <w:pPr>
        <w:pStyle w:val="Bodytext"/>
      </w:pPr>
      <w:r w:rsidRPr="001D46FC">
        <w:rPr>
          <w:rStyle w:val="BodytextZchn"/>
        </w:rPr>
        <w:t>{/test_object_results_9_1_4_13}</w:t>
      </w:r>
    </w:p>
    <w:p w14:paraId="4A739915" w14:textId="77777777" w:rsidR="00A00404" w:rsidRDefault="001D46FC" w:rsidP="001D46FC">
      <w:pPr>
        <w:pStyle w:val="Bodytextfett"/>
      </w:pPr>
      <w:r>
        <w:rPr>
          <w:rStyle w:val="BodytextZchn"/>
        </w:rPr>
        <w:t>Prüfschritt: {</w:t>
      </w:r>
      <w:r w:rsidRPr="001D46FC">
        <w:rPr>
          <w:rStyle w:val="BodytextZchn"/>
        </w:rPr>
        <w:t>%rating_icon_9_1_4_13} {rating_9_1_4_13}</w:t>
      </w:r>
    </w:p>
    <w:p w14:paraId="56663121" w14:textId="24CC3E02" w:rsidR="00F57AA1" w:rsidRPr="002B7A15" w:rsidRDefault="00F57AA1" w:rsidP="00CB44AB">
      <w:pPr>
        <w:pStyle w:val="berschrift3"/>
        <w:rPr>
          <w:noProof/>
        </w:rPr>
      </w:pPr>
      <w:bookmarkStart w:id="257" w:name="_Toc504467945"/>
      <w:bookmarkStart w:id="258" w:name="_Toc34815552"/>
      <w:bookmarkStart w:id="259" w:name="_Toc41380482"/>
      <w:bookmarkStart w:id="260" w:name="_Toc41392913"/>
      <w:bookmarkStart w:id="261" w:name="_Toc46389431"/>
      <w:bookmarkStart w:id="262" w:name="_Toc216953280"/>
      <w:r w:rsidRPr="002B7A15">
        <w:rPr>
          <w:noProof/>
        </w:rPr>
        <w:lastRenderedPageBreak/>
        <w:t>Bedienbar</w:t>
      </w:r>
      <w:bookmarkEnd w:id="257"/>
      <w:bookmarkEnd w:id="258"/>
      <w:bookmarkEnd w:id="259"/>
      <w:bookmarkEnd w:id="260"/>
      <w:bookmarkEnd w:id="261"/>
      <w:bookmarkEnd w:id="262"/>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63" w:name="_Tastaturzugänglichkeit"/>
      <w:bookmarkEnd w:id="263"/>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64" w:name="_Tastaturbedienbarkeit"/>
      <w:bookmarkStart w:id="265" w:name="_Tastaturbedienbarkeit_(!)"/>
      <w:bookmarkStart w:id="266" w:name="_Tastatur"/>
      <w:bookmarkStart w:id="267" w:name="_Tastatur_(Prüfschritt_9.2.1.1)"/>
      <w:bookmarkStart w:id="268" w:name="_Toc504467947"/>
      <w:bookmarkStart w:id="269" w:name="_Toc34815554"/>
      <w:bookmarkStart w:id="270" w:name="_Toc41380484"/>
      <w:bookmarkStart w:id="271" w:name="_Toc41392915"/>
      <w:bookmarkStart w:id="272" w:name="_Toc46389433"/>
      <w:bookmarkEnd w:id="264"/>
      <w:bookmarkEnd w:id="265"/>
      <w:bookmarkEnd w:id="266"/>
      <w:bookmarkEnd w:id="267"/>
      <w:r w:rsidRPr="002B7A15">
        <w:t>Tastatur</w:t>
      </w:r>
      <w:bookmarkEnd w:id="268"/>
      <w:bookmarkEnd w:id="269"/>
      <w:bookmarkEnd w:id="270"/>
      <w:bookmarkEnd w:id="271"/>
      <w:bookmarkEnd w:id="272"/>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14:paraId="382791E8" w14:textId="77777777" w:rsidR="003D294C" w:rsidRDefault="00000000">
      <w:pPr>
        <w:pStyle w:val="Bodytext"/>
      </w:pPr>
      <w:r w:rsidRPr="001D46FC">
        <w:rPr>
          <w:rStyle w:val="BodytextZchn"/>
        </w:rPr>
        <w:t>{#test_object_results_9_2_1_1}</w:t>
      </w:r>
    </w:p>
    <w:p w14:paraId="61154A98" w14:textId="77777777" w:rsidR="003D294C" w:rsidRDefault="00000000">
      <w:pPr>
        <w:pStyle w:val="Bodytext"/>
      </w:pPr>
      <w:r w:rsidRPr="001D46FC">
        <w:rPr>
          <w:rStyle w:val="BodytextZchn"/>
        </w:rPr>
        <w:t>{#has_alias_label}</w:t>
      </w:r>
    </w:p>
    <w:p w14:paraId="08DB96D8" w14:textId="77777777" w:rsidR="003D294C" w:rsidRDefault="00000000">
      <w:pPr>
        <w:pStyle w:val="Bodytext"/>
      </w:pPr>
      <w:r w:rsidRPr="001D46FC">
        <w:rPr>
          <w:rStyle w:val="BodytextZchn"/>
        </w:rPr>
        <w:t>{alias_label}</w:t>
      </w:r>
    </w:p>
    <w:p w14:paraId="6B3685FA" w14:textId="77777777" w:rsidR="003D294C" w:rsidRDefault="00000000">
      <w:pPr>
        <w:pStyle w:val="Bodytext"/>
      </w:pPr>
      <w:r w:rsidRPr="001D46FC">
        <w:rPr>
          <w:rStyle w:val="BodytextZchn"/>
        </w:rPr>
        <w:t>{url}</w:t>
      </w:r>
    </w:p>
    <w:p w14:paraId="25BEB9CA" w14:textId="3C808A8A" w:rsidR="003D294C" w:rsidRDefault="00F341C1" w:rsidP="00F341C1">
      <w:pPr>
        <w:pStyle w:val="Bodytextfett"/>
      </w:pPr>
      <w:r>
        <w:rPr>
          <w:rStyle w:val="BodytextZchn"/>
        </w:rPr>
        <w:t>Prüfschritt: {</w:t>
      </w:r>
      <w:r w:rsidRPr="001D46FC">
        <w:rPr>
          <w:rStyle w:val="BodytextZchn"/>
        </w:rPr>
        <w:t>%rating_icon} {rating}</w:t>
      </w:r>
    </w:p>
    <w:p w14:paraId="20EA3880" w14:textId="77777777" w:rsidR="003D294C" w:rsidRDefault="00000000">
      <w:pPr>
        <w:pStyle w:val="Bodytext"/>
      </w:pPr>
      <w:r w:rsidRPr="001D46FC">
        <w:rPr>
          <w:rStyle w:val="BodytextZchn"/>
        </w:rPr>
        <w:t>{/has_alias_label}</w:t>
      </w:r>
    </w:p>
    <w:p w14:paraId="5106C0BB" w14:textId="77777777" w:rsidR="003D294C" w:rsidRDefault="00000000">
      <w:pPr>
        <w:pStyle w:val="Bodytext"/>
      </w:pPr>
      <w:r w:rsidRPr="001D46FC">
        <w:rPr>
          <w:rStyle w:val="BodytextZchn"/>
        </w:rPr>
        <w:t>{#has_description}</w:t>
      </w:r>
    </w:p>
    <w:p w14:paraId="64F3778C" w14:textId="01E1C734" w:rsidR="003D294C" w:rsidRDefault="00AB174B">
      <w:pPr>
        <w:pStyle w:val="Bodytext"/>
      </w:pPr>
      <w:r>
        <w:rPr>
          <w:rStyle w:val="BodytextZchn"/>
        </w:rPr>
        <w:t>{~~description}</w:t>
      </w:r>
    </w:p>
    <w:p w14:paraId="6B3E21AE" w14:textId="77777777" w:rsidR="003D294C" w:rsidRDefault="00000000">
      <w:pPr>
        <w:pStyle w:val="Bodytext"/>
      </w:pPr>
      <w:r w:rsidRPr="001D46FC">
        <w:rPr>
          <w:rStyle w:val="BodytextZchn"/>
        </w:rPr>
        <w:t>{/has_description}</w:t>
      </w:r>
    </w:p>
    <w:p w14:paraId="499EF8A9" w14:textId="77777777" w:rsidR="003D294C" w:rsidRDefault="00000000">
      <w:pPr>
        <w:pStyle w:val="Bodytext"/>
      </w:pPr>
      <w:r w:rsidRPr="001D46FC">
        <w:rPr>
          <w:rStyle w:val="BodytextZchn"/>
        </w:rPr>
        <w:t>{#has_recommendation}</w:t>
      </w:r>
    </w:p>
    <w:p w14:paraId="72B64D53" w14:textId="77777777" w:rsidR="003D294C" w:rsidRDefault="00000000">
      <w:pPr>
        <w:pStyle w:val="Bodytext"/>
      </w:pPr>
      <w:r w:rsidRPr="001D46FC">
        <w:rPr>
          <w:rStyle w:val="BodytextZchn"/>
        </w:rPr>
        <w:t>Empfehlung</w:t>
      </w:r>
    </w:p>
    <w:p w14:paraId="56C15280" w14:textId="77777777" w:rsidR="003D294C" w:rsidRDefault="00000000">
      <w:pPr>
        <w:pStyle w:val="Bodytext"/>
      </w:pPr>
      <w:r w:rsidRPr="001D46FC">
        <w:rPr>
          <w:rStyle w:val="BodytextZchn"/>
        </w:rPr>
        <w:t>{~~recommendation}</w:t>
      </w:r>
    </w:p>
    <w:p w14:paraId="5186E153" w14:textId="77777777" w:rsidR="003D294C" w:rsidRDefault="00000000">
      <w:pPr>
        <w:pStyle w:val="Bodytext"/>
      </w:pPr>
      <w:r w:rsidRPr="001D46FC">
        <w:rPr>
          <w:rStyle w:val="BodytextZchn"/>
        </w:rPr>
        <w:t>{/has_recommendation}</w:t>
      </w:r>
    </w:p>
    <w:p w14:paraId="2AE5A851" w14:textId="77777777" w:rsidR="003D294C" w:rsidRDefault="00000000">
      <w:pPr>
        <w:pStyle w:val="Bodytext"/>
      </w:pPr>
      <w:r w:rsidRPr="001D46FC">
        <w:rPr>
          <w:rStyle w:val="BodytextZchn"/>
        </w:rPr>
        <w:t>{/test_object_results_9_2_1_1}</w:t>
      </w:r>
    </w:p>
    <w:p w14:paraId="72955E3F" w14:textId="018D1B30" w:rsidR="000548D5" w:rsidRPr="002B7A15" w:rsidRDefault="001D46FC" w:rsidP="00A00404">
      <w:pPr>
        <w:pStyle w:val="Bodytextfett"/>
      </w:pPr>
      <w:r>
        <w:rPr>
          <w:rStyle w:val="BodytextZchn"/>
        </w:rPr>
        <w:t>Prüfschritt: {</w:t>
      </w:r>
      <w:r w:rsidRPr="001D46FC">
        <w:rPr>
          <w:rStyle w:val="BodytextZchn"/>
        </w:rPr>
        <w:t>%rating_icon_9_2_1_1} {rating_9_2_1_1}</w:t>
      </w:r>
      <w:bookmarkStart w:id="273" w:name="_Ohne_Maus_nutzbar"/>
      <w:bookmarkEnd w:id="273"/>
    </w:p>
    <w:p w14:paraId="674D7B97" w14:textId="77777777" w:rsidR="00F57AA1" w:rsidRPr="002B7A15" w:rsidRDefault="00F57AA1" w:rsidP="00C10A0C">
      <w:pPr>
        <w:pStyle w:val="berschrift4"/>
        <w:pageBreakBefore/>
        <w:rPr>
          <w:noProof/>
        </w:rPr>
      </w:pPr>
      <w:bookmarkStart w:id="274" w:name="_Keine_Tastaturfalle"/>
      <w:bookmarkStart w:id="275" w:name="_Tastaturkurzbefehle"/>
      <w:bookmarkStart w:id="276" w:name="_Tastaturkürzel"/>
      <w:bookmarkStart w:id="277" w:name="_Abruf_von_Inhalten"/>
      <w:bookmarkStart w:id="278" w:name="_Pausieren,_stoppen,_ausblenden_1"/>
      <w:bookmarkStart w:id="279" w:name="_Vermeidung_von_epileptischen"/>
      <w:bookmarkStart w:id="280" w:name="_Toc34815560"/>
      <w:bookmarkStart w:id="281" w:name="_Toc41380490"/>
      <w:bookmarkStart w:id="282" w:name="_Toc41392921"/>
      <w:bookmarkStart w:id="283" w:name="_Toc46389439"/>
      <w:bookmarkEnd w:id="274"/>
      <w:bookmarkEnd w:id="275"/>
      <w:bookmarkEnd w:id="276"/>
      <w:bookmarkEnd w:id="277"/>
      <w:bookmarkEnd w:id="278"/>
      <w:bookmarkEnd w:id="279"/>
      <w:r w:rsidRPr="002B7A15">
        <w:rPr>
          <w:noProof/>
        </w:rPr>
        <w:lastRenderedPageBreak/>
        <w:t>Anfälle</w:t>
      </w:r>
      <w:bookmarkEnd w:id="280"/>
      <w:r w:rsidRPr="002B7A15">
        <w:rPr>
          <w:noProof/>
        </w:rPr>
        <w:t xml:space="preserve"> und körperliche Reaktionen</w:t>
      </w:r>
      <w:bookmarkEnd w:id="281"/>
      <w:bookmarkEnd w:id="282"/>
      <w:bookmarkEnd w:id="283"/>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84" w:name="_Dreimaliges_Aufblitzen_–"/>
      <w:bookmarkStart w:id="285" w:name="_Blitzen,_dreimalig_oder"/>
      <w:bookmarkStart w:id="286" w:name="_Toc41380491"/>
      <w:bookmarkStart w:id="287" w:name="_Toc41392922"/>
      <w:bookmarkStart w:id="288" w:name="_Toc46389440"/>
      <w:bookmarkEnd w:id="284"/>
      <w:bookmarkEnd w:id="285"/>
      <w:r w:rsidRPr="002B7A15">
        <w:t xml:space="preserve">Blitzen, dreimalig oder unterhalb </w:t>
      </w:r>
      <w:bookmarkEnd w:id="286"/>
      <w:bookmarkEnd w:id="287"/>
      <w:bookmarkEnd w:id="288"/>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14:paraId="4776F7DA" w14:textId="77777777" w:rsidR="003D294C" w:rsidRDefault="00000000">
      <w:pPr>
        <w:pStyle w:val="Bodytext"/>
      </w:pPr>
      <w:r w:rsidRPr="001D46FC">
        <w:rPr>
          <w:rStyle w:val="BodytextZchn"/>
        </w:rPr>
        <w:t>{#test_object_results_9_2_3_1}</w:t>
      </w:r>
    </w:p>
    <w:p w14:paraId="3A0F4A86" w14:textId="77777777" w:rsidR="003D294C" w:rsidRDefault="00000000">
      <w:pPr>
        <w:pStyle w:val="Bodytext"/>
      </w:pPr>
      <w:r w:rsidRPr="001D46FC">
        <w:rPr>
          <w:rStyle w:val="BodytextZchn"/>
        </w:rPr>
        <w:t>{#has_alias_label}</w:t>
      </w:r>
    </w:p>
    <w:p w14:paraId="77AAD8D5" w14:textId="77777777" w:rsidR="003D294C" w:rsidRDefault="00000000">
      <w:pPr>
        <w:pStyle w:val="Bodytext"/>
      </w:pPr>
      <w:r w:rsidRPr="001D46FC">
        <w:rPr>
          <w:rStyle w:val="BodytextZchn"/>
        </w:rPr>
        <w:t>{alias_label}</w:t>
      </w:r>
    </w:p>
    <w:p w14:paraId="704D61A1" w14:textId="77777777" w:rsidR="003D294C" w:rsidRDefault="00000000">
      <w:pPr>
        <w:pStyle w:val="Bodytext"/>
      </w:pPr>
      <w:r w:rsidRPr="001D46FC">
        <w:rPr>
          <w:rStyle w:val="BodytextZchn"/>
        </w:rPr>
        <w:t>{url}</w:t>
      </w:r>
    </w:p>
    <w:p w14:paraId="63A7603C" w14:textId="4B9A99C0" w:rsidR="003D294C" w:rsidRDefault="00F341C1" w:rsidP="00F341C1">
      <w:pPr>
        <w:pStyle w:val="Bodytextfett"/>
      </w:pPr>
      <w:r>
        <w:rPr>
          <w:rStyle w:val="BodytextZchn"/>
        </w:rPr>
        <w:t>Prüfschritt: {</w:t>
      </w:r>
      <w:r w:rsidRPr="001D46FC">
        <w:rPr>
          <w:rStyle w:val="BodytextZchn"/>
        </w:rPr>
        <w:t>%rating_icon} {rating}</w:t>
      </w:r>
    </w:p>
    <w:p w14:paraId="2723DCA7" w14:textId="77777777" w:rsidR="003D294C" w:rsidRDefault="00000000">
      <w:pPr>
        <w:pStyle w:val="Bodytext"/>
      </w:pPr>
      <w:r w:rsidRPr="001D46FC">
        <w:rPr>
          <w:rStyle w:val="BodytextZchn"/>
        </w:rPr>
        <w:t>{/has_alias_label}</w:t>
      </w:r>
    </w:p>
    <w:p w14:paraId="53A2E8CD" w14:textId="77777777" w:rsidR="003D294C" w:rsidRDefault="00000000">
      <w:pPr>
        <w:pStyle w:val="Bodytext"/>
      </w:pPr>
      <w:r w:rsidRPr="001D46FC">
        <w:rPr>
          <w:rStyle w:val="BodytextZchn"/>
        </w:rPr>
        <w:t>{#has_description}</w:t>
      </w:r>
    </w:p>
    <w:p w14:paraId="7AA09708" w14:textId="1CBC2BFE" w:rsidR="003D294C" w:rsidRDefault="00AB174B">
      <w:pPr>
        <w:pStyle w:val="Bodytext"/>
      </w:pPr>
      <w:r>
        <w:rPr>
          <w:rStyle w:val="BodytextZchn"/>
        </w:rPr>
        <w:t>{~~description}</w:t>
      </w:r>
    </w:p>
    <w:p w14:paraId="7DCF0B7C" w14:textId="77777777" w:rsidR="003D294C" w:rsidRDefault="00000000">
      <w:pPr>
        <w:pStyle w:val="Bodytext"/>
      </w:pPr>
      <w:r w:rsidRPr="001D46FC">
        <w:rPr>
          <w:rStyle w:val="BodytextZchn"/>
        </w:rPr>
        <w:t>{/has_description}</w:t>
      </w:r>
    </w:p>
    <w:p w14:paraId="0AF87E60" w14:textId="77777777" w:rsidR="003D294C" w:rsidRDefault="00000000">
      <w:pPr>
        <w:pStyle w:val="Bodytext"/>
      </w:pPr>
      <w:r w:rsidRPr="001D46FC">
        <w:rPr>
          <w:rStyle w:val="BodytextZchn"/>
        </w:rPr>
        <w:t>{#has_recommendation}</w:t>
      </w:r>
    </w:p>
    <w:p w14:paraId="7A14D2C2" w14:textId="77777777" w:rsidR="003D294C" w:rsidRDefault="00000000">
      <w:pPr>
        <w:pStyle w:val="Bodytext"/>
      </w:pPr>
      <w:r w:rsidRPr="001D46FC">
        <w:rPr>
          <w:rStyle w:val="BodytextZchn"/>
        </w:rPr>
        <w:t>Empfehlung</w:t>
      </w:r>
    </w:p>
    <w:p w14:paraId="0BE64AED" w14:textId="77777777" w:rsidR="003D294C" w:rsidRDefault="00000000">
      <w:pPr>
        <w:pStyle w:val="Bodytext"/>
      </w:pPr>
      <w:r w:rsidRPr="001D46FC">
        <w:rPr>
          <w:rStyle w:val="BodytextZchn"/>
        </w:rPr>
        <w:t>{~~recommendation}</w:t>
      </w:r>
    </w:p>
    <w:p w14:paraId="1CD50FAF" w14:textId="77777777" w:rsidR="003D294C" w:rsidRDefault="00000000">
      <w:pPr>
        <w:pStyle w:val="Bodytext"/>
      </w:pPr>
      <w:r w:rsidRPr="001D46FC">
        <w:rPr>
          <w:rStyle w:val="BodytextZchn"/>
        </w:rPr>
        <w:t>{/has_recommendation}</w:t>
      </w:r>
    </w:p>
    <w:p w14:paraId="64658EB9" w14:textId="77777777" w:rsidR="003D294C" w:rsidRDefault="00000000">
      <w:pPr>
        <w:pStyle w:val="Bodytext"/>
      </w:pPr>
      <w:r w:rsidRPr="001D46FC">
        <w:rPr>
          <w:rStyle w:val="BodytextZchn"/>
        </w:rPr>
        <w:t>{/test_object_results_9_2_3_1}</w:t>
      </w:r>
    </w:p>
    <w:p w14:paraId="7FC9AAC4" w14:textId="77777777" w:rsidR="00A00404" w:rsidRDefault="001D46FC" w:rsidP="001D46FC">
      <w:pPr>
        <w:pStyle w:val="Bodytextfett"/>
      </w:pPr>
      <w:r>
        <w:rPr>
          <w:rStyle w:val="BodytextZchn"/>
        </w:rPr>
        <w:t>Prüfschritt: {</w:t>
      </w:r>
      <w:r w:rsidRPr="001D46FC">
        <w:rPr>
          <w:rStyle w:val="BodytextZchn"/>
        </w:rPr>
        <w:t>%rating_icon_9_2_3_1} {rating_9_2_3_1}</w:t>
      </w:r>
    </w:p>
    <w:p w14:paraId="392DCEA2" w14:textId="7D494ADB" w:rsidR="00F57AA1" w:rsidRPr="002B7A15" w:rsidRDefault="00F57AA1" w:rsidP="00BC6457">
      <w:pPr>
        <w:pStyle w:val="berschrift4"/>
        <w:pageBreakBefore/>
        <w:rPr>
          <w:noProof/>
        </w:rPr>
      </w:pPr>
      <w:bookmarkStart w:id="289" w:name="_Orientierungs-_und_Navigationshilfe"/>
      <w:bookmarkStart w:id="290" w:name="_Toc34815562"/>
      <w:bookmarkStart w:id="291" w:name="_Toc41380492"/>
      <w:bookmarkStart w:id="292" w:name="_Toc41392923"/>
      <w:bookmarkStart w:id="293" w:name="_Toc46389441"/>
      <w:bookmarkEnd w:id="289"/>
      <w:r w:rsidRPr="002B7A15">
        <w:rPr>
          <w:noProof/>
        </w:rPr>
        <w:lastRenderedPageBreak/>
        <w:t>Navigierbar</w:t>
      </w:r>
      <w:bookmarkEnd w:id="290"/>
      <w:bookmarkEnd w:id="291"/>
      <w:bookmarkEnd w:id="292"/>
      <w:bookmarkEnd w:id="293"/>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294" w:name="_Umgehen_von_Elementgruppen"/>
      <w:bookmarkStart w:id="295" w:name="_Blöcke_überspringen_(!)"/>
      <w:bookmarkStart w:id="296" w:name="_Blöcke_überspringen_(Prüfschritt"/>
      <w:bookmarkStart w:id="297" w:name="_Toc34815563"/>
      <w:bookmarkStart w:id="298" w:name="_Toc41380493"/>
      <w:bookmarkStart w:id="299" w:name="_Toc41392924"/>
      <w:bookmarkStart w:id="300" w:name="_Toc46389442"/>
      <w:bookmarkEnd w:id="294"/>
      <w:bookmarkEnd w:id="295"/>
      <w:bookmarkEnd w:id="296"/>
      <w:r w:rsidRPr="002B7A15">
        <w:t xml:space="preserve">Blöcke </w:t>
      </w:r>
      <w:bookmarkEnd w:id="297"/>
      <w:bookmarkEnd w:id="298"/>
      <w:bookmarkEnd w:id="299"/>
      <w:bookmarkEnd w:id="300"/>
      <w:r w:rsidR="0007331B" w:rsidRPr="002B7A15">
        <w:t xml:space="preserve">überspringen </w:t>
      </w:r>
      <w:bookmarkStart w:id="301" w:name="_Hlk103719010"/>
      <w:r w:rsidR="0007331B" w:rsidRPr="002B7A15">
        <w:t>(Prüfschritt 9.2.4.1)</w:t>
      </w:r>
      <w:bookmarkEnd w:id="301"/>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14:paraId="272138B5" w14:textId="77777777" w:rsidR="003D294C" w:rsidRDefault="00000000">
      <w:pPr>
        <w:pStyle w:val="Bodytext"/>
      </w:pPr>
      <w:r w:rsidRPr="001D46FC">
        <w:rPr>
          <w:rStyle w:val="BodytextZchn"/>
        </w:rPr>
        <w:t>{#test_object_results_9_2_4_1}</w:t>
      </w:r>
    </w:p>
    <w:p w14:paraId="40894801" w14:textId="77777777" w:rsidR="003D294C" w:rsidRDefault="00000000">
      <w:pPr>
        <w:pStyle w:val="Bodytext"/>
      </w:pPr>
      <w:r w:rsidRPr="001D46FC">
        <w:rPr>
          <w:rStyle w:val="BodytextZchn"/>
        </w:rPr>
        <w:t>{#has_alias_label}</w:t>
      </w:r>
    </w:p>
    <w:p w14:paraId="6D9C1671" w14:textId="77777777" w:rsidR="003D294C" w:rsidRDefault="00000000">
      <w:pPr>
        <w:pStyle w:val="Bodytext"/>
      </w:pPr>
      <w:r w:rsidRPr="001D46FC">
        <w:rPr>
          <w:rStyle w:val="BodytextZchn"/>
        </w:rPr>
        <w:t>{alias_label}</w:t>
      </w:r>
    </w:p>
    <w:p w14:paraId="1815E337" w14:textId="77777777" w:rsidR="003D294C" w:rsidRDefault="00000000">
      <w:pPr>
        <w:pStyle w:val="Bodytext"/>
      </w:pPr>
      <w:r w:rsidRPr="001D46FC">
        <w:rPr>
          <w:rStyle w:val="BodytextZchn"/>
        </w:rPr>
        <w:t>{url}</w:t>
      </w:r>
    </w:p>
    <w:p w14:paraId="1ABA79B1" w14:textId="4FD3F844" w:rsidR="003D294C" w:rsidRDefault="00F341C1" w:rsidP="00F341C1">
      <w:pPr>
        <w:pStyle w:val="Bodytextfett"/>
      </w:pPr>
      <w:r>
        <w:rPr>
          <w:rStyle w:val="BodytextZchn"/>
        </w:rPr>
        <w:t>Prüfschritt: {</w:t>
      </w:r>
      <w:r w:rsidRPr="001D46FC">
        <w:rPr>
          <w:rStyle w:val="BodytextZchn"/>
        </w:rPr>
        <w:t>%rating_icon} {rating}</w:t>
      </w:r>
    </w:p>
    <w:p w14:paraId="7EDB446D" w14:textId="77777777" w:rsidR="003D294C" w:rsidRDefault="00000000">
      <w:pPr>
        <w:pStyle w:val="Bodytext"/>
      </w:pPr>
      <w:r w:rsidRPr="001D46FC">
        <w:rPr>
          <w:rStyle w:val="BodytextZchn"/>
        </w:rPr>
        <w:t>{/has_alias_label}</w:t>
      </w:r>
    </w:p>
    <w:p w14:paraId="7D7E4373" w14:textId="77777777" w:rsidR="003D294C" w:rsidRDefault="00000000">
      <w:pPr>
        <w:pStyle w:val="Bodytext"/>
      </w:pPr>
      <w:r w:rsidRPr="001D46FC">
        <w:rPr>
          <w:rStyle w:val="BodytextZchn"/>
        </w:rPr>
        <w:t>{#has_description}</w:t>
      </w:r>
    </w:p>
    <w:p w14:paraId="2EF993F7" w14:textId="18C691DE" w:rsidR="003D294C" w:rsidRDefault="00AB174B">
      <w:pPr>
        <w:pStyle w:val="Bodytext"/>
      </w:pPr>
      <w:r>
        <w:rPr>
          <w:rStyle w:val="BodytextZchn"/>
        </w:rPr>
        <w:t>{~~description}</w:t>
      </w:r>
    </w:p>
    <w:p w14:paraId="37AE2480" w14:textId="77777777" w:rsidR="003D294C" w:rsidRDefault="00000000">
      <w:pPr>
        <w:pStyle w:val="Bodytext"/>
      </w:pPr>
      <w:r w:rsidRPr="001D46FC">
        <w:rPr>
          <w:rStyle w:val="BodytextZchn"/>
        </w:rPr>
        <w:t>{/has_description}</w:t>
      </w:r>
    </w:p>
    <w:p w14:paraId="2EBB1E10" w14:textId="77777777" w:rsidR="003D294C" w:rsidRDefault="00000000">
      <w:pPr>
        <w:pStyle w:val="Bodytext"/>
      </w:pPr>
      <w:r w:rsidRPr="001D46FC">
        <w:rPr>
          <w:rStyle w:val="BodytextZchn"/>
        </w:rPr>
        <w:t>{#has_recommendation}</w:t>
      </w:r>
    </w:p>
    <w:p w14:paraId="5B7D244D" w14:textId="77777777" w:rsidR="003D294C" w:rsidRDefault="00000000">
      <w:pPr>
        <w:pStyle w:val="Bodytext"/>
      </w:pPr>
      <w:r w:rsidRPr="001D46FC">
        <w:rPr>
          <w:rStyle w:val="BodytextZchn"/>
        </w:rPr>
        <w:t>Empfehlung</w:t>
      </w:r>
    </w:p>
    <w:p w14:paraId="6AE68BAA" w14:textId="77777777" w:rsidR="003D294C" w:rsidRDefault="00000000">
      <w:pPr>
        <w:pStyle w:val="Bodytext"/>
      </w:pPr>
      <w:r w:rsidRPr="001D46FC">
        <w:rPr>
          <w:rStyle w:val="BodytextZchn"/>
        </w:rPr>
        <w:t>{~~recommendation}</w:t>
      </w:r>
    </w:p>
    <w:p w14:paraId="2988F5F7" w14:textId="77777777" w:rsidR="003D294C" w:rsidRDefault="00000000">
      <w:pPr>
        <w:pStyle w:val="Bodytext"/>
      </w:pPr>
      <w:r w:rsidRPr="001D46FC">
        <w:rPr>
          <w:rStyle w:val="BodytextZchn"/>
        </w:rPr>
        <w:t>{/has_recommendation}</w:t>
      </w:r>
    </w:p>
    <w:p w14:paraId="64B9F844" w14:textId="77777777" w:rsidR="003D294C" w:rsidRDefault="00000000">
      <w:pPr>
        <w:pStyle w:val="Bodytext"/>
      </w:pPr>
      <w:r w:rsidRPr="001D46FC">
        <w:rPr>
          <w:rStyle w:val="BodytextZchn"/>
        </w:rPr>
        <w:t>{/test_object_results_9_2_4_1}</w:t>
      </w:r>
    </w:p>
    <w:p w14:paraId="29DA96F7" w14:textId="77777777" w:rsidR="00A00404" w:rsidRDefault="001D46FC" w:rsidP="001D46FC">
      <w:pPr>
        <w:pStyle w:val="Bodytextfett"/>
      </w:pPr>
      <w:r>
        <w:rPr>
          <w:rStyle w:val="BodytextZchn"/>
        </w:rPr>
        <w:t>Prüfschritt: {</w:t>
      </w:r>
      <w:r w:rsidRPr="001D46FC">
        <w:rPr>
          <w:rStyle w:val="BodytextZchn"/>
        </w:rPr>
        <w:t>%rating_icon_9_2_4_1} {rating_9_2_4_1}</w:t>
      </w:r>
    </w:p>
    <w:p w14:paraId="55EC7F04" w14:textId="632F54F1" w:rsidR="00F57AA1" w:rsidRPr="002B7A15" w:rsidRDefault="00F57AA1" w:rsidP="00B11C64">
      <w:pPr>
        <w:pStyle w:val="berschrift5"/>
        <w:keepLines/>
      </w:pPr>
      <w:bookmarkStart w:id="302" w:name="_Webseiten-Titel"/>
      <w:bookmarkStart w:id="303" w:name="_Seite_mit_Titel"/>
      <w:bookmarkStart w:id="304" w:name="_Toc34815564"/>
      <w:bookmarkStart w:id="305" w:name="_Toc41380494"/>
      <w:bookmarkStart w:id="306" w:name="_Toc41392925"/>
      <w:bookmarkStart w:id="307" w:name="_Toc46389443"/>
      <w:bookmarkEnd w:id="302"/>
      <w:bookmarkEnd w:id="303"/>
      <w:r w:rsidRPr="002B7A15">
        <w:t xml:space="preserve">Seite mit </w:t>
      </w:r>
      <w:bookmarkEnd w:id="304"/>
      <w:bookmarkEnd w:id="305"/>
      <w:bookmarkEnd w:id="306"/>
      <w:bookmarkEnd w:id="307"/>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14:paraId="4D762A2F" w14:textId="77777777" w:rsidR="003D294C" w:rsidRDefault="00000000">
      <w:pPr>
        <w:pStyle w:val="Bodytext"/>
      </w:pPr>
      <w:r w:rsidRPr="001D46FC">
        <w:rPr>
          <w:rStyle w:val="BodytextZchn"/>
        </w:rPr>
        <w:t>{#test_object_results_9_2_4_2}</w:t>
      </w:r>
    </w:p>
    <w:p w14:paraId="493D32FA" w14:textId="77777777" w:rsidR="003D294C" w:rsidRDefault="00000000">
      <w:pPr>
        <w:pStyle w:val="Bodytext"/>
      </w:pPr>
      <w:r w:rsidRPr="001D46FC">
        <w:rPr>
          <w:rStyle w:val="BodytextZchn"/>
        </w:rPr>
        <w:t>{#has_alias_label}</w:t>
      </w:r>
    </w:p>
    <w:p w14:paraId="4BD97BDC" w14:textId="77777777" w:rsidR="003D294C" w:rsidRDefault="00000000">
      <w:pPr>
        <w:pStyle w:val="Bodytext"/>
      </w:pPr>
      <w:r w:rsidRPr="001D46FC">
        <w:rPr>
          <w:rStyle w:val="BodytextZchn"/>
        </w:rPr>
        <w:t>{alias_label}</w:t>
      </w:r>
    </w:p>
    <w:p w14:paraId="717174FF" w14:textId="77777777" w:rsidR="003D294C" w:rsidRDefault="00000000">
      <w:pPr>
        <w:pStyle w:val="Bodytext"/>
      </w:pPr>
      <w:r w:rsidRPr="001D46FC">
        <w:rPr>
          <w:rStyle w:val="BodytextZchn"/>
        </w:rPr>
        <w:lastRenderedPageBreak/>
        <w:t>{url}</w:t>
      </w:r>
    </w:p>
    <w:p w14:paraId="28A23ED1" w14:textId="10A78A00" w:rsidR="003D294C" w:rsidRDefault="00F341C1" w:rsidP="00F341C1">
      <w:pPr>
        <w:pStyle w:val="Bodytextfett"/>
      </w:pPr>
      <w:r>
        <w:rPr>
          <w:rStyle w:val="BodytextZchn"/>
        </w:rPr>
        <w:t>Prüfschritt: {</w:t>
      </w:r>
      <w:r w:rsidRPr="001D46FC">
        <w:rPr>
          <w:rStyle w:val="BodytextZchn"/>
        </w:rPr>
        <w:t>%rating_icon} {rating}</w:t>
      </w:r>
    </w:p>
    <w:p w14:paraId="7350AC38" w14:textId="77777777" w:rsidR="003D294C" w:rsidRDefault="00000000">
      <w:pPr>
        <w:pStyle w:val="Bodytext"/>
      </w:pPr>
      <w:r w:rsidRPr="001D46FC">
        <w:rPr>
          <w:rStyle w:val="BodytextZchn"/>
        </w:rPr>
        <w:t>{/has_alias_label}</w:t>
      </w:r>
    </w:p>
    <w:p w14:paraId="5077C6A2" w14:textId="77777777" w:rsidR="003D294C" w:rsidRDefault="00000000">
      <w:pPr>
        <w:pStyle w:val="Bodytext"/>
      </w:pPr>
      <w:r w:rsidRPr="001D46FC">
        <w:rPr>
          <w:rStyle w:val="BodytextZchn"/>
        </w:rPr>
        <w:t>{#has_description}</w:t>
      </w:r>
    </w:p>
    <w:p w14:paraId="4E579C96" w14:textId="0E075A92" w:rsidR="003D294C" w:rsidRDefault="00AB174B">
      <w:pPr>
        <w:pStyle w:val="Bodytext"/>
      </w:pPr>
      <w:r>
        <w:rPr>
          <w:rStyle w:val="BodytextZchn"/>
        </w:rPr>
        <w:t>{~~description}</w:t>
      </w:r>
    </w:p>
    <w:p w14:paraId="121F0534" w14:textId="77777777" w:rsidR="003D294C" w:rsidRDefault="00000000">
      <w:pPr>
        <w:pStyle w:val="Bodytext"/>
      </w:pPr>
      <w:r w:rsidRPr="001D46FC">
        <w:rPr>
          <w:rStyle w:val="BodytextZchn"/>
        </w:rPr>
        <w:t>{/has_description}</w:t>
      </w:r>
    </w:p>
    <w:p w14:paraId="4B176625" w14:textId="77777777" w:rsidR="003D294C" w:rsidRDefault="00000000">
      <w:pPr>
        <w:pStyle w:val="Bodytext"/>
      </w:pPr>
      <w:r w:rsidRPr="001D46FC">
        <w:rPr>
          <w:rStyle w:val="BodytextZchn"/>
        </w:rPr>
        <w:t>{#has_recommendation}</w:t>
      </w:r>
    </w:p>
    <w:p w14:paraId="5BB67381" w14:textId="77777777" w:rsidR="003D294C" w:rsidRDefault="00000000">
      <w:pPr>
        <w:pStyle w:val="Bodytext"/>
      </w:pPr>
      <w:r w:rsidRPr="001D46FC">
        <w:rPr>
          <w:rStyle w:val="BodytextZchn"/>
        </w:rPr>
        <w:t>Empfehlung</w:t>
      </w:r>
    </w:p>
    <w:p w14:paraId="017A0272" w14:textId="77777777" w:rsidR="003D294C" w:rsidRDefault="00000000">
      <w:pPr>
        <w:pStyle w:val="Bodytext"/>
      </w:pPr>
      <w:r w:rsidRPr="001D46FC">
        <w:rPr>
          <w:rStyle w:val="BodytextZchn"/>
        </w:rPr>
        <w:t>{~~recommendation}</w:t>
      </w:r>
    </w:p>
    <w:p w14:paraId="40BC7614" w14:textId="77777777" w:rsidR="003D294C" w:rsidRDefault="00000000">
      <w:pPr>
        <w:pStyle w:val="Bodytext"/>
      </w:pPr>
      <w:r w:rsidRPr="001D46FC">
        <w:rPr>
          <w:rStyle w:val="BodytextZchn"/>
        </w:rPr>
        <w:t>{/has_recommendation}</w:t>
      </w:r>
    </w:p>
    <w:p w14:paraId="498CF60D" w14:textId="77777777" w:rsidR="003D294C" w:rsidRDefault="00000000">
      <w:pPr>
        <w:pStyle w:val="Bodytext"/>
      </w:pPr>
      <w:r w:rsidRPr="001D46FC">
        <w:rPr>
          <w:rStyle w:val="BodytextZchn"/>
        </w:rPr>
        <w:t>{/test_object_results_9_2_4_2}</w:t>
      </w:r>
    </w:p>
    <w:p w14:paraId="395100C8" w14:textId="77777777" w:rsidR="00A00404" w:rsidRDefault="001D46FC" w:rsidP="001D46FC">
      <w:pPr>
        <w:pStyle w:val="Bodytextfett"/>
      </w:pPr>
      <w:r>
        <w:rPr>
          <w:rStyle w:val="BodytextZchn"/>
        </w:rPr>
        <w:t>Prüfschritt: {</w:t>
      </w:r>
      <w:r w:rsidRPr="001D46FC">
        <w:rPr>
          <w:rStyle w:val="BodytextZchn"/>
        </w:rPr>
        <w:t>%rating_icon_9_2_4_2} {rating_9_2_4_2}</w:t>
      </w:r>
    </w:p>
    <w:p w14:paraId="0975398C" w14:textId="3BEAC9EB" w:rsidR="00F57AA1" w:rsidRPr="002B7A15" w:rsidRDefault="00F57AA1" w:rsidP="00B11C64">
      <w:pPr>
        <w:pStyle w:val="berschrift5"/>
        <w:keepLines/>
      </w:pPr>
      <w:bookmarkStart w:id="308" w:name="_Fokus-Reihenfolge_(!)"/>
      <w:bookmarkStart w:id="309" w:name="_Fokus-Reihenfolge_(Prüfschritt_9.2."/>
      <w:bookmarkStart w:id="310" w:name="_Toc504467957"/>
      <w:bookmarkStart w:id="311" w:name="_Toc34815565"/>
      <w:bookmarkStart w:id="312" w:name="_Toc41380495"/>
      <w:bookmarkStart w:id="313" w:name="_Toc41392926"/>
      <w:bookmarkStart w:id="314" w:name="_Toc46389444"/>
      <w:bookmarkEnd w:id="308"/>
      <w:bookmarkEnd w:id="309"/>
      <w:r w:rsidRPr="002B7A15">
        <w:t>Fokus-</w:t>
      </w:r>
      <w:bookmarkEnd w:id="310"/>
      <w:bookmarkEnd w:id="311"/>
      <w:bookmarkEnd w:id="312"/>
      <w:bookmarkEnd w:id="313"/>
      <w:bookmarkEnd w:id="314"/>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315" w:name="_Toc504467958"/>
      <w:r w:rsidR="00A23690" w:rsidRPr="002B7A15">
        <w:rPr>
          <w:i/>
        </w:rPr>
        <w:t>“</w:t>
      </w:r>
    </w:p>
    <w:p w14:paraId="3FC82398" w14:textId="77777777" w:rsidR="003D294C" w:rsidRDefault="00000000">
      <w:pPr>
        <w:pStyle w:val="Bodytext"/>
      </w:pPr>
      <w:r w:rsidRPr="001D46FC">
        <w:rPr>
          <w:rStyle w:val="BodytextZchn"/>
        </w:rPr>
        <w:t>{#test_object_results_9_2_4_3}</w:t>
      </w:r>
    </w:p>
    <w:p w14:paraId="7C0A5402" w14:textId="77777777" w:rsidR="003D294C" w:rsidRDefault="00000000">
      <w:pPr>
        <w:pStyle w:val="Bodytext"/>
      </w:pPr>
      <w:r w:rsidRPr="001D46FC">
        <w:rPr>
          <w:rStyle w:val="BodytextZchn"/>
        </w:rPr>
        <w:t>{#has_alias_label}</w:t>
      </w:r>
    </w:p>
    <w:p w14:paraId="3345D01B" w14:textId="77777777" w:rsidR="003D294C" w:rsidRDefault="00000000">
      <w:pPr>
        <w:pStyle w:val="Bodytext"/>
      </w:pPr>
      <w:r w:rsidRPr="001D46FC">
        <w:rPr>
          <w:rStyle w:val="BodytextZchn"/>
        </w:rPr>
        <w:t>{alias_label}</w:t>
      </w:r>
    </w:p>
    <w:p w14:paraId="184D6D8F" w14:textId="77777777" w:rsidR="003D294C" w:rsidRDefault="00000000">
      <w:pPr>
        <w:pStyle w:val="Bodytext"/>
      </w:pPr>
      <w:r w:rsidRPr="001D46FC">
        <w:rPr>
          <w:rStyle w:val="BodytextZchn"/>
        </w:rPr>
        <w:t>{url}</w:t>
      </w:r>
    </w:p>
    <w:p w14:paraId="6D70C0F1" w14:textId="0C9BB0E8" w:rsidR="003D294C" w:rsidRDefault="00F341C1" w:rsidP="00F341C1">
      <w:pPr>
        <w:pStyle w:val="Bodytextfett"/>
      </w:pPr>
      <w:r>
        <w:rPr>
          <w:rStyle w:val="BodytextZchn"/>
        </w:rPr>
        <w:t>Prüfschritt: {</w:t>
      </w:r>
      <w:r w:rsidRPr="001D46FC">
        <w:rPr>
          <w:rStyle w:val="BodytextZchn"/>
        </w:rPr>
        <w:t>%rating_icon} {rating}</w:t>
      </w:r>
    </w:p>
    <w:p w14:paraId="19A6CE05" w14:textId="77777777" w:rsidR="003D294C" w:rsidRDefault="00000000">
      <w:pPr>
        <w:pStyle w:val="Bodytext"/>
      </w:pPr>
      <w:r w:rsidRPr="001D46FC">
        <w:rPr>
          <w:rStyle w:val="BodytextZchn"/>
        </w:rPr>
        <w:t>{/has_alias_label}</w:t>
      </w:r>
    </w:p>
    <w:p w14:paraId="0438E957" w14:textId="77777777" w:rsidR="003D294C" w:rsidRDefault="00000000">
      <w:pPr>
        <w:pStyle w:val="Bodytext"/>
      </w:pPr>
      <w:r w:rsidRPr="001D46FC">
        <w:rPr>
          <w:rStyle w:val="BodytextZchn"/>
        </w:rPr>
        <w:t>{#has_description}</w:t>
      </w:r>
    </w:p>
    <w:p w14:paraId="6FB0225F" w14:textId="2FFCC655" w:rsidR="003D294C" w:rsidRDefault="00AB174B">
      <w:pPr>
        <w:pStyle w:val="Bodytext"/>
      </w:pPr>
      <w:r>
        <w:rPr>
          <w:rStyle w:val="BodytextZchn"/>
        </w:rPr>
        <w:t>{~~description}</w:t>
      </w:r>
    </w:p>
    <w:p w14:paraId="532376CB" w14:textId="77777777" w:rsidR="003D294C" w:rsidRDefault="00000000">
      <w:pPr>
        <w:pStyle w:val="Bodytext"/>
      </w:pPr>
      <w:r w:rsidRPr="001D46FC">
        <w:rPr>
          <w:rStyle w:val="BodytextZchn"/>
        </w:rPr>
        <w:t>{/has_description}</w:t>
      </w:r>
    </w:p>
    <w:p w14:paraId="12913353" w14:textId="77777777" w:rsidR="003D294C" w:rsidRDefault="00000000">
      <w:pPr>
        <w:pStyle w:val="Bodytext"/>
      </w:pPr>
      <w:r w:rsidRPr="001D46FC">
        <w:rPr>
          <w:rStyle w:val="BodytextZchn"/>
        </w:rPr>
        <w:t>{#has_recommendation}</w:t>
      </w:r>
    </w:p>
    <w:p w14:paraId="676AA801" w14:textId="77777777" w:rsidR="003D294C" w:rsidRDefault="00000000">
      <w:pPr>
        <w:pStyle w:val="Bodytext"/>
      </w:pPr>
      <w:r w:rsidRPr="001D46FC">
        <w:rPr>
          <w:rStyle w:val="BodytextZchn"/>
        </w:rPr>
        <w:t>Empfehlung</w:t>
      </w:r>
    </w:p>
    <w:p w14:paraId="01BC18B1" w14:textId="77777777" w:rsidR="003D294C" w:rsidRDefault="00000000">
      <w:pPr>
        <w:pStyle w:val="Bodytext"/>
      </w:pPr>
      <w:r w:rsidRPr="001D46FC">
        <w:rPr>
          <w:rStyle w:val="BodytextZchn"/>
        </w:rPr>
        <w:t>{~~recommendation}</w:t>
      </w:r>
    </w:p>
    <w:p w14:paraId="280BE81D" w14:textId="77777777" w:rsidR="003D294C" w:rsidRDefault="00000000">
      <w:pPr>
        <w:pStyle w:val="Bodytext"/>
      </w:pPr>
      <w:r w:rsidRPr="001D46FC">
        <w:rPr>
          <w:rStyle w:val="BodytextZchn"/>
        </w:rPr>
        <w:lastRenderedPageBreak/>
        <w:t>{/has_recommendation}</w:t>
      </w:r>
    </w:p>
    <w:p w14:paraId="4DB3083A" w14:textId="77777777" w:rsidR="003D294C" w:rsidRDefault="00000000">
      <w:pPr>
        <w:pStyle w:val="Bodytext"/>
      </w:pPr>
      <w:r w:rsidRPr="001D46FC">
        <w:rPr>
          <w:rStyle w:val="BodytextZchn"/>
        </w:rPr>
        <w:t>{/test_object_results_9_2_4_3}</w:t>
      </w:r>
    </w:p>
    <w:p w14:paraId="105C8570" w14:textId="77777777" w:rsidR="00A00404" w:rsidRDefault="001D46FC" w:rsidP="001D46FC">
      <w:pPr>
        <w:pStyle w:val="Bodytextfett"/>
      </w:pPr>
      <w:r>
        <w:rPr>
          <w:rStyle w:val="BodytextZchn"/>
        </w:rPr>
        <w:t>Prüfschritt: {</w:t>
      </w:r>
      <w:r w:rsidRPr="001D46FC">
        <w:rPr>
          <w:rStyle w:val="BodytextZchn"/>
        </w:rPr>
        <w:t>%rating_icon_9_2_4_3} {rating_9_2_4_3}</w:t>
      </w:r>
    </w:p>
    <w:p w14:paraId="621A6C56" w14:textId="7FFFB8AB" w:rsidR="00F57AA1" w:rsidRPr="002B7A15" w:rsidRDefault="00F57AA1" w:rsidP="00B11C64">
      <w:pPr>
        <w:pStyle w:val="berschrift5"/>
        <w:keepLines/>
      </w:pPr>
      <w:bookmarkStart w:id="316" w:name="_Zweck_eines_Links"/>
      <w:bookmarkStart w:id="317" w:name="_Linkzweck_(im_Kontext)"/>
      <w:bookmarkStart w:id="318" w:name="_Toc34815566"/>
      <w:bookmarkStart w:id="319" w:name="_Toc41380496"/>
      <w:bookmarkStart w:id="320" w:name="_Toc41392927"/>
      <w:bookmarkStart w:id="321" w:name="_Toc46389445"/>
      <w:bookmarkEnd w:id="316"/>
      <w:bookmarkEnd w:id="317"/>
      <w:r w:rsidRPr="002B7A15">
        <w:t xml:space="preserve">Linkzweck (im </w:t>
      </w:r>
      <w:bookmarkEnd w:id="315"/>
      <w:bookmarkEnd w:id="318"/>
      <w:bookmarkEnd w:id="319"/>
      <w:bookmarkEnd w:id="320"/>
      <w:bookmarkEnd w:id="321"/>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14:paraId="684F7AB3" w14:textId="77777777" w:rsidR="003D294C" w:rsidRDefault="00000000">
      <w:pPr>
        <w:pStyle w:val="Bodytext"/>
      </w:pPr>
      <w:r w:rsidRPr="001D46FC">
        <w:rPr>
          <w:rStyle w:val="BodytextZchn"/>
        </w:rPr>
        <w:t>{#test_object_results_9_2_4_4}</w:t>
      </w:r>
    </w:p>
    <w:p w14:paraId="4C2318DE" w14:textId="77777777" w:rsidR="003D294C" w:rsidRDefault="00000000">
      <w:pPr>
        <w:pStyle w:val="Bodytext"/>
      </w:pPr>
      <w:r w:rsidRPr="001D46FC">
        <w:rPr>
          <w:rStyle w:val="BodytextZchn"/>
        </w:rPr>
        <w:t>{#has_alias_label}</w:t>
      </w:r>
    </w:p>
    <w:p w14:paraId="797DCF71" w14:textId="77777777" w:rsidR="003D294C" w:rsidRDefault="00000000">
      <w:pPr>
        <w:pStyle w:val="Bodytext"/>
      </w:pPr>
      <w:r w:rsidRPr="001D46FC">
        <w:rPr>
          <w:rStyle w:val="BodytextZchn"/>
        </w:rPr>
        <w:t>{alias_label}</w:t>
      </w:r>
    </w:p>
    <w:p w14:paraId="6A8C173D" w14:textId="77777777" w:rsidR="003D294C" w:rsidRDefault="00000000">
      <w:pPr>
        <w:pStyle w:val="Bodytext"/>
      </w:pPr>
      <w:r w:rsidRPr="001D46FC">
        <w:rPr>
          <w:rStyle w:val="BodytextZchn"/>
        </w:rPr>
        <w:t>{url}</w:t>
      </w:r>
    </w:p>
    <w:p w14:paraId="1B645C4C" w14:textId="37650ABF" w:rsidR="003D294C" w:rsidRDefault="00F341C1" w:rsidP="00F341C1">
      <w:pPr>
        <w:pStyle w:val="Bodytextfett"/>
      </w:pPr>
      <w:r>
        <w:rPr>
          <w:rStyle w:val="BodytextZchn"/>
        </w:rPr>
        <w:t>Prüfschritt: {</w:t>
      </w:r>
      <w:r w:rsidRPr="001D46FC">
        <w:rPr>
          <w:rStyle w:val="BodytextZchn"/>
        </w:rPr>
        <w:t>%rating_icon} {rating}</w:t>
      </w:r>
    </w:p>
    <w:p w14:paraId="7435A0FB" w14:textId="77777777" w:rsidR="003D294C" w:rsidRDefault="00000000">
      <w:pPr>
        <w:pStyle w:val="Bodytext"/>
      </w:pPr>
      <w:r w:rsidRPr="001D46FC">
        <w:rPr>
          <w:rStyle w:val="BodytextZchn"/>
        </w:rPr>
        <w:t>{/has_alias_label}</w:t>
      </w:r>
    </w:p>
    <w:p w14:paraId="5AD1AEBF" w14:textId="77777777" w:rsidR="003D294C" w:rsidRDefault="00000000">
      <w:pPr>
        <w:pStyle w:val="Bodytext"/>
      </w:pPr>
      <w:r w:rsidRPr="001D46FC">
        <w:rPr>
          <w:rStyle w:val="BodytextZchn"/>
        </w:rPr>
        <w:t>{#has_description}</w:t>
      </w:r>
    </w:p>
    <w:p w14:paraId="1278901D" w14:textId="5D78B5CC" w:rsidR="003D294C" w:rsidRDefault="00AB174B">
      <w:pPr>
        <w:pStyle w:val="Bodytext"/>
      </w:pPr>
      <w:r>
        <w:rPr>
          <w:rStyle w:val="BodytextZchn"/>
        </w:rPr>
        <w:t>{~~description}</w:t>
      </w:r>
    </w:p>
    <w:p w14:paraId="363D5199" w14:textId="77777777" w:rsidR="003D294C" w:rsidRDefault="00000000">
      <w:pPr>
        <w:pStyle w:val="Bodytext"/>
      </w:pPr>
      <w:r w:rsidRPr="001D46FC">
        <w:rPr>
          <w:rStyle w:val="BodytextZchn"/>
        </w:rPr>
        <w:t>{/has_description}</w:t>
      </w:r>
    </w:p>
    <w:p w14:paraId="697022BC" w14:textId="77777777" w:rsidR="003D294C" w:rsidRDefault="00000000">
      <w:pPr>
        <w:pStyle w:val="Bodytext"/>
      </w:pPr>
      <w:r w:rsidRPr="001D46FC">
        <w:rPr>
          <w:rStyle w:val="BodytextZchn"/>
        </w:rPr>
        <w:t>{#has_recommendation}</w:t>
      </w:r>
    </w:p>
    <w:p w14:paraId="0DF1836E" w14:textId="77777777" w:rsidR="003D294C" w:rsidRDefault="00000000">
      <w:pPr>
        <w:pStyle w:val="Bodytext"/>
      </w:pPr>
      <w:r w:rsidRPr="001D46FC">
        <w:rPr>
          <w:rStyle w:val="BodytextZchn"/>
        </w:rPr>
        <w:t>Empfehlung</w:t>
      </w:r>
    </w:p>
    <w:p w14:paraId="054BD37A" w14:textId="77777777" w:rsidR="003D294C" w:rsidRDefault="00000000">
      <w:pPr>
        <w:pStyle w:val="Bodytext"/>
      </w:pPr>
      <w:r w:rsidRPr="001D46FC">
        <w:rPr>
          <w:rStyle w:val="BodytextZchn"/>
        </w:rPr>
        <w:t>{~~recommendation}</w:t>
      </w:r>
    </w:p>
    <w:p w14:paraId="48FCB1DB" w14:textId="77777777" w:rsidR="003D294C" w:rsidRDefault="00000000">
      <w:pPr>
        <w:pStyle w:val="Bodytext"/>
      </w:pPr>
      <w:r w:rsidRPr="001D46FC">
        <w:rPr>
          <w:rStyle w:val="BodytextZchn"/>
        </w:rPr>
        <w:t>{/has_recommendation}</w:t>
      </w:r>
    </w:p>
    <w:p w14:paraId="2FDE1F12" w14:textId="77777777" w:rsidR="003D294C" w:rsidRDefault="00000000">
      <w:pPr>
        <w:pStyle w:val="Bodytext"/>
      </w:pPr>
      <w:r w:rsidRPr="001D46FC">
        <w:rPr>
          <w:rStyle w:val="BodytextZchn"/>
        </w:rPr>
        <w:t>{/test_object_results_9_2_4_4}</w:t>
      </w:r>
    </w:p>
    <w:p w14:paraId="2396FE56" w14:textId="77777777" w:rsidR="00A00404" w:rsidRDefault="001D46FC" w:rsidP="001D46FC">
      <w:pPr>
        <w:pStyle w:val="Bodytextfett"/>
      </w:pPr>
      <w:r>
        <w:rPr>
          <w:rStyle w:val="BodytextZchn"/>
        </w:rPr>
        <w:t>Prüfschritt: {</w:t>
      </w:r>
      <w:r w:rsidRPr="001D46FC">
        <w:rPr>
          <w:rStyle w:val="BodytextZchn"/>
        </w:rPr>
        <w:t>%rating_icon_9_2_4_4} {rating_9_2_4_4}</w:t>
      </w:r>
    </w:p>
    <w:p w14:paraId="43428A58" w14:textId="77D438E1" w:rsidR="00F57AA1" w:rsidRPr="002B7A15" w:rsidRDefault="00F57AA1" w:rsidP="00B11C64">
      <w:pPr>
        <w:pStyle w:val="berschrift5"/>
        <w:keepLines/>
      </w:pPr>
      <w:bookmarkStart w:id="322" w:name="_Verschiedene_Möglichkeiten"/>
      <w:bookmarkStart w:id="323" w:name="_Verschiedene_Möglichkeiten_(Prüfsch"/>
      <w:bookmarkStart w:id="324" w:name="_Toc34815567"/>
      <w:bookmarkStart w:id="325" w:name="_Toc41380497"/>
      <w:bookmarkStart w:id="326" w:name="_Toc41392928"/>
      <w:bookmarkStart w:id="327" w:name="_Toc46389446"/>
      <w:bookmarkEnd w:id="322"/>
      <w:bookmarkEnd w:id="323"/>
      <w:r w:rsidRPr="002B7A15">
        <w:t xml:space="preserve">Verschiedene </w:t>
      </w:r>
      <w:bookmarkEnd w:id="324"/>
      <w:bookmarkEnd w:id="325"/>
      <w:bookmarkEnd w:id="326"/>
      <w:bookmarkEnd w:id="327"/>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14:paraId="775AC256" w14:textId="77777777" w:rsidR="003D294C" w:rsidRDefault="00000000">
      <w:pPr>
        <w:pStyle w:val="Bodytext"/>
      </w:pPr>
      <w:r w:rsidRPr="001D46FC">
        <w:rPr>
          <w:rStyle w:val="BodytextZchn"/>
        </w:rPr>
        <w:t>{#test_object_results_9_2_4_5}</w:t>
      </w:r>
    </w:p>
    <w:p w14:paraId="6FDE6469" w14:textId="77777777" w:rsidR="003D294C" w:rsidRDefault="00000000">
      <w:pPr>
        <w:pStyle w:val="Bodytext"/>
      </w:pPr>
      <w:r w:rsidRPr="001D46FC">
        <w:rPr>
          <w:rStyle w:val="BodytextZchn"/>
        </w:rPr>
        <w:t>{#has_alias_label}</w:t>
      </w:r>
    </w:p>
    <w:p w14:paraId="41BF040F" w14:textId="77777777" w:rsidR="003D294C" w:rsidRDefault="00000000">
      <w:pPr>
        <w:pStyle w:val="Bodytext"/>
      </w:pPr>
      <w:r w:rsidRPr="001D46FC">
        <w:rPr>
          <w:rStyle w:val="BodytextZchn"/>
        </w:rPr>
        <w:lastRenderedPageBreak/>
        <w:t>{alias_label}</w:t>
      </w:r>
    </w:p>
    <w:p w14:paraId="580B8D49" w14:textId="77777777" w:rsidR="003D294C" w:rsidRDefault="00000000">
      <w:pPr>
        <w:pStyle w:val="Bodytext"/>
      </w:pPr>
      <w:r w:rsidRPr="001D46FC">
        <w:rPr>
          <w:rStyle w:val="BodytextZchn"/>
        </w:rPr>
        <w:t>{url}</w:t>
      </w:r>
    </w:p>
    <w:p w14:paraId="4E38218E" w14:textId="2E602B68" w:rsidR="003D294C" w:rsidRDefault="00F341C1" w:rsidP="00F341C1">
      <w:pPr>
        <w:pStyle w:val="Bodytextfett"/>
      </w:pPr>
      <w:r>
        <w:rPr>
          <w:rStyle w:val="BodytextZchn"/>
        </w:rPr>
        <w:t>Prüfschritt: {</w:t>
      </w:r>
      <w:r w:rsidRPr="001D46FC">
        <w:rPr>
          <w:rStyle w:val="BodytextZchn"/>
        </w:rPr>
        <w:t>%rating_icon} {rating}</w:t>
      </w:r>
    </w:p>
    <w:p w14:paraId="5A6C1DF9" w14:textId="77777777" w:rsidR="003D294C" w:rsidRDefault="00000000">
      <w:pPr>
        <w:pStyle w:val="Bodytext"/>
      </w:pPr>
      <w:r w:rsidRPr="001D46FC">
        <w:rPr>
          <w:rStyle w:val="BodytextZchn"/>
        </w:rPr>
        <w:t>{/has_alias_label}</w:t>
      </w:r>
    </w:p>
    <w:p w14:paraId="308E33A5" w14:textId="77777777" w:rsidR="003D294C" w:rsidRDefault="00000000">
      <w:pPr>
        <w:pStyle w:val="Bodytext"/>
      </w:pPr>
      <w:r w:rsidRPr="001D46FC">
        <w:rPr>
          <w:rStyle w:val="BodytextZchn"/>
        </w:rPr>
        <w:t>{#has_description}</w:t>
      </w:r>
    </w:p>
    <w:p w14:paraId="33C7FE24" w14:textId="792BED57" w:rsidR="003D294C" w:rsidRDefault="00AB174B">
      <w:pPr>
        <w:pStyle w:val="Bodytext"/>
      </w:pPr>
      <w:r>
        <w:rPr>
          <w:rStyle w:val="BodytextZchn"/>
        </w:rPr>
        <w:t>{~~description}</w:t>
      </w:r>
    </w:p>
    <w:p w14:paraId="1A6D7170" w14:textId="77777777" w:rsidR="003D294C" w:rsidRDefault="00000000">
      <w:pPr>
        <w:pStyle w:val="Bodytext"/>
      </w:pPr>
      <w:r w:rsidRPr="001D46FC">
        <w:rPr>
          <w:rStyle w:val="BodytextZchn"/>
        </w:rPr>
        <w:t>{/has_description}</w:t>
      </w:r>
    </w:p>
    <w:p w14:paraId="73A59EAA" w14:textId="77777777" w:rsidR="003D294C" w:rsidRDefault="00000000">
      <w:pPr>
        <w:pStyle w:val="Bodytext"/>
      </w:pPr>
      <w:r w:rsidRPr="001D46FC">
        <w:rPr>
          <w:rStyle w:val="BodytextZchn"/>
        </w:rPr>
        <w:t>{#has_recommendation}</w:t>
      </w:r>
    </w:p>
    <w:p w14:paraId="33C4DCD0" w14:textId="77777777" w:rsidR="003D294C" w:rsidRDefault="00000000">
      <w:pPr>
        <w:pStyle w:val="Bodytext"/>
      </w:pPr>
      <w:r w:rsidRPr="001D46FC">
        <w:rPr>
          <w:rStyle w:val="BodytextZchn"/>
        </w:rPr>
        <w:t>Empfehlung</w:t>
      </w:r>
    </w:p>
    <w:p w14:paraId="2257F78C" w14:textId="77777777" w:rsidR="003D294C" w:rsidRDefault="00000000">
      <w:pPr>
        <w:pStyle w:val="Bodytext"/>
      </w:pPr>
      <w:r w:rsidRPr="001D46FC">
        <w:rPr>
          <w:rStyle w:val="BodytextZchn"/>
        </w:rPr>
        <w:t>{~~recommendation}</w:t>
      </w:r>
    </w:p>
    <w:p w14:paraId="23C0837D" w14:textId="77777777" w:rsidR="003D294C" w:rsidRDefault="00000000">
      <w:pPr>
        <w:pStyle w:val="Bodytext"/>
      </w:pPr>
      <w:r w:rsidRPr="001D46FC">
        <w:rPr>
          <w:rStyle w:val="BodytextZchn"/>
        </w:rPr>
        <w:t>{/has_recommendation}</w:t>
      </w:r>
    </w:p>
    <w:p w14:paraId="10D41B3E" w14:textId="77777777" w:rsidR="003D294C" w:rsidRDefault="00000000">
      <w:pPr>
        <w:pStyle w:val="Bodytext"/>
      </w:pPr>
      <w:r w:rsidRPr="001D46FC">
        <w:rPr>
          <w:rStyle w:val="BodytextZchn"/>
        </w:rPr>
        <w:t>{/test_object_results_9_2_4_5}</w:t>
      </w:r>
    </w:p>
    <w:p w14:paraId="0A7D699A" w14:textId="77777777" w:rsidR="00A00404" w:rsidRDefault="001D46FC" w:rsidP="001D46FC">
      <w:pPr>
        <w:pStyle w:val="Bodytextfett"/>
      </w:pPr>
      <w:r>
        <w:rPr>
          <w:rStyle w:val="BodytextZchn"/>
        </w:rPr>
        <w:t>Prüfschritt: {</w:t>
      </w:r>
      <w:r w:rsidRPr="001D46FC">
        <w:rPr>
          <w:rStyle w:val="BodytextZchn"/>
        </w:rPr>
        <w:t>%rating_icon_9_2_4_5} {rating_9_2_4_5}</w:t>
      </w:r>
    </w:p>
    <w:p w14:paraId="4548E731" w14:textId="233D8754" w:rsidR="00F57AA1" w:rsidRPr="002B7A15" w:rsidRDefault="00F57AA1" w:rsidP="00B11C64">
      <w:pPr>
        <w:pStyle w:val="berschrift5"/>
        <w:keepLines/>
      </w:pPr>
      <w:bookmarkStart w:id="328" w:name="_Überschriften_und_Beschriftungen"/>
      <w:bookmarkStart w:id="329" w:name="_Toc34815568"/>
      <w:bookmarkStart w:id="330" w:name="_Toc41380498"/>
      <w:bookmarkStart w:id="331" w:name="_Toc41392929"/>
      <w:bookmarkStart w:id="332" w:name="_Toc46389447"/>
      <w:bookmarkEnd w:id="328"/>
      <w:r w:rsidRPr="002B7A15">
        <w:t>Überschriften und Beschriftungen (</w:t>
      </w:r>
      <w:bookmarkEnd w:id="329"/>
      <w:bookmarkEnd w:id="330"/>
      <w:bookmarkEnd w:id="331"/>
      <w:bookmarkEnd w:id="332"/>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33" w:name="_Aussagekräftige_Überschriften_und"/>
      <w:bookmarkEnd w:id="333"/>
      <w:r w:rsidR="00A23690" w:rsidRPr="002B7A15">
        <w:rPr>
          <w:i/>
        </w:rPr>
        <w:t>“</w:t>
      </w:r>
    </w:p>
    <w:p w14:paraId="3425D10C" w14:textId="77777777" w:rsidR="003D294C" w:rsidRDefault="00000000">
      <w:pPr>
        <w:pStyle w:val="Bodytext"/>
      </w:pPr>
      <w:r w:rsidRPr="001D46FC">
        <w:rPr>
          <w:rStyle w:val="BodytextZchn"/>
        </w:rPr>
        <w:t>{#test_object_results_9_2_4_6}</w:t>
      </w:r>
    </w:p>
    <w:p w14:paraId="29D183B1" w14:textId="77777777" w:rsidR="003D294C" w:rsidRDefault="00000000">
      <w:pPr>
        <w:pStyle w:val="Bodytext"/>
      </w:pPr>
      <w:r w:rsidRPr="001D46FC">
        <w:rPr>
          <w:rStyle w:val="BodytextZchn"/>
        </w:rPr>
        <w:t>{#has_alias_label}</w:t>
      </w:r>
    </w:p>
    <w:p w14:paraId="65B5D7F8" w14:textId="77777777" w:rsidR="003D294C" w:rsidRDefault="00000000">
      <w:pPr>
        <w:pStyle w:val="Bodytext"/>
      </w:pPr>
      <w:r w:rsidRPr="001D46FC">
        <w:rPr>
          <w:rStyle w:val="BodytextZchn"/>
        </w:rPr>
        <w:t>{alias_label}</w:t>
      </w:r>
    </w:p>
    <w:p w14:paraId="0C2B278E" w14:textId="77777777" w:rsidR="003D294C" w:rsidRDefault="00000000">
      <w:pPr>
        <w:pStyle w:val="Bodytext"/>
      </w:pPr>
      <w:r w:rsidRPr="001D46FC">
        <w:rPr>
          <w:rStyle w:val="BodytextZchn"/>
        </w:rPr>
        <w:t>{url}</w:t>
      </w:r>
    </w:p>
    <w:p w14:paraId="6E99199F" w14:textId="299E6DAC" w:rsidR="003D294C" w:rsidRDefault="00F341C1" w:rsidP="00F341C1">
      <w:pPr>
        <w:pStyle w:val="Bodytextfett"/>
      </w:pPr>
      <w:r>
        <w:rPr>
          <w:rStyle w:val="BodytextZchn"/>
        </w:rPr>
        <w:t>Prüfschritt: {</w:t>
      </w:r>
      <w:r w:rsidRPr="001D46FC">
        <w:rPr>
          <w:rStyle w:val="BodytextZchn"/>
        </w:rPr>
        <w:t>%rating_icon} {rating}</w:t>
      </w:r>
    </w:p>
    <w:p w14:paraId="0278DAF5" w14:textId="77777777" w:rsidR="003D294C" w:rsidRDefault="00000000">
      <w:pPr>
        <w:pStyle w:val="Bodytext"/>
      </w:pPr>
      <w:r w:rsidRPr="001D46FC">
        <w:rPr>
          <w:rStyle w:val="BodytextZchn"/>
        </w:rPr>
        <w:t>{/has_alias_label}</w:t>
      </w:r>
    </w:p>
    <w:p w14:paraId="36B152C1" w14:textId="77777777" w:rsidR="003D294C" w:rsidRDefault="00000000">
      <w:pPr>
        <w:pStyle w:val="Bodytext"/>
      </w:pPr>
      <w:r w:rsidRPr="001D46FC">
        <w:rPr>
          <w:rStyle w:val="BodytextZchn"/>
        </w:rPr>
        <w:t>{#has_description}</w:t>
      </w:r>
    </w:p>
    <w:p w14:paraId="355F5550" w14:textId="3675A50D" w:rsidR="003D294C" w:rsidRDefault="00AB174B">
      <w:pPr>
        <w:pStyle w:val="Bodytext"/>
      </w:pPr>
      <w:r>
        <w:rPr>
          <w:rStyle w:val="BodytextZchn"/>
        </w:rPr>
        <w:t>{~~description}</w:t>
      </w:r>
    </w:p>
    <w:p w14:paraId="2558B774" w14:textId="77777777" w:rsidR="003D294C" w:rsidRDefault="00000000">
      <w:pPr>
        <w:pStyle w:val="Bodytext"/>
      </w:pPr>
      <w:r w:rsidRPr="001D46FC">
        <w:rPr>
          <w:rStyle w:val="BodytextZchn"/>
        </w:rPr>
        <w:t>{/has_description}</w:t>
      </w:r>
    </w:p>
    <w:p w14:paraId="5782AB5D" w14:textId="77777777" w:rsidR="003D294C" w:rsidRDefault="00000000">
      <w:pPr>
        <w:pStyle w:val="Bodytext"/>
      </w:pPr>
      <w:r w:rsidRPr="001D46FC">
        <w:rPr>
          <w:rStyle w:val="BodytextZchn"/>
        </w:rPr>
        <w:t>{#has_recommendation}</w:t>
      </w:r>
    </w:p>
    <w:p w14:paraId="4AF500E7" w14:textId="77777777" w:rsidR="003D294C" w:rsidRDefault="00000000">
      <w:pPr>
        <w:pStyle w:val="Bodytext"/>
      </w:pPr>
      <w:r w:rsidRPr="001D46FC">
        <w:rPr>
          <w:rStyle w:val="BodytextZchn"/>
        </w:rPr>
        <w:t>Empfehlung</w:t>
      </w:r>
    </w:p>
    <w:p w14:paraId="343069E5" w14:textId="77777777" w:rsidR="003D294C" w:rsidRDefault="00000000">
      <w:pPr>
        <w:pStyle w:val="Bodytext"/>
      </w:pPr>
      <w:r w:rsidRPr="001D46FC">
        <w:rPr>
          <w:rStyle w:val="BodytextZchn"/>
        </w:rPr>
        <w:t>{~~recommendation}</w:t>
      </w:r>
    </w:p>
    <w:p w14:paraId="405B5713" w14:textId="77777777" w:rsidR="003D294C" w:rsidRDefault="00000000">
      <w:pPr>
        <w:pStyle w:val="Bodytext"/>
      </w:pPr>
      <w:r w:rsidRPr="001D46FC">
        <w:rPr>
          <w:rStyle w:val="BodytextZchn"/>
        </w:rPr>
        <w:lastRenderedPageBreak/>
        <w:t>{/has_recommendation}</w:t>
      </w:r>
    </w:p>
    <w:p w14:paraId="236F2CE1" w14:textId="77777777" w:rsidR="003D294C" w:rsidRDefault="00000000">
      <w:pPr>
        <w:pStyle w:val="Bodytext"/>
      </w:pPr>
      <w:r w:rsidRPr="001D46FC">
        <w:rPr>
          <w:rStyle w:val="BodytextZchn"/>
        </w:rPr>
        <w:t>{/test_object_results_9_2_4_6}</w:t>
      </w:r>
    </w:p>
    <w:p w14:paraId="3F5A84E9" w14:textId="77777777" w:rsidR="00A00404" w:rsidRDefault="001D46FC" w:rsidP="001D46FC">
      <w:pPr>
        <w:pStyle w:val="Bodytextfett"/>
      </w:pPr>
      <w:r>
        <w:rPr>
          <w:rStyle w:val="BodytextZchn"/>
        </w:rPr>
        <w:t>Prüfschritt: {</w:t>
      </w:r>
      <w:r w:rsidRPr="001D46FC">
        <w:rPr>
          <w:rStyle w:val="BodytextZchn"/>
        </w:rPr>
        <w:t>%rating_icon_9_2_4_6} {rating_9_2_4_6}</w:t>
      </w:r>
    </w:p>
    <w:p w14:paraId="70AF3993" w14:textId="505A9D8A" w:rsidR="00F57AA1" w:rsidRPr="002B7A15" w:rsidRDefault="00F57AA1" w:rsidP="00B11C64">
      <w:pPr>
        <w:pStyle w:val="berschrift5"/>
        <w:keepLines/>
      </w:pPr>
      <w:bookmarkStart w:id="334" w:name="_Sichtbarer_Fokus_(!)"/>
      <w:bookmarkStart w:id="335" w:name="_Sichtbarer_Fokus_(!)_1"/>
      <w:bookmarkStart w:id="336" w:name="_Fokus_sichtbar_(!)"/>
      <w:bookmarkStart w:id="337" w:name="_Fokus_sichtbar_(Prüfschritt"/>
      <w:bookmarkStart w:id="338" w:name="_Toc34815569"/>
      <w:bookmarkStart w:id="339" w:name="_Toc41380499"/>
      <w:bookmarkStart w:id="340" w:name="_Toc41392930"/>
      <w:bookmarkStart w:id="341" w:name="_Toc46389448"/>
      <w:bookmarkEnd w:id="334"/>
      <w:bookmarkEnd w:id="335"/>
      <w:bookmarkEnd w:id="336"/>
      <w:bookmarkEnd w:id="337"/>
      <w:r w:rsidRPr="002B7A15">
        <w:t xml:space="preserve">Fokus </w:t>
      </w:r>
      <w:bookmarkEnd w:id="338"/>
      <w:bookmarkEnd w:id="339"/>
      <w:bookmarkEnd w:id="340"/>
      <w:bookmarkEnd w:id="341"/>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14:paraId="7B197ED0" w14:textId="77777777" w:rsidR="003D294C" w:rsidRDefault="00000000">
      <w:pPr>
        <w:pStyle w:val="Bodytext"/>
      </w:pPr>
      <w:r w:rsidRPr="001D46FC">
        <w:rPr>
          <w:rStyle w:val="BodytextZchn"/>
        </w:rPr>
        <w:t>{#test_object_results_9_2_4_7}</w:t>
      </w:r>
    </w:p>
    <w:p w14:paraId="1C22F1EB" w14:textId="77777777" w:rsidR="003D294C" w:rsidRDefault="00000000">
      <w:pPr>
        <w:pStyle w:val="Bodytext"/>
      </w:pPr>
      <w:r w:rsidRPr="001D46FC">
        <w:rPr>
          <w:rStyle w:val="BodytextZchn"/>
        </w:rPr>
        <w:t>{#has_alias_label}</w:t>
      </w:r>
    </w:p>
    <w:p w14:paraId="03A77DB2" w14:textId="77777777" w:rsidR="003D294C" w:rsidRDefault="00000000">
      <w:pPr>
        <w:pStyle w:val="Bodytext"/>
      </w:pPr>
      <w:r w:rsidRPr="001D46FC">
        <w:rPr>
          <w:rStyle w:val="BodytextZchn"/>
        </w:rPr>
        <w:t>{alias_label}</w:t>
      </w:r>
    </w:p>
    <w:p w14:paraId="4B8DC76B" w14:textId="77777777" w:rsidR="003D294C" w:rsidRDefault="00000000">
      <w:pPr>
        <w:pStyle w:val="Bodytext"/>
      </w:pPr>
      <w:r w:rsidRPr="001D46FC">
        <w:rPr>
          <w:rStyle w:val="BodytextZchn"/>
        </w:rPr>
        <w:t>{url}</w:t>
      </w:r>
    </w:p>
    <w:p w14:paraId="19281EBA" w14:textId="25C4901E" w:rsidR="003D294C" w:rsidRDefault="00F341C1" w:rsidP="00F341C1">
      <w:pPr>
        <w:pStyle w:val="Bodytextfett"/>
      </w:pPr>
      <w:r>
        <w:rPr>
          <w:rStyle w:val="BodytextZchn"/>
        </w:rPr>
        <w:t>Prüfschritt: {</w:t>
      </w:r>
      <w:r w:rsidRPr="001D46FC">
        <w:rPr>
          <w:rStyle w:val="BodytextZchn"/>
        </w:rPr>
        <w:t>%rating_icon} {rating}</w:t>
      </w:r>
    </w:p>
    <w:p w14:paraId="332F8AA8" w14:textId="77777777" w:rsidR="003D294C" w:rsidRDefault="00000000">
      <w:pPr>
        <w:pStyle w:val="Bodytext"/>
      </w:pPr>
      <w:r w:rsidRPr="001D46FC">
        <w:rPr>
          <w:rStyle w:val="BodytextZchn"/>
        </w:rPr>
        <w:t>{/has_alias_label}</w:t>
      </w:r>
    </w:p>
    <w:p w14:paraId="137AF777" w14:textId="77777777" w:rsidR="003D294C" w:rsidRDefault="00000000">
      <w:pPr>
        <w:pStyle w:val="Bodytext"/>
      </w:pPr>
      <w:r w:rsidRPr="001D46FC">
        <w:rPr>
          <w:rStyle w:val="BodytextZchn"/>
        </w:rPr>
        <w:t>{#has_description}</w:t>
      </w:r>
    </w:p>
    <w:p w14:paraId="5A450933" w14:textId="55E0DE30" w:rsidR="003D294C" w:rsidRDefault="00AB174B">
      <w:pPr>
        <w:pStyle w:val="Bodytext"/>
      </w:pPr>
      <w:r>
        <w:rPr>
          <w:rStyle w:val="BodytextZchn"/>
        </w:rPr>
        <w:t>{~~description}</w:t>
      </w:r>
    </w:p>
    <w:p w14:paraId="257EDBA5" w14:textId="77777777" w:rsidR="003D294C" w:rsidRDefault="00000000">
      <w:pPr>
        <w:pStyle w:val="Bodytext"/>
      </w:pPr>
      <w:r w:rsidRPr="001D46FC">
        <w:rPr>
          <w:rStyle w:val="BodytextZchn"/>
        </w:rPr>
        <w:t>{/has_description}</w:t>
      </w:r>
    </w:p>
    <w:p w14:paraId="0EBD14EC" w14:textId="77777777" w:rsidR="003D294C" w:rsidRDefault="00000000">
      <w:pPr>
        <w:pStyle w:val="Bodytext"/>
      </w:pPr>
      <w:r w:rsidRPr="001D46FC">
        <w:rPr>
          <w:rStyle w:val="BodytextZchn"/>
        </w:rPr>
        <w:t>{#has_recommendation}</w:t>
      </w:r>
    </w:p>
    <w:p w14:paraId="06D85C42" w14:textId="77777777" w:rsidR="003D294C" w:rsidRDefault="00000000">
      <w:pPr>
        <w:pStyle w:val="Bodytext"/>
      </w:pPr>
      <w:r w:rsidRPr="001D46FC">
        <w:rPr>
          <w:rStyle w:val="BodytextZchn"/>
        </w:rPr>
        <w:t>Empfehlung</w:t>
      </w:r>
    </w:p>
    <w:p w14:paraId="3557FE22" w14:textId="77777777" w:rsidR="003D294C" w:rsidRDefault="00000000">
      <w:pPr>
        <w:pStyle w:val="Bodytext"/>
      </w:pPr>
      <w:r w:rsidRPr="001D46FC">
        <w:rPr>
          <w:rStyle w:val="BodytextZchn"/>
        </w:rPr>
        <w:t>{~~recommendation}</w:t>
      </w:r>
    </w:p>
    <w:p w14:paraId="0BBD3400" w14:textId="77777777" w:rsidR="003D294C" w:rsidRDefault="00000000">
      <w:pPr>
        <w:pStyle w:val="Bodytext"/>
      </w:pPr>
      <w:r w:rsidRPr="001D46FC">
        <w:rPr>
          <w:rStyle w:val="BodytextZchn"/>
        </w:rPr>
        <w:t>{/has_recommendation}</w:t>
      </w:r>
    </w:p>
    <w:p w14:paraId="0209AE79" w14:textId="77777777" w:rsidR="003D294C" w:rsidRDefault="00000000">
      <w:pPr>
        <w:pStyle w:val="Bodytext"/>
      </w:pPr>
      <w:r w:rsidRPr="001D46FC">
        <w:rPr>
          <w:rStyle w:val="BodytextZchn"/>
        </w:rPr>
        <w:t>{/test_object_results_9_2_4_7}</w:t>
      </w:r>
    </w:p>
    <w:p w14:paraId="552386EC" w14:textId="77777777" w:rsidR="00A00404" w:rsidRDefault="001D46FC" w:rsidP="001D46FC">
      <w:pPr>
        <w:pStyle w:val="Bodytextfett"/>
      </w:pPr>
      <w:r>
        <w:rPr>
          <w:rStyle w:val="BodytextZchn"/>
        </w:rPr>
        <w:t>Prüfschritt: {</w:t>
      </w:r>
      <w:r w:rsidRPr="001D46FC">
        <w:rPr>
          <w:rStyle w:val="BodytextZchn"/>
        </w:rPr>
        <w:t>%rating_icon_9_2_4_7} {rating_9_2_4_7}</w:t>
      </w:r>
    </w:p>
    <w:p w14:paraId="7CDCD85D" w14:textId="53112E21" w:rsidR="00F57AA1" w:rsidRPr="002B7A15" w:rsidRDefault="00F57AA1" w:rsidP="00424127">
      <w:pPr>
        <w:pStyle w:val="berschrift3"/>
        <w:rPr>
          <w:noProof/>
        </w:rPr>
      </w:pPr>
      <w:bookmarkStart w:id="342" w:name="_Toc504467963"/>
      <w:bookmarkStart w:id="343" w:name="_Toc34815575"/>
      <w:bookmarkStart w:id="344" w:name="_Toc41380505"/>
      <w:bookmarkStart w:id="345" w:name="_Toc41392936"/>
      <w:bookmarkStart w:id="346" w:name="_Toc46389454"/>
      <w:bookmarkStart w:id="347" w:name="_Toc216953281"/>
      <w:r w:rsidRPr="002B7A15">
        <w:rPr>
          <w:noProof/>
        </w:rPr>
        <w:lastRenderedPageBreak/>
        <w:t>Verständlich</w:t>
      </w:r>
      <w:bookmarkEnd w:id="342"/>
      <w:bookmarkEnd w:id="343"/>
      <w:bookmarkEnd w:id="344"/>
      <w:bookmarkEnd w:id="345"/>
      <w:bookmarkEnd w:id="346"/>
      <w:bookmarkEnd w:id="347"/>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48" w:name="_Texte_sind_lesbar"/>
      <w:bookmarkStart w:id="349" w:name="_Toc34815576"/>
      <w:bookmarkStart w:id="350" w:name="_Toc41380506"/>
      <w:bookmarkStart w:id="351" w:name="_Toc41392937"/>
      <w:bookmarkStart w:id="352" w:name="_Toc46389455"/>
      <w:bookmarkEnd w:id="348"/>
      <w:r w:rsidRPr="002B7A15">
        <w:rPr>
          <w:noProof/>
        </w:rPr>
        <w:t>Lesbar</w:t>
      </w:r>
      <w:bookmarkEnd w:id="349"/>
      <w:bookmarkEnd w:id="350"/>
      <w:bookmarkEnd w:id="351"/>
      <w:bookmarkEnd w:id="352"/>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53" w:name="_Sprache_(!)"/>
      <w:bookmarkStart w:id="354" w:name="_Sprache_der_Seite"/>
      <w:bookmarkStart w:id="355" w:name="_Toc34815577"/>
      <w:bookmarkStart w:id="356" w:name="_Toc41380507"/>
      <w:bookmarkStart w:id="357" w:name="_Toc41392938"/>
      <w:bookmarkStart w:id="358" w:name="_Toc46389456"/>
      <w:bookmarkEnd w:id="353"/>
      <w:bookmarkEnd w:id="354"/>
      <w:r w:rsidRPr="002B7A15">
        <w:t xml:space="preserve">Sprache der </w:t>
      </w:r>
      <w:bookmarkEnd w:id="355"/>
      <w:bookmarkEnd w:id="356"/>
      <w:bookmarkEnd w:id="357"/>
      <w:bookmarkEnd w:id="358"/>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14:paraId="48771147" w14:textId="77777777" w:rsidR="003D294C" w:rsidRDefault="00000000">
      <w:pPr>
        <w:pStyle w:val="Bodytext"/>
      </w:pPr>
      <w:r w:rsidRPr="001D46FC">
        <w:rPr>
          <w:rStyle w:val="BodytextZchn"/>
        </w:rPr>
        <w:t>{#test_object_results_9_3_1_1}</w:t>
      </w:r>
    </w:p>
    <w:p w14:paraId="1ADEA8EA" w14:textId="77777777" w:rsidR="003D294C" w:rsidRDefault="00000000">
      <w:pPr>
        <w:pStyle w:val="Bodytext"/>
      </w:pPr>
      <w:r w:rsidRPr="001D46FC">
        <w:rPr>
          <w:rStyle w:val="BodytextZchn"/>
        </w:rPr>
        <w:t>{#has_alias_label}</w:t>
      </w:r>
    </w:p>
    <w:p w14:paraId="6B02D480" w14:textId="77777777" w:rsidR="003D294C" w:rsidRDefault="00000000">
      <w:pPr>
        <w:pStyle w:val="Bodytext"/>
      </w:pPr>
      <w:r w:rsidRPr="001D46FC">
        <w:rPr>
          <w:rStyle w:val="BodytextZchn"/>
        </w:rPr>
        <w:t>{alias_label}</w:t>
      </w:r>
    </w:p>
    <w:p w14:paraId="669F14E1" w14:textId="77777777" w:rsidR="003D294C" w:rsidRDefault="00000000">
      <w:pPr>
        <w:pStyle w:val="Bodytext"/>
      </w:pPr>
      <w:r w:rsidRPr="001D46FC">
        <w:rPr>
          <w:rStyle w:val="BodytextZchn"/>
        </w:rPr>
        <w:t>{url}</w:t>
      </w:r>
    </w:p>
    <w:p w14:paraId="7FF0E89B" w14:textId="36BB6866" w:rsidR="003D294C" w:rsidRDefault="00F341C1" w:rsidP="00F341C1">
      <w:pPr>
        <w:pStyle w:val="Bodytextfett"/>
      </w:pPr>
      <w:r>
        <w:rPr>
          <w:rStyle w:val="BodytextZchn"/>
        </w:rPr>
        <w:t>Prüfschritt: {</w:t>
      </w:r>
      <w:r w:rsidRPr="001D46FC">
        <w:rPr>
          <w:rStyle w:val="BodytextZchn"/>
        </w:rPr>
        <w:t>%rating_icon} {rating}</w:t>
      </w:r>
    </w:p>
    <w:p w14:paraId="58187F96" w14:textId="77777777" w:rsidR="003D294C" w:rsidRDefault="00000000">
      <w:pPr>
        <w:pStyle w:val="Bodytext"/>
      </w:pPr>
      <w:r w:rsidRPr="001D46FC">
        <w:rPr>
          <w:rStyle w:val="BodytextZchn"/>
        </w:rPr>
        <w:t>{/has_alias_label}</w:t>
      </w:r>
    </w:p>
    <w:p w14:paraId="09F75EB3" w14:textId="77777777" w:rsidR="003D294C" w:rsidRDefault="00000000">
      <w:pPr>
        <w:pStyle w:val="Bodytext"/>
      </w:pPr>
      <w:r w:rsidRPr="001D46FC">
        <w:rPr>
          <w:rStyle w:val="BodytextZchn"/>
        </w:rPr>
        <w:t>{#has_description}</w:t>
      </w:r>
    </w:p>
    <w:p w14:paraId="6C889C53" w14:textId="7F981566" w:rsidR="003D294C" w:rsidRDefault="00AB174B">
      <w:pPr>
        <w:pStyle w:val="Bodytext"/>
      </w:pPr>
      <w:r>
        <w:rPr>
          <w:rStyle w:val="BodytextZchn"/>
        </w:rPr>
        <w:t>{~~description}</w:t>
      </w:r>
    </w:p>
    <w:p w14:paraId="4FE2160F" w14:textId="77777777" w:rsidR="003D294C" w:rsidRDefault="00000000">
      <w:pPr>
        <w:pStyle w:val="Bodytext"/>
      </w:pPr>
      <w:r w:rsidRPr="001D46FC">
        <w:rPr>
          <w:rStyle w:val="BodytextZchn"/>
        </w:rPr>
        <w:t>{/has_description}</w:t>
      </w:r>
    </w:p>
    <w:p w14:paraId="2F752BAC" w14:textId="77777777" w:rsidR="003D294C" w:rsidRDefault="00000000">
      <w:pPr>
        <w:pStyle w:val="Bodytext"/>
      </w:pPr>
      <w:r w:rsidRPr="001D46FC">
        <w:rPr>
          <w:rStyle w:val="BodytextZchn"/>
        </w:rPr>
        <w:t>{#has_recommendation}</w:t>
      </w:r>
    </w:p>
    <w:p w14:paraId="3D192061" w14:textId="77777777" w:rsidR="003D294C" w:rsidRDefault="00000000">
      <w:pPr>
        <w:pStyle w:val="Bodytext"/>
      </w:pPr>
      <w:r w:rsidRPr="001D46FC">
        <w:rPr>
          <w:rStyle w:val="BodytextZchn"/>
        </w:rPr>
        <w:t>Empfehlung</w:t>
      </w:r>
    </w:p>
    <w:p w14:paraId="07FBFA3D" w14:textId="77777777" w:rsidR="003D294C" w:rsidRDefault="00000000">
      <w:pPr>
        <w:pStyle w:val="Bodytext"/>
      </w:pPr>
      <w:r w:rsidRPr="001D46FC">
        <w:rPr>
          <w:rStyle w:val="BodytextZchn"/>
        </w:rPr>
        <w:t>{~~recommendation}</w:t>
      </w:r>
    </w:p>
    <w:p w14:paraId="68BBB732" w14:textId="77777777" w:rsidR="003D294C" w:rsidRDefault="00000000">
      <w:pPr>
        <w:pStyle w:val="Bodytext"/>
      </w:pPr>
      <w:r w:rsidRPr="001D46FC">
        <w:rPr>
          <w:rStyle w:val="BodytextZchn"/>
        </w:rPr>
        <w:t>{/has_recommendation}</w:t>
      </w:r>
    </w:p>
    <w:p w14:paraId="54CFF310" w14:textId="77777777" w:rsidR="003D294C" w:rsidRDefault="00000000">
      <w:pPr>
        <w:pStyle w:val="Bodytext"/>
      </w:pPr>
      <w:r w:rsidRPr="001D46FC">
        <w:rPr>
          <w:rStyle w:val="BodytextZchn"/>
        </w:rPr>
        <w:t>{/test_object_results_9_3_1_1}</w:t>
      </w:r>
    </w:p>
    <w:p w14:paraId="2DB63730" w14:textId="5866F9E1" w:rsidR="000548D5" w:rsidRPr="002B7A15" w:rsidRDefault="001D46FC" w:rsidP="00A00404">
      <w:pPr>
        <w:pStyle w:val="Bodytextfett"/>
      </w:pPr>
      <w:r>
        <w:rPr>
          <w:rStyle w:val="BodytextZchn"/>
        </w:rPr>
        <w:t>Prüfschritt: {</w:t>
      </w:r>
      <w:r w:rsidRPr="001D46FC">
        <w:rPr>
          <w:rStyle w:val="BodytextZchn"/>
        </w:rPr>
        <w:t>%rating_icon_9_3_1_1} {rating_9_3_1_1}</w:t>
      </w:r>
      <w:bookmarkStart w:id="359" w:name="_Toc504467966"/>
      <w:bookmarkStart w:id="360" w:name="_Toc34815578"/>
    </w:p>
    <w:p w14:paraId="427007A0" w14:textId="77777777" w:rsidR="00F57AA1" w:rsidRPr="002B7A15" w:rsidRDefault="00F57AA1" w:rsidP="000D19F4">
      <w:pPr>
        <w:pStyle w:val="berschrift4"/>
        <w:pageBreakBefore/>
        <w:rPr>
          <w:noProof/>
        </w:rPr>
      </w:pPr>
      <w:bookmarkStart w:id="361" w:name="_Sprache_von_Teilen_1"/>
      <w:bookmarkStart w:id="362" w:name="_Aufbau_und_Benutzung"/>
      <w:bookmarkStart w:id="363" w:name="_Fehlervermeidung/-korrektur_(NR)"/>
      <w:bookmarkStart w:id="364" w:name="_Toc41380514"/>
      <w:bookmarkStart w:id="365" w:name="_Toc41392945"/>
      <w:bookmarkStart w:id="366" w:name="_Toc46389463"/>
      <w:bookmarkEnd w:id="359"/>
      <w:bookmarkEnd w:id="360"/>
      <w:bookmarkEnd w:id="361"/>
      <w:bookmarkEnd w:id="362"/>
      <w:bookmarkEnd w:id="363"/>
      <w:r w:rsidRPr="002B7A15">
        <w:rPr>
          <w:noProof/>
        </w:rPr>
        <w:lastRenderedPageBreak/>
        <w:t>Eingabeunterstützung</w:t>
      </w:r>
      <w:bookmarkEnd w:id="364"/>
      <w:bookmarkEnd w:id="365"/>
      <w:bookmarkEnd w:id="366"/>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67" w:name="_Fehleridentifizierung_(!)"/>
      <w:bookmarkStart w:id="368" w:name="_Fehlerkennzeichnung_(!)"/>
      <w:bookmarkStart w:id="369" w:name="_Fehlerkennzeichnung_(Prüfschritt_9."/>
      <w:bookmarkStart w:id="370" w:name="_Toc504467973"/>
      <w:bookmarkStart w:id="371" w:name="_Toc34815585"/>
      <w:bookmarkStart w:id="372" w:name="_Toc41380515"/>
      <w:bookmarkStart w:id="373" w:name="_Toc41392946"/>
      <w:bookmarkStart w:id="374" w:name="_Toc46389464"/>
      <w:bookmarkEnd w:id="367"/>
      <w:bookmarkEnd w:id="368"/>
      <w:bookmarkEnd w:id="369"/>
      <w:r w:rsidRPr="002B7A15">
        <w:t>Fehler</w:t>
      </w:r>
      <w:bookmarkEnd w:id="370"/>
      <w:bookmarkEnd w:id="371"/>
      <w:r w:rsidRPr="002B7A15">
        <w:t>kennzeichnung</w:t>
      </w:r>
      <w:bookmarkEnd w:id="372"/>
      <w:bookmarkEnd w:id="373"/>
      <w:bookmarkEnd w:id="374"/>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14:paraId="48AC987C" w14:textId="77777777" w:rsidR="003D294C" w:rsidRDefault="00000000">
      <w:pPr>
        <w:pStyle w:val="Bodytext"/>
      </w:pPr>
      <w:r w:rsidRPr="001D46FC">
        <w:rPr>
          <w:rStyle w:val="BodytextZchn"/>
        </w:rPr>
        <w:t>{#test_object_results_9_3_3_1}</w:t>
      </w:r>
    </w:p>
    <w:p w14:paraId="2062A790" w14:textId="77777777" w:rsidR="003D294C" w:rsidRDefault="00000000">
      <w:pPr>
        <w:pStyle w:val="Bodytext"/>
      </w:pPr>
      <w:r w:rsidRPr="001D46FC">
        <w:rPr>
          <w:rStyle w:val="BodytextZchn"/>
        </w:rPr>
        <w:t>{#has_alias_label}</w:t>
      </w:r>
    </w:p>
    <w:p w14:paraId="03C302FA" w14:textId="77777777" w:rsidR="003D294C" w:rsidRDefault="00000000">
      <w:pPr>
        <w:pStyle w:val="Bodytext"/>
      </w:pPr>
      <w:r w:rsidRPr="001D46FC">
        <w:rPr>
          <w:rStyle w:val="BodytextZchn"/>
        </w:rPr>
        <w:t>{alias_label}</w:t>
      </w:r>
    </w:p>
    <w:p w14:paraId="6B55E51E" w14:textId="77777777" w:rsidR="003D294C" w:rsidRDefault="00000000">
      <w:pPr>
        <w:pStyle w:val="Bodytext"/>
      </w:pPr>
      <w:r w:rsidRPr="001D46FC">
        <w:rPr>
          <w:rStyle w:val="BodytextZchn"/>
        </w:rPr>
        <w:t>{url}</w:t>
      </w:r>
    </w:p>
    <w:p w14:paraId="5943A7DB" w14:textId="0A583EC2" w:rsidR="003D294C" w:rsidRDefault="00F341C1" w:rsidP="00F341C1">
      <w:pPr>
        <w:pStyle w:val="Bodytextfett"/>
      </w:pPr>
      <w:r>
        <w:rPr>
          <w:rStyle w:val="BodytextZchn"/>
        </w:rPr>
        <w:t>Prüfschritt: {</w:t>
      </w:r>
      <w:r w:rsidRPr="001D46FC">
        <w:rPr>
          <w:rStyle w:val="BodytextZchn"/>
        </w:rPr>
        <w:t>%rating_icon} {rating}</w:t>
      </w:r>
    </w:p>
    <w:p w14:paraId="138B756C" w14:textId="77777777" w:rsidR="003D294C" w:rsidRDefault="00000000">
      <w:pPr>
        <w:pStyle w:val="Bodytext"/>
      </w:pPr>
      <w:r w:rsidRPr="001D46FC">
        <w:rPr>
          <w:rStyle w:val="BodytextZchn"/>
        </w:rPr>
        <w:t>{/has_alias_label}</w:t>
      </w:r>
    </w:p>
    <w:p w14:paraId="1346AAC0" w14:textId="77777777" w:rsidR="003D294C" w:rsidRDefault="00000000">
      <w:pPr>
        <w:pStyle w:val="Bodytext"/>
      </w:pPr>
      <w:r w:rsidRPr="001D46FC">
        <w:rPr>
          <w:rStyle w:val="BodytextZchn"/>
        </w:rPr>
        <w:t>{#has_description}</w:t>
      </w:r>
    </w:p>
    <w:p w14:paraId="446A99A2" w14:textId="48E8CE9E" w:rsidR="003D294C" w:rsidRDefault="00AB174B">
      <w:pPr>
        <w:pStyle w:val="Bodytext"/>
      </w:pPr>
      <w:r>
        <w:rPr>
          <w:rStyle w:val="BodytextZchn"/>
        </w:rPr>
        <w:t>{~~description}</w:t>
      </w:r>
    </w:p>
    <w:p w14:paraId="4894A415" w14:textId="77777777" w:rsidR="003D294C" w:rsidRDefault="00000000">
      <w:pPr>
        <w:pStyle w:val="Bodytext"/>
      </w:pPr>
      <w:r w:rsidRPr="001D46FC">
        <w:rPr>
          <w:rStyle w:val="BodytextZchn"/>
        </w:rPr>
        <w:t>{/has_description}</w:t>
      </w:r>
    </w:p>
    <w:p w14:paraId="0967975E" w14:textId="77777777" w:rsidR="003D294C" w:rsidRDefault="00000000">
      <w:pPr>
        <w:pStyle w:val="Bodytext"/>
      </w:pPr>
      <w:r w:rsidRPr="001D46FC">
        <w:rPr>
          <w:rStyle w:val="BodytextZchn"/>
        </w:rPr>
        <w:t>{#has_recommendation}</w:t>
      </w:r>
    </w:p>
    <w:p w14:paraId="6626AD8A" w14:textId="77777777" w:rsidR="003D294C" w:rsidRDefault="00000000">
      <w:pPr>
        <w:pStyle w:val="Bodytext"/>
      </w:pPr>
      <w:r w:rsidRPr="001D46FC">
        <w:rPr>
          <w:rStyle w:val="BodytextZchn"/>
        </w:rPr>
        <w:t>Empfehlung</w:t>
      </w:r>
    </w:p>
    <w:p w14:paraId="74DC7067" w14:textId="77777777" w:rsidR="003D294C" w:rsidRDefault="00000000">
      <w:pPr>
        <w:pStyle w:val="Bodytext"/>
      </w:pPr>
      <w:r w:rsidRPr="001D46FC">
        <w:rPr>
          <w:rStyle w:val="BodytextZchn"/>
        </w:rPr>
        <w:t>{~~recommendation}</w:t>
      </w:r>
    </w:p>
    <w:p w14:paraId="47D1277D" w14:textId="77777777" w:rsidR="003D294C" w:rsidRDefault="00000000">
      <w:pPr>
        <w:pStyle w:val="Bodytext"/>
      </w:pPr>
      <w:r w:rsidRPr="001D46FC">
        <w:rPr>
          <w:rStyle w:val="BodytextZchn"/>
        </w:rPr>
        <w:t>{/has_recommendation}</w:t>
      </w:r>
    </w:p>
    <w:p w14:paraId="0AE1323D" w14:textId="77777777" w:rsidR="003D294C" w:rsidRDefault="00000000">
      <w:pPr>
        <w:pStyle w:val="Bodytext"/>
      </w:pPr>
      <w:r w:rsidRPr="001D46FC">
        <w:rPr>
          <w:rStyle w:val="BodytextZchn"/>
        </w:rPr>
        <w:t>{/test_object_results_9_3_3_1}</w:t>
      </w:r>
    </w:p>
    <w:p w14:paraId="513D1F1E" w14:textId="77777777" w:rsidR="00A00404" w:rsidRDefault="001D46FC" w:rsidP="001D46FC">
      <w:pPr>
        <w:pStyle w:val="Bodytextfett"/>
      </w:pPr>
      <w:r>
        <w:rPr>
          <w:rStyle w:val="BodytextZchn"/>
        </w:rPr>
        <w:t>Prüfschritt: {</w:t>
      </w:r>
      <w:r w:rsidRPr="001D46FC">
        <w:rPr>
          <w:rStyle w:val="BodytextZchn"/>
        </w:rPr>
        <w:t>%rating_icon_9_3_3_1} {rating_9_3_3_1}</w:t>
      </w:r>
    </w:p>
    <w:p w14:paraId="06209D0E" w14:textId="2064AC92" w:rsidR="00F57AA1" w:rsidRPr="002B7A15" w:rsidRDefault="00F57AA1" w:rsidP="00DB022D">
      <w:pPr>
        <w:pStyle w:val="berschrift5"/>
        <w:keepLines/>
      </w:pPr>
      <w:bookmarkStart w:id="375" w:name="_Beschriftungen_(!)_1"/>
      <w:bookmarkStart w:id="376" w:name="_Beschriftungen_(Labels)_oder"/>
      <w:bookmarkStart w:id="377" w:name="_Beschriftungen_(Labels)_oder_1"/>
      <w:bookmarkStart w:id="378" w:name="_Toc504467974"/>
      <w:bookmarkStart w:id="379" w:name="_Toc34815586"/>
      <w:bookmarkStart w:id="380" w:name="_Toc41380516"/>
      <w:bookmarkStart w:id="381" w:name="_Toc41392947"/>
      <w:bookmarkStart w:id="382" w:name="_Toc46389465"/>
      <w:bookmarkEnd w:id="375"/>
      <w:bookmarkEnd w:id="376"/>
      <w:bookmarkEnd w:id="377"/>
      <w:r w:rsidRPr="002B7A15">
        <w:t>Beschriftungen</w:t>
      </w:r>
      <w:bookmarkEnd w:id="378"/>
      <w:r w:rsidRPr="002B7A15">
        <w:t xml:space="preserve"> (Labels) oder </w:t>
      </w:r>
      <w:bookmarkEnd w:id="379"/>
      <w:bookmarkEnd w:id="380"/>
      <w:bookmarkEnd w:id="381"/>
      <w:bookmarkEnd w:id="382"/>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14:paraId="7C50F6FE" w14:textId="77777777" w:rsidR="003D294C" w:rsidRDefault="00000000">
      <w:pPr>
        <w:pStyle w:val="Bodytext"/>
      </w:pPr>
      <w:r w:rsidRPr="001D46FC">
        <w:rPr>
          <w:rStyle w:val="BodytextZchn"/>
        </w:rPr>
        <w:t>{#test_object_results_9_3_3_2}</w:t>
      </w:r>
    </w:p>
    <w:p w14:paraId="49206E40" w14:textId="77777777" w:rsidR="003D294C" w:rsidRDefault="00000000">
      <w:pPr>
        <w:pStyle w:val="Bodytext"/>
      </w:pPr>
      <w:r w:rsidRPr="001D46FC">
        <w:rPr>
          <w:rStyle w:val="BodytextZchn"/>
        </w:rPr>
        <w:t>{#has_alias_label}</w:t>
      </w:r>
    </w:p>
    <w:p w14:paraId="7C327060" w14:textId="77777777" w:rsidR="003D294C" w:rsidRDefault="00000000">
      <w:pPr>
        <w:pStyle w:val="Bodytext"/>
      </w:pPr>
      <w:r w:rsidRPr="001D46FC">
        <w:rPr>
          <w:rStyle w:val="BodytextZchn"/>
        </w:rPr>
        <w:t>{alias_label}</w:t>
      </w:r>
    </w:p>
    <w:p w14:paraId="360E1EFE" w14:textId="77777777" w:rsidR="003D294C" w:rsidRDefault="00000000">
      <w:pPr>
        <w:pStyle w:val="Bodytext"/>
      </w:pPr>
      <w:r w:rsidRPr="001D46FC">
        <w:rPr>
          <w:rStyle w:val="BodytextZchn"/>
        </w:rPr>
        <w:lastRenderedPageBreak/>
        <w:t>{url}</w:t>
      </w:r>
    </w:p>
    <w:p w14:paraId="56C7C386" w14:textId="35A48A8D" w:rsidR="003D294C" w:rsidRDefault="00F341C1" w:rsidP="00F341C1">
      <w:pPr>
        <w:pStyle w:val="Bodytextfett"/>
      </w:pPr>
      <w:r>
        <w:rPr>
          <w:rStyle w:val="BodytextZchn"/>
        </w:rPr>
        <w:t>Prüfschritt: {</w:t>
      </w:r>
      <w:r w:rsidRPr="001D46FC">
        <w:rPr>
          <w:rStyle w:val="BodytextZchn"/>
        </w:rPr>
        <w:t>%rating_icon} {rating}</w:t>
      </w:r>
    </w:p>
    <w:p w14:paraId="48A4CFEF" w14:textId="77777777" w:rsidR="003D294C" w:rsidRDefault="00000000">
      <w:pPr>
        <w:pStyle w:val="Bodytext"/>
      </w:pPr>
      <w:r w:rsidRPr="001D46FC">
        <w:rPr>
          <w:rStyle w:val="BodytextZchn"/>
        </w:rPr>
        <w:t>{/has_alias_label}</w:t>
      </w:r>
    </w:p>
    <w:p w14:paraId="2500FAF8" w14:textId="77777777" w:rsidR="003D294C" w:rsidRDefault="00000000">
      <w:pPr>
        <w:pStyle w:val="Bodytext"/>
      </w:pPr>
      <w:r w:rsidRPr="001D46FC">
        <w:rPr>
          <w:rStyle w:val="BodytextZchn"/>
        </w:rPr>
        <w:t>{#has_description}</w:t>
      </w:r>
    </w:p>
    <w:p w14:paraId="3294A0FC" w14:textId="32AF7111" w:rsidR="003D294C" w:rsidRDefault="00AB174B">
      <w:pPr>
        <w:pStyle w:val="Bodytext"/>
      </w:pPr>
      <w:r>
        <w:rPr>
          <w:rStyle w:val="BodytextZchn"/>
        </w:rPr>
        <w:t>{~~description}</w:t>
      </w:r>
    </w:p>
    <w:p w14:paraId="0AF0A975" w14:textId="77777777" w:rsidR="003D294C" w:rsidRDefault="00000000">
      <w:pPr>
        <w:pStyle w:val="Bodytext"/>
      </w:pPr>
      <w:r w:rsidRPr="001D46FC">
        <w:rPr>
          <w:rStyle w:val="BodytextZchn"/>
        </w:rPr>
        <w:t>{/has_description}</w:t>
      </w:r>
    </w:p>
    <w:p w14:paraId="4DA1B309" w14:textId="77777777" w:rsidR="003D294C" w:rsidRDefault="00000000">
      <w:pPr>
        <w:pStyle w:val="Bodytext"/>
      </w:pPr>
      <w:r w:rsidRPr="001D46FC">
        <w:rPr>
          <w:rStyle w:val="BodytextZchn"/>
        </w:rPr>
        <w:t>{#has_recommendation}</w:t>
      </w:r>
    </w:p>
    <w:p w14:paraId="4F5E4FB0" w14:textId="77777777" w:rsidR="003D294C" w:rsidRDefault="00000000">
      <w:pPr>
        <w:pStyle w:val="Bodytext"/>
      </w:pPr>
      <w:r w:rsidRPr="001D46FC">
        <w:rPr>
          <w:rStyle w:val="BodytextZchn"/>
        </w:rPr>
        <w:t>Empfehlung</w:t>
      </w:r>
    </w:p>
    <w:p w14:paraId="7023F098" w14:textId="77777777" w:rsidR="003D294C" w:rsidRDefault="00000000">
      <w:pPr>
        <w:pStyle w:val="Bodytext"/>
      </w:pPr>
      <w:r w:rsidRPr="001D46FC">
        <w:rPr>
          <w:rStyle w:val="BodytextZchn"/>
        </w:rPr>
        <w:t>{~~recommendation}</w:t>
      </w:r>
    </w:p>
    <w:p w14:paraId="2DD1F95F" w14:textId="77777777" w:rsidR="003D294C" w:rsidRDefault="00000000">
      <w:pPr>
        <w:pStyle w:val="Bodytext"/>
      </w:pPr>
      <w:r w:rsidRPr="001D46FC">
        <w:rPr>
          <w:rStyle w:val="BodytextZchn"/>
        </w:rPr>
        <w:t>{/has_recommendation}</w:t>
      </w:r>
    </w:p>
    <w:p w14:paraId="3C182DB3" w14:textId="77777777" w:rsidR="003D294C" w:rsidRDefault="00000000">
      <w:pPr>
        <w:pStyle w:val="Bodytext"/>
      </w:pPr>
      <w:r w:rsidRPr="001D46FC">
        <w:rPr>
          <w:rStyle w:val="BodytextZchn"/>
        </w:rPr>
        <w:t>{/test_object_results_9_3_3_2}</w:t>
      </w:r>
    </w:p>
    <w:p w14:paraId="0F21C80A" w14:textId="77777777" w:rsidR="00A00404" w:rsidRDefault="001D46FC" w:rsidP="001D46FC">
      <w:pPr>
        <w:pStyle w:val="Bodytextfett"/>
      </w:pPr>
      <w:r>
        <w:rPr>
          <w:rStyle w:val="BodytextZchn"/>
        </w:rPr>
        <w:t>Prüfschritt: {</w:t>
      </w:r>
      <w:r w:rsidRPr="001D46FC">
        <w:rPr>
          <w:rStyle w:val="BodytextZchn"/>
        </w:rPr>
        <w:t>%rating_icon_9_3_3_2} {rating_9_3_3_2}</w:t>
      </w:r>
    </w:p>
    <w:p w14:paraId="3A01C770" w14:textId="44D088ED" w:rsidR="0059166A" w:rsidRPr="002B7A15" w:rsidRDefault="00717682" w:rsidP="00717682">
      <w:pPr>
        <w:pStyle w:val="berschrift3"/>
        <w:rPr>
          <w:noProof/>
        </w:rPr>
      </w:pPr>
      <w:bookmarkStart w:id="383" w:name="_Korrekturvorschläge_(!)"/>
      <w:bookmarkStart w:id="384" w:name="_Vorschlag_bei_Fehler"/>
      <w:bookmarkStart w:id="385" w:name="_Name,_Rolle,_Wert_1"/>
      <w:bookmarkStart w:id="386" w:name="_Konformitätsanforderungen_der_WCAG"/>
      <w:bookmarkStart w:id="387" w:name="_Toc216953282"/>
      <w:bookmarkEnd w:id="383"/>
      <w:bookmarkEnd w:id="384"/>
      <w:bookmarkEnd w:id="385"/>
      <w:bookmarkEnd w:id="386"/>
      <w:r w:rsidRPr="002B7A15">
        <w:rPr>
          <w:noProof/>
        </w:rPr>
        <w:lastRenderedPageBreak/>
        <w:t>Robust</w:t>
      </w:r>
      <w:bookmarkEnd w:id="387"/>
    </w:p>
    <w:p w14:paraId="6F453FDB" w14:textId="77777777" w:rsidR="00A00404"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18B0C867" w14:textId="773CB6FF" w:rsidR="00717682" w:rsidRPr="002B7A15" w:rsidRDefault="00717682" w:rsidP="00717682">
      <w:pPr>
        <w:pStyle w:val="berschrift4"/>
        <w:rPr>
          <w:noProof/>
        </w:rPr>
      </w:pPr>
      <w:bookmarkStart w:id="388" w:name="_Name,_Rolle,_Wert"/>
      <w:bookmarkEnd w:id="388"/>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14:paraId="069DFFE0" w14:textId="77777777" w:rsidR="003D294C" w:rsidRPr="007B69E5" w:rsidRDefault="00000000" w:rsidP="007B69E5">
      <w:pPr>
        <w:pStyle w:val="Bodytext"/>
      </w:pPr>
      <w:r w:rsidRPr="007B69E5">
        <w:rPr>
          <w:rStyle w:val="BodytextZchn"/>
        </w:rPr>
        <w:t>{#test_object_results_9_4_1_2}</w:t>
      </w:r>
    </w:p>
    <w:p w14:paraId="766DF1AA" w14:textId="77777777" w:rsidR="003D294C" w:rsidRPr="007B69E5" w:rsidRDefault="00000000" w:rsidP="007B69E5">
      <w:pPr>
        <w:pStyle w:val="Bodytext"/>
      </w:pPr>
      <w:r w:rsidRPr="007B69E5">
        <w:rPr>
          <w:rStyle w:val="BodytextZchn"/>
        </w:rPr>
        <w:t>{#has_alias_label}</w:t>
      </w:r>
    </w:p>
    <w:p w14:paraId="72DCF6EC" w14:textId="77777777" w:rsidR="003D294C" w:rsidRPr="007B69E5" w:rsidRDefault="00000000" w:rsidP="007B69E5">
      <w:pPr>
        <w:pStyle w:val="Bodytext"/>
      </w:pPr>
      <w:r w:rsidRPr="007B69E5">
        <w:rPr>
          <w:rStyle w:val="BodytextZchn"/>
        </w:rPr>
        <w:t>{alias_label}</w:t>
      </w:r>
    </w:p>
    <w:p w14:paraId="21F9B8CB" w14:textId="77777777" w:rsidR="003D294C" w:rsidRPr="007B69E5" w:rsidRDefault="00000000" w:rsidP="007B69E5">
      <w:pPr>
        <w:pStyle w:val="Bodytext"/>
      </w:pPr>
      <w:r w:rsidRPr="007B69E5">
        <w:rPr>
          <w:rStyle w:val="BodytextZchn"/>
        </w:rPr>
        <w:t>{url}</w:t>
      </w:r>
    </w:p>
    <w:p w14:paraId="0432FD5F" w14:textId="103A3ACC" w:rsidR="003D294C" w:rsidRDefault="00F341C1" w:rsidP="00F341C1">
      <w:pPr>
        <w:pStyle w:val="Bodytextfett"/>
      </w:pPr>
      <w:r>
        <w:rPr>
          <w:rStyle w:val="BodytextZchn"/>
        </w:rPr>
        <w:t>Prüfschritt: {</w:t>
      </w:r>
      <w:r w:rsidRPr="001D46FC">
        <w:rPr>
          <w:rStyle w:val="BodytextZchn"/>
        </w:rPr>
        <w:t>%rating_icon} {rating}</w:t>
      </w:r>
    </w:p>
    <w:p w14:paraId="332ECCC6" w14:textId="77777777" w:rsidR="003D294C" w:rsidRDefault="00000000">
      <w:pPr>
        <w:pStyle w:val="Bodytext"/>
      </w:pPr>
      <w:r w:rsidRPr="001D46FC">
        <w:rPr>
          <w:rStyle w:val="BodytextZchn"/>
        </w:rPr>
        <w:t>{/has_alias_label}</w:t>
      </w:r>
    </w:p>
    <w:p w14:paraId="3565627E" w14:textId="77777777" w:rsidR="003D294C" w:rsidRDefault="00000000">
      <w:pPr>
        <w:pStyle w:val="Bodytext"/>
      </w:pPr>
      <w:r w:rsidRPr="001D46FC">
        <w:rPr>
          <w:rStyle w:val="BodytextZchn"/>
        </w:rPr>
        <w:t>{#has_description}</w:t>
      </w:r>
    </w:p>
    <w:p w14:paraId="0E58C59C" w14:textId="5ABC8933" w:rsidR="003D294C" w:rsidRDefault="00AB174B">
      <w:pPr>
        <w:pStyle w:val="Bodytext"/>
      </w:pPr>
      <w:r>
        <w:rPr>
          <w:rStyle w:val="BodytextZchn"/>
        </w:rPr>
        <w:t>{~~description}</w:t>
      </w:r>
    </w:p>
    <w:p w14:paraId="7EA1A033" w14:textId="77777777" w:rsidR="003D294C" w:rsidRDefault="00000000">
      <w:pPr>
        <w:pStyle w:val="Bodytext"/>
      </w:pPr>
      <w:r w:rsidRPr="001D46FC">
        <w:rPr>
          <w:rStyle w:val="BodytextZchn"/>
        </w:rPr>
        <w:t>{/has_description}</w:t>
      </w:r>
    </w:p>
    <w:p w14:paraId="198BBD04" w14:textId="77777777" w:rsidR="003D294C" w:rsidRDefault="00000000">
      <w:pPr>
        <w:pStyle w:val="Bodytext"/>
      </w:pPr>
      <w:r w:rsidRPr="001D46FC">
        <w:rPr>
          <w:rStyle w:val="BodytextZchn"/>
        </w:rPr>
        <w:t>{#has_recommendation}</w:t>
      </w:r>
    </w:p>
    <w:p w14:paraId="20DEF8EE" w14:textId="77777777" w:rsidR="003D294C" w:rsidRDefault="00000000">
      <w:pPr>
        <w:pStyle w:val="Bodytext"/>
      </w:pPr>
      <w:r w:rsidRPr="001D46FC">
        <w:rPr>
          <w:rStyle w:val="BodytextZchn"/>
        </w:rPr>
        <w:t>Empfehlung</w:t>
      </w:r>
    </w:p>
    <w:p w14:paraId="250077F6" w14:textId="77777777" w:rsidR="003D294C" w:rsidRDefault="00000000">
      <w:pPr>
        <w:pStyle w:val="Bodytext"/>
      </w:pPr>
      <w:r w:rsidRPr="001D46FC">
        <w:rPr>
          <w:rStyle w:val="BodytextZchn"/>
        </w:rPr>
        <w:t>{~~recommendation}</w:t>
      </w:r>
    </w:p>
    <w:p w14:paraId="1E06E65F" w14:textId="77777777" w:rsidR="003D294C" w:rsidRDefault="00000000">
      <w:pPr>
        <w:pStyle w:val="Bodytext"/>
      </w:pPr>
      <w:r w:rsidRPr="001D46FC">
        <w:rPr>
          <w:rStyle w:val="BodytextZchn"/>
        </w:rPr>
        <w:t>{/has_recommendation}</w:t>
      </w:r>
    </w:p>
    <w:p w14:paraId="392F7EC3" w14:textId="77777777" w:rsidR="003D294C" w:rsidRDefault="00000000">
      <w:pPr>
        <w:pStyle w:val="Bodytext"/>
      </w:pPr>
      <w:r w:rsidRPr="001D46FC">
        <w:rPr>
          <w:rStyle w:val="BodytextZchn"/>
        </w:rPr>
        <w:t>{/test_object_results_9_4_1_2}</w:t>
      </w:r>
    </w:p>
    <w:p w14:paraId="3F7E29A6" w14:textId="2A9CB20A" w:rsidR="008D3BA8" w:rsidRPr="002B7A15" w:rsidRDefault="001D46FC" w:rsidP="00A00404">
      <w:pPr>
        <w:pStyle w:val="Bodytextfett"/>
      </w:pPr>
      <w:r>
        <w:rPr>
          <w:rStyle w:val="BodytextZchn"/>
        </w:rPr>
        <w:t>Prüfschritt: {</w:t>
      </w:r>
      <w:r w:rsidRPr="001D46FC">
        <w:rPr>
          <w:rStyle w:val="BodytextZchn"/>
        </w:rPr>
        <w:t>%rating_icon_9_4_1_2} {rating_9_4_1_2}</w:t>
      </w:r>
    </w:p>
    <w:p w14:paraId="66109DB8" w14:textId="77777777" w:rsidR="008D3BA8" w:rsidRPr="002B7A15" w:rsidRDefault="008D3BA8" w:rsidP="008D3BA8">
      <w:pPr>
        <w:pStyle w:val="berschrift4"/>
        <w:rPr>
          <w:noProof/>
        </w:rPr>
      </w:pPr>
      <w:bookmarkStart w:id="389" w:name="_Statusmeldungen_(Prüfschritt_9.4.1."/>
      <w:bookmarkEnd w:id="389"/>
      <w:r w:rsidRPr="002B7A15">
        <w:rPr>
          <w:noProof/>
        </w:rPr>
        <w:lastRenderedPageBreak/>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14:paraId="6E1EDE99" w14:textId="77777777" w:rsidR="003D294C" w:rsidRDefault="00000000">
      <w:pPr>
        <w:pStyle w:val="Bodytext"/>
      </w:pPr>
      <w:r w:rsidRPr="001D46FC">
        <w:rPr>
          <w:rStyle w:val="BodytextZchn"/>
        </w:rPr>
        <w:t>{#test_object_results_9_4_1_3}</w:t>
      </w:r>
    </w:p>
    <w:p w14:paraId="314E72AB" w14:textId="77777777" w:rsidR="003D294C" w:rsidRDefault="00000000">
      <w:pPr>
        <w:pStyle w:val="Bodytext"/>
      </w:pPr>
      <w:r w:rsidRPr="001D46FC">
        <w:rPr>
          <w:rStyle w:val="BodytextZchn"/>
        </w:rPr>
        <w:t>{#has_alias_label}</w:t>
      </w:r>
    </w:p>
    <w:p w14:paraId="2991D0EE" w14:textId="77777777" w:rsidR="003D294C" w:rsidRDefault="00000000">
      <w:pPr>
        <w:pStyle w:val="Bodytext"/>
      </w:pPr>
      <w:r w:rsidRPr="001D46FC">
        <w:rPr>
          <w:rStyle w:val="BodytextZchn"/>
        </w:rPr>
        <w:t>{alias_label}</w:t>
      </w:r>
    </w:p>
    <w:p w14:paraId="5A0906E3" w14:textId="77777777" w:rsidR="003D294C" w:rsidRDefault="00000000">
      <w:pPr>
        <w:pStyle w:val="Bodytext"/>
      </w:pPr>
      <w:r w:rsidRPr="001D46FC">
        <w:rPr>
          <w:rStyle w:val="BodytextZchn"/>
        </w:rPr>
        <w:t>{url}</w:t>
      </w:r>
    </w:p>
    <w:p w14:paraId="275A16CC" w14:textId="682415D5" w:rsidR="003D294C" w:rsidRDefault="00F341C1" w:rsidP="00F341C1">
      <w:pPr>
        <w:pStyle w:val="Bodytextfett"/>
      </w:pPr>
      <w:r>
        <w:rPr>
          <w:rStyle w:val="BodytextZchn"/>
        </w:rPr>
        <w:t>Prüfschritt: {</w:t>
      </w:r>
      <w:r w:rsidRPr="001D46FC">
        <w:rPr>
          <w:rStyle w:val="BodytextZchn"/>
        </w:rPr>
        <w:t>%rating_icon} {rating}</w:t>
      </w:r>
    </w:p>
    <w:p w14:paraId="46294BE7" w14:textId="77777777" w:rsidR="003D294C" w:rsidRDefault="00000000">
      <w:pPr>
        <w:pStyle w:val="Bodytext"/>
      </w:pPr>
      <w:r w:rsidRPr="001D46FC">
        <w:rPr>
          <w:rStyle w:val="BodytextZchn"/>
        </w:rPr>
        <w:t>{/has_alias_label}</w:t>
      </w:r>
    </w:p>
    <w:p w14:paraId="18727952" w14:textId="77777777" w:rsidR="003D294C" w:rsidRDefault="00000000">
      <w:pPr>
        <w:pStyle w:val="Bodytext"/>
      </w:pPr>
      <w:r w:rsidRPr="001D46FC">
        <w:rPr>
          <w:rStyle w:val="BodytextZchn"/>
        </w:rPr>
        <w:t>{#has_description}</w:t>
      </w:r>
    </w:p>
    <w:p w14:paraId="290AFD0B" w14:textId="25BD38AC" w:rsidR="003D294C" w:rsidRDefault="00AB174B">
      <w:pPr>
        <w:pStyle w:val="Bodytext"/>
      </w:pPr>
      <w:r>
        <w:rPr>
          <w:rStyle w:val="BodytextZchn"/>
        </w:rPr>
        <w:t>{~~description}</w:t>
      </w:r>
    </w:p>
    <w:p w14:paraId="259A5C40" w14:textId="77777777" w:rsidR="003D294C" w:rsidRDefault="00000000">
      <w:pPr>
        <w:pStyle w:val="Bodytext"/>
      </w:pPr>
      <w:r w:rsidRPr="001D46FC">
        <w:rPr>
          <w:rStyle w:val="BodytextZchn"/>
        </w:rPr>
        <w:t>{/has_description}</w:t>
      </w:r>
    </w:p>
    <w:p w14:paraId="2DD1C124" w14:textId="77777777" w:rsidR="003D294C" w:rsidRDefault="00000000">
      <w:pPr>
        <w:pStyle w:val="Bodytext"/>
      </w:pPr>
      <w:r w:rsidRPr="001D46FC">
        <w:rPr>
          <w:rStyle w:val="BodytextZchn"/>
        </w:rPr>
        <w:t>{#has_recommendation}</w:t>
      </w:r>
    </w:p>
    <w:p w14:paraId="62EB5D44" w14:textId="77777777" w:rsidR="003D294C" w:rsidRDefault="00000000">
      <w:pPr>
        <w:pStyle w:val="Bodytext"/>
      </w:pPr>
      <w:r w:rsidRPr="001D46FC">
        <w:rPr>
          <w:rStyle w:val="BodytextZchn"/>
        </w:rPr>
        <w:t>Empfehlung</w:t>
      </w:r>
    </w:p>
    <w:p w14:paraId="7A65D5B6" w14:textId="77777777" w:rsidR="003D294C" w:rsidRDefault="00000000">
      <w:pPr>
        <w:pStyle w:val="Bodytext"/>
      </w:pPr>
      <w:r w:rsidRPr="001D46FC">
        <w:rPr>
          <w:rStyle w:val="BodytextZchn"/>
        </w:rPr>
        <w:t>{~~recommendation}</w:t>
      </w:r>
    </w:p>
    <w:p w14:paraId="2FC4A96B" w14:textId="77777777" w:rsidR="003D294C" w:rsidRDefault="00000000">
      <w:pPr>
        <w:pStyle w:val="Bodytext"/>
      </w:pPr>
      <w:r w:rsidRPr="001D46FC">
        <w:rPr>
          <w:rStyle w:val="BodytextZchn"/>
        </w:rPr>
        <w:t>{/has_recommendation}</w:t>
      </w:r>
    </w:p>
    <w:p w14:paraId="06A7EB12" w14:textId="77777777" w:rsidR="003D294C" w:rsidRDefault="00000000">
      <w:pPr>
        <w:pStyle w:val="Bodytext"/>
      </w:pPr>
      <w:r w:rsidRPr="001D46FC">
        <w:rPr>
          <w:rStyle w:val="BodytextZchn"/>
        </w:rPr>
        <w:t>{/test_object_results_9_4_1_3}</w:t>
      </w:r>
    </w:p>
    <w:p w14:paraId="454EF33E" w14:textId="77777777" w:rsidR="00A00404" w:rsidRDefault="001D46FC" w:rsidP="001D46FC">
      <w:pPr>
        <w:pStyle w:val="Bodytextfett"/>
      </w:pPr>
      <w:r>
        <w:rPr>
          <w:rStyle w:val="BodytextZchn"/>
        </w:rPr>
        <w:t>Prüfschritt: {</w:t>
      </w:r>
      <w:r w:rsidRPr="001D46FC">
        <w:rPr>
          <w:rStyle w:val="BodytextZchn"/>
        </w:rPr>
        <w:t>%rating_icon_9_4_1_3} {rating_9_4_1_3}</w:t>
      </w:r>
    </w:p>
    <w:p w14:paraId="79AA4B78" w14:textId="4EAFB210" w:rsidR="00B57B4A" w:rsidRPr="002B7A15" w:rsidRDefault="00775907" w:rsidP="00775907">
      <w:pPr>
        <w:pStyle w:val="berschrift2"/>
        <w:pageBreakBefore/>
        <w:rPr>
          <w:noProof/>
        </w:rPr>
      </w:pPr>
      <w:bookmarkStart w:id="390" w:name="_Benutzerpräferenzen"/>
      <w:bookmarkStart w:id="391" w:name="_Inhaltstechnologie"/>
      <w:bookmarkStart w:id="392" w:name="_Reparaturunterstützung_1"/>
      <w:bookmarkStart w:id="393" w:name="_Toc216953283"/>
      <w:bookmarkEnd w:id="390"/>
      <w:bookmarkEnd w:id="391"/>
      <w:bookmarkEnd w:id="392"/>
      <w:r w:rsidRPr="002B7A15">
        <w:rPr>
          <w:noProof/>
        </w:rPr>
        <w:lastRenderedPageBreak/>
        <w:t>Dokumentation und unterstützende Dienste</w:t>
      </w:r>
      <w:bookmarkEnd w:id="393"/>
    </w:p>
    <w:p w14:paraId="151E22E6" w14:textId="77777777" w:rsidR="00775907" w:rsidRPr="002B7A15" w:rsidRDefault="00775907" w:rsidP="00712900">
      <w:pPr>
        <w:pStyle w:val="berschrift3"/>
        <w:pageBreakBefore w:val="0"/>
        <w:rPr>
          <w:noProof/>
        </w:rPr>
      </w:pPr>
      <w:bookmarkStart w:id="394" w:name="_Toc216953284"/>
      <w:r w:rsidRPr="002B7A15">
        <w:rPr>
          <w:noProof/>
        </w:rPr>
        <w:t>Unterstützende Dienste</w:t>
      </w:r>
      <w:bookmarkEnd w:id="394"/>
    </w:p>
    <w:p w14:paraId="402D7F09" w14:textId="77777777" w:rsidR="00775907" w:rsidRPr="002B7A15" w:rsidRDefault="00775907" w:rsidP="00DB022D">
      <w:pPr>
        <w:pStyle w:val="berschrift4"/>
        <w:rPr>
          <w:noProof/>
        </w:rPr>
      </w:pPr>
      <w:bookmarkStart w:id="395" w:name="_Informationen_zu_Barrierefreiheits-"/>
      <w:bookmarkStart w:id="396" w:name="_Effektive_Kommunikation"/>
      <w:bookmarkStart w:id="397" w:name="_Effektive_Kommunikation_(Prüfschrit"/>
      <w:bookmarkEnd w:id="395"/>
      <w:bookmarkEnd w:id="396"/>
      <w:bookmarkEnd w:id="397"/>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14:paraId="72F1BFC4" w14:textId="77777777" w:rsidR="003D294C" w:rsidRPr="007B69E5" w:rsidRDefault="00000000" w:rsidP="007B69E5">
      <w:pPr>
        <w:pStyle w:val="Bodytext"/>
      </w:pPr>
      <w:r w:rsidRPr="007B69E5">
        <w:rPr>
          <w:rStyle w:val="BodytextZchn"/>
        </w:rPr>
        <w:t>{#test_object_results_12_2_3}</w:t>
      </w:r>
    </w:p>
    <w:p w14:paraId="3F56C52E" w14:textId="77777777" w:rsidR="003D294C" w:rsidRPr="007B69E5" w:rsidRDefault="00000000" w:rsidP="007B69E5">
      <w:pPr>
        <w:pStyle w:val="Bodytext"/>
      </w:pPr>
      <w:r w:rsidRPr="007B69E5">
        <w:rPr>
          <w:rStyle w:val="BodytextZchn"/>
        </w:rPr>
        <w:t>{#has_alias_label}</w:t>
      </w:r>
    </w:p>
    <w:p w14:paraId="7ED73CAA" w14:textId="77777777" w:rsidR="003D294C" w:rsidRPr="007B69E5" w:rsidRDefault="00000000" w:rsidP="007B69E5">
      <w:pPr>
        <w:pStyle w:val="Bodytext"/>
      </w:pPr>
      <w:r w:rsidRPr="007B69E5">
        <w:rPr>
          <w:rStyle w:val="BodytextZchn"/>
        </w:rPr>
        <w:t>{alias_label}</w:t>
      </w:r>
    </w:p>
    <w:p w14:paraId="223F467D" w14:textId="77777777" w:rsidR="003D294C" w:rsidRPr="007B69E5" w:rsidRDefault="00000000" w:rsidP="007B69E5">
      <w:pPr>
        <w:pStyle w:val="Bodytext"/>
      </w:pPr>
      <w:r w:rsidRPr="007B69E5">
        <w:rPr>
          <w:rStyle w:val="BodytextZchn"/>
        </w:rPr>
        <w:t>{url}</w:t>
      </w:r>
    </w:p>
    <w:p w14:paraId="707FDF48" w14:textId="35D61CB4" w:rsidR="003D294C" w:rsidRPr="007B69E5" w:rsidRDefault="00F341C1" w:rsidP="007B69E5">
      <w:pPr>
        <w:pStyle w:val="Bodytextfett"/>
      </w:pPr>
      <w:r w:rsidRPr="007B69E5">
        <w:rPr>
          <w:rStyle w:val="BodytextZchn"/>
          <w:rFonts w:cs="Arial-BoldMT"/>
          <w:color w:val="auto"/>
        </w:rPr>
        <w:t>Prüfschritt: {%rating_icon} {rating}</w:t>
      </w:r>
    </w:p>
    <w:p w14:paraId="74A5BDFF" w14:textId="77777777" w:rsidR="003D294C" w:rsidRPr="007B69E5" w:rsidRDefault="00000000" w:rsidP="007B69E5">
      <w:pPr>
        <w:pStyle w:val="Bodytext"/>
      </w:pPr>
      <w:r w:rsidRPr="007B69E5">
        <w:rPr>
          <w:rStyle w:val="BodytextZchn"/>
        </w:rPr>
        <w:t>{/has_alias_label}</w:t>
      </w:r>
    </w:p>
    <w:p w14:paraId="4AAEF0EF" w14:textId="77777777" w:rsidR="003D294C" w:rsidRPr="007B69E5" w:rsidRDefault="00000000" w:rsidP="007B69E5">
      <w:pPr>
        <w:pStyle w:val="Bodytext"/>
      </w:pPr>
      <w:r w:rsidRPr="007B69E5">
        <w:rPr>
          <w:rStyle w:val="BodytextZchn"/>
        </w:rPr>
        <w:t>{#has_description}</w:t>
      </w:r>
    </w:p>
    <w:p w14:paraId="0D8F54F8" w14:textId="4BC26840" w:rsidR="003D294C" w:rsidRPr="007B69E5" w:rsidRDefault="00AB174B" w:rsidP="007B69E5">
      <w:pPr>
        <w:pStyle w:val="Bodytext"/>
      </w:pPr>
      <w:r w:rsidRPr="007B69E5">
        <w:rPr>
          <w:rStyle w:val="BodytextZchn"/>
        </w:rPr>
        <w:t>{~~description}</w:t>
      </w:r>
    </w:p>
    <w:p w14:paraId="4EBB7640" w14:textId="77777777" w:rsidR="003D294C" w:rsidRPr="007B69E5" w:rsidRDefault="00000000" w:rsidP="007B69E5">
      <w:pPr>
        <w:pStyle w:val="Bodytext"/>
      </w:pPr>
      <w:r w:rsidRPr="007B69E5">
        <w:rPr>
          <w:rStyle w:val="BodytextZchn"/>
        </w:rPr>
        <w:t>{/has_description}</w:t>
      </w:r>
    </w:p>
    <w:p w14:paraId="08B44C05" w14:textId="77777777" w:rsidR="003D294C" w:rsidRPr="007B69E5" w:rsidRDefault="00000000" w:rsidP="007B69E5">
      <w:pPr>
        <w:pStyle w:val="Bodytext"/>
      </w:pPr>
      <w:r w:rsidRPr="007B69E5">
        <w:rPr>
          <w:rStyle w:val="BodytextZchn"/>
        </w:rPr>
        <w:t>{#has_recommendation}</w:t>
      </w:r>
    </w:p>
    <w:p w14:paraId="07D51C55" w14:textId="77777777" w:rsidR="003D294C" w:rsidRPr="007B69E5" w:rsidRDefault="00000000" w:rsidP="007B69E5">
      <w:pPr>
        <w:pStyle w:val="Bodytext"/>
      </w:pPr>
      <w:r w:rsidRPr="007B69E5">
        <w:rPr>
          <w:rStyle w:val="BodytextZchn"/>
        </w:rPr>
        <w:t>Empfehlung</w:t>
      </w:r>
    </w:p>
    <w:p w14:paraId="15ACAB6B" w14:textId="77777777" w:rsidR="003D294C" w:rsidRPr="007B69E5" w:rsidRDefault="00000000" w:rsidP="007B69E5">
      <w:pPr>
        <w:pStyle w:val="Bodytext"/>
      </w:pPr>
      <w:r w:rsidRPr="007B69E5">
        <w:rPr>
          <w:rStyle w:val="BodytextZchn"/>
        </w:rPr>
        <w:t>{~~recommendation}</w:t>
      </w:r>
    </w:p>
    <w:p w14:paraId="1C38E6BD" w14:textId="77777777" w:rsidR="003D294C" w:rsidRPr="007B69E5" w:rsidRDefault="00000000" w:rsidP="007B69E5">
      <w:pPr>
        <w:pStyle w:val="Bodytext"/>
      </w:pPr>
      <w:r w:rsidRPr="007B69E5">
        <w:rPr>
          <w:rStyle w:val="BodytextZchn"/>
        </w:rPr>
        <w:t>{/has_recommendation}</w:t>
      </w:r>
    </w:p>
    <w:p w14:paraId="569F5A22" w14:textId="77777777" w:rsidR="003D294C" w:rsidRPr="007B69E5" w:rsidRDefault="00000000" w:rsidP="007B69E5">
      <w:pPr>
        <w:pStyle w:val="Bodytext"/>
      </w:pPr>
      <w:r w:rsidRPr="007B69E5">
        <w:rPr>
          <w:rStyle w:val="BodytextZchn"/>
        </w:rPr>
        <w:t>{/test_object_results_12_2_3}</w:t>
      </w:r>
    </w:p>
    <w:p w14:paraId="4DF8A359" w14:textId="7DFC92D6" w:rsidR="003D294C" w:rsidRDefault="001D46FC" w:rsidP="001D46FC">
      <w:pPr>
        <w:pStyle w:val="Bodytextfett"/>
      </w:pPr>
      <w:r>
        <w:rPr>
          <w:rStyle w:val="BodytextZchn"/>
        </w:rPr>
        <w:t>Prüfschritt: {</w:t>
      </w:r>
      <w:r w:rsidRPr="001D46FC">
        <w:rPr>
          <w:rStyle w:val="BodytextZchn"/>
        </w:rPr>
        <w:t>%rating_icon_12_2_3} {rating_12_2_3}</w:t>
      </w:r>
    </w:p>
    <w:p w14:paraId="24BE0489" w14:textId="77777777" w:rsidR="009A0086" w:rsidRPr="002B7A15" w:rsidRDefault="00BB71B4" w:rsidP="00A02793">
      <w:pPr>
        <w:pStyle w:val="berschrift1"/>
        <w:tabs>
          <w:tab w:val="clear" w:pos="567"/>
          <w:tab w:val="clear" w:pos="851"/>
        </w:tabs>
        <w:ind w:left="567" w:hanging="567"/>
        <w:rPr>
          <w:noProof/>
        </w:rPr>
      </w:pPr>
      <w:bookmarkStart w:id="398" w:name="_Barrierefreie_Dokumentation"/>
      <w:bookmarkStart w:id="399" w:name="_Sonstige_Auffälligkeiten_1"/>
      <w:bookmarkStart w:id="400" w:name="_Bewertung_zusätzlicher_nationaler"/>
      <w:bookmarkStart w:id="401" w:name="_Toc216953285"/>
      <w:bookmarkEnd w:id="161"/>
      <w:bookmarkEnd w:id="162"/>
      <w:bookmarkEnd w:id="398"/>
      <w:bookmarkEnd w:id="399"/>
      <w:bookmarkEnd w:id="400"/>
      <w:r w:rsidRPr="002B7A15">
        <w:rPr>
          <w:noProof/>
        </w:rPr>
        <w:lastRenderedPageBreak/>
        <w:t>Aus</w:t>
      </w:r>
      <w:r w:rsidR="00F40281" w:rsidRPr="002B7A15">
        <w:rPr>
          <w:noProof/>
        </w:rPr>
        <w:t xml:space="preserve">wertung </w:t>
      </w:r>
      <w:r w:rsidR="000656B7" w:rsidRPr="002B7A15">
        <w:rPr>
          <w:noProof/>
        </w:rPr>
        <w:t>zusätzlicher nationaler und internationaler Anforderungen</w:t>
      </w:r>
      <w:bookmarkEnd w:id="401"/>
    </w:p>
    <w:p w14:paraId="28C0D4B6" w14:textId="77777777" w:rsidR="00051DAE" w:rsidRPr="002B7A15" w:rsidRDefault="00051DAE" w:rsidP="00051DAE">
      <w:pPr>
        <w:pStyle w:val="Bodytext"/>
      </w:pPr>
      <w:bookmarkStart w:id="402" w:name="_Technische_Dokumentprüfung"/>
      <w:bookmarkEnd w:id="402"/>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403" w:name="_Technische_Dokumentprüfung_1"/>
      <w:bookmarkStart w:id="404" w:name="_Toc216953286"/>
      <w:bookmarkEnd w:id="403"/>
      <w:r w:rsidRPr="002B7A15">
        <w:rPr>
          <w:noProof/>
        </w:rPr>
        <w:t>Technische Dokumentprüfung</w:t>
      </w:r>
      <w:bookmarkEnd w:id="404"/>
    </w:p>
    <w:p w14:paraId="40745BC0" w14:textId="7E44BC88" w:rsidR="00F33DCF" w:rsidRPr="007B69E5" w:rsidRDefault="00F33DCF" w:rsidP="007B69E5">
      <w:pPr>
        <w:pStyle w:val="Bodytext"/>
      </w:pPr>
      <w:r w:rsidRPr="007B69E5">
        <w:t>{#test_object_results_DOC_results}</w:t>
      </w:r>
    </w:p>
    <w:p w14:paraId="4AF099C2" w14:textId="77777777" w:rsidR="00F33DCF" w:rsidRPr="007B69E5" w:rsidRDefault="00F33DCF" w:rsidP="007B69E5">
      <w:pPr>
        <w:pStyle w:val="Bodytext"/>
      </w:pPr>
      <w:r w:rsidRPr="007B69E5">
        <w:rPr>
          <w:rStyle w:val="BodytextZchn"/>
        </w:rPr>
        <w:t>{#has_alias_label}</w:t>
      </w:r>
    </w:p>
    <w:p w14:paraId="0B478C7C" w14:textId="77777777" w:rsidR="00F33DCF" w:rsidRPr="007B69E5" w:rsidRDefault="00F33DCF" w:rsidP="007B69E5">
      <w:pPr>
        <w:pStyle w:val="Bodytext"/>
      </w:pPr>
      <w:r w:rsidRPr="007B69E5">
        <w:rPr>
          <w:rStyle w:val="BodytextZchn"/>
        </w:rPr>
        <w:t>{alias_label}</w:t>
      </w:r>
    </w:p>
    <w:p w14:paraId="52E51ED4" w14:textId="77777777" w:rsidR="00F33DCF" w:rsidRPr="007B69E5" w:rsidRDefault="00F33DCF" w:rsidP="007B69E5">
      <w:pPr>
        <w:pStyle w:val="Bodytext"/>
      </w:pPr>
      <w:r w:rsidRPr="007B69E5">
        <w:rPr>
          <w:rStyle w:val="BodytextZchn"/>
        </w:rPr>
        <w:t>{url}</w:t>
      </w:r>
    </w:p>
    <w:p w14:paraId="3ADC842E" w14:textId="77777777" w:rsidR="00F33DCF" w:rsidRPr="007B69E5" w:rsidRDefault="00F33DCF" w:rsidP="007B69E5">
      <w:pPr>
        <w:pStyle w:val="Bodytext"/>
      </w:pPr>
      <w:r w:rsidRPr="007B69E5">
        <w:rPr>
          <w:rStyle w:val="BodytextZchn"/>
        </w:rPr>
        <w:t>Prüfschritt: {%rating_icon} {rating}</w:t>
      </w:r>
    </w:p>
    <w:p w14:paraId="38C7B865" w14:textId="77777777" w:rsidR="00F33DCF" w:rsidRPr="007B69E5" w:rsidRDefault="00F33DCF" w:rsidP="007B69E5">
      <w:pPr>
        <w:pStyle w:val="Bodytext"/>
      </w:pPr>
      <w:r w:rsidRPr="007B69E5">
        <w:rPr>
          <w:rStyle w:val="BodytextZchn"/>
        </w:rPr>
        <w:t>{/has_alias_label}</w:t>
      </w:r>
    </w:p>
    <w:p w14:paraId="60F9D2CE" w14:textId="77777777" w:rsidR="00F33DCF" w:rsidRPr="007B69E5" w:rsidRDefault="00F33DCF" w:rsidP="007B69E5">
      <w:pPr>
        <w:pStyle w:val="Bodytext"/>
      </w:pPr>
      <w:r w:rsidRPr="007B69E5">
        <w:rPr>
          <w:rStyle w:val="BodytextZchn"/>
        </w:rPr>
        <w:t>{#has_description}</w:t>
      </w:r>
    </w:p>
    <w:p w14:paraId="3D09502C" w14:textId="23DAF028" w:rsidR="00F33DCF" w:rsidRPr="007B69E5" w:rsidRDefault="00AB174B" w:rsidP="007B69E5">
      <w:pPr>
        <w:pStyle w:val="Bodytext"/>
      </w:pPr>
      <w:r w:rsidRPr="007B69E5">
        <w:rPr>
          <w:rStyle w:val="BodytextZchn"/>
        </w:rPr>
        <w:t>{~~description}</w:t>
      </w:r>
    </w:p>
    <w:p w14:paraId="29556DBF" w14:textId="77777777" w:rsidR="00F33DCF" w:rsidRPr="007B69E5" w:rsidRDefault="00F33DCF" w:rsidP="007B69E5">
      <w:pPr>
        <w:pStyle w:val="Bodytext"/>
      </w:pPr>
      <w:r w:rsidRPr="007B69E5">
        <w:rPr>
          <w:rStyle w:val="BodytextZchn"/>
        </w:rPr>
        <w:t>{/has_description}</w:t>
      </w:r>
    </w:p>
    <w:p w14:paraId="4D5FEFFC" w14:textId="77777777" w:rsidR="00F33DCF" w:rsidRPr="007B69E5" w:rsidRDefault="00F33DCF" w:rsidP="007B69E5">
      <w:pPr>
        <w:pStyle w:val="Bodytext"/>
      </w:pPr>
      <w:r w:rsidRPr="007B69E5">
        <w:rPr>
          <w:rStyle w:val="BodytextZchn"/>
        </w:rPr>
        <w:t>{#has_recommendation}</w:t>
      </w:r>
    </w:p>
    <w:p w14:paraId="748667D7" w14:textId="77777777" w:rsidR="00F33DCF" w:rsidRPr="007B69E5" w:rsidRDefault="00F33DCF" w:rsidP="007B69E5">
      <w:pPr>
        <w:pStyle w:val="Bodytext"/>
      </w:pPr>
      <w:r w:rsidRPr="007B69E5">
        <w:rPr>
          <w:rStyle w:val="BodytextZchn"/>
        </w:rPr>
        <w:t>Empfehlung</w:t>
      </w:r>
    </w:p>
    <w:p w14:paraId="634AA661" w14:textId="77777777" w:rsidR="00F33DCF" w:rsidRPr="007B69E5" w:rsidRDefault="00F33DCF" w:rsidP="007B69E5">
      <w:pPr>
        <w:pStyle w:val="Bodytext"/>
      </w:pPr>
      <w:r w:rsidRPr="007B69E5">
        <w:rPr>
          <w:rStyle w:val="BodytextZchn"/>
        </w:rPr>
        <w:t>{~~recommendation}</w:t>
      </w:r>
    </w:p>
    <w:p w14:paraId="41DDBA12" w14:textId="77777777" w:rsidR="00F33DCF" w:rsidRPr="007B69E5" w:rsidRDefault="00F33DCF" w:rsidP="007B69E5">
      <w:pPr>
        <w:pStyle w:val="Bodytext"/>
      </w:pPr>
      <w:r w:rsidRPr="007B69E5">
        <w:rPr>
          <w:rStyle w:val="BodytextZchn"/>
        </w:rPr>
        <w:t>{/has_recommendation}</w:t>
      </w:r>
    </w:p>
    <w:p w14:paraId="72380E6A" w14:textId="05CBE0CD" w:rsidR="00F33DCF" w:rsidRPr="007B69E5" w:rsidRDefault="00F33DCF" w:rsidP="007B69E5">
      <w:pPr>
        <w:pStyle w:val="Bodytext"/>
      </w:pPr>
      <w:r w:rsidRPr="007B69E5">
        <w:t>{/test_object_results_DOC_results}</w:t>
      </w:r>
    </w:p>
    <w:p w14:paraId="46B3CCE3" w14:textId="6B8DFC74" w:rsidR="00F341C1" w:rsidRPr="007B69E5" w:rsidRDefault="00F341C1" w:rsidP="007B69E5">
      <w:pPr>
        <w:pStyle w:val="Bodytextfett"/>
      </w:pPr>
      <w:r w:rsidRPr="007B69E5">
        <w:rPr>
          <w:rStyle w:val="BodytextZchn"/>
          <w:rFonts w:cs="Arial-BoldMT"/>
          <w:color w:val="auto"/>
        </w:rPr>
        <w:t>Prüfschritt: {%rating_icon_DOC_results} {rating_DOC_results}</w:t>
      </w:r>
    </w:p>
    <w:p w14:paraId="2E833F3C" w14:textId="77777777" w:rsidR="00F5084D" w:rsidRPr="002B7A15" w:rsidRDefault="00F5084D" w:rsidP="00DB022D">
      <w:pPr>
        <w:pStyle w:val="berschrift2"/>
        <w:pageBreakBefore/>
        <w:rPr>
          <w:noProof/>
        </w:rPr>
      </w:pPr>
      <w:bookmarkStart w:id="405" w:name="_Erklärung_zur_Barrierefreiheit_1"/>
      <w:bookmarkStart w:id="406" w:name="_Toc41392958"/>
      <w:bookmarkStart w:id="407" w:name="_Toc41394999"/>
      <w:bookmarkStart w:id="408" w:name="_Toc216953287"/>
      <w:bookmarkStart w:id="409" w:name="_Hlk34380474"/>
      <w:bookmarkEnd w:id="405"/>
      <w:r w:rsidRPr="002B7A15">
        <w:rPr>
          <w:noProof/>
        </w:rPr>
        <w:lastRenderedPageBreak/>
        <w:t>Erklärung zur Barrierefreiheit</w:t>
      </w:r>
      <w:bookmarkEnd w:id="406"/>
      <w:bookmarkEnd w:id="407"/>
      <w:bookmarkEnd w:id="408"/>
    </w:p>
    <w:p w14:paraId="7C1D9B2A" w14:textId="20B241CF" w:rsidR="00FD5AAC"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2EF24D5A" w14:textId="77777777" w:rsidR="00CC3998" w:rsidRPr="007B69E5" w:rsidRDefault="00CC3998" w:rsidP="007B69E5">
      <w:pPr>
        <w:pStyle w:val="Bodytext"/>
      </w:pPr>
      <w:r w:rsidRPr="007B69E5">
        <w:rPr>
          <w:rStyle w:val="BodytextZchn"/>
        </w:rPr>
        <w:t>{#test_object_results_NAT_1_rating}</w:t>
      </w:r>
    </w:p>
    <w:p w14:paraId="208E378F" w14:textId="77777777" w:rsidR="00CC3998" w:rsidRPr="007B69E5" w:rsidRDefault="00CC3998" w:rsidP="007B69E5">
      <w:pPr>
        <w:pStyle w:val="Bodytext"/>
      </w:pPr>
      <w:r w:rsidRPr="007B69E5">
        <w:rPr>
          <w:rStyle w:val="BodytextZchn"/>
        </w:rPr>
        <w:t>{#has_alias_label}</w:t>
      </w:r>
    </w:p>
    <w:p w14:paraId="0AF635D4" w14:textId="77777777" w:rsidR="00CC3998" w:rsidRPr="007B69E5" w:rsidRDefault="00CC3998" w:rsidP="007B69E5">
      <w:pPr>
        <w:pStyle w:val="Bodytext"/>
      </w:pPr>
      <w:r w:rsidRPr="007B69E5">
        <w:rPr>
          <w:rStyle w:val="BodytextZchn"/>
        </w:rPr>
        <w:t>{alias_label}</w:t>
      </w:r>
    </w:p>
    <w:p w14:paraId="227BC76E" w14:textId="77777777" w:rsidR="00CC3998" w:rsidRPr="007B69E5" w:rsidRDefault="00CC3998" w:rsidP="007B69E5">
      <w:pPr>
        <w:pStyle w:val="Bodytext"/>
      </w:pPr>
      <w:r w:rsidRPr="007B69E5">
        <w:rPr>
          <w:rStyle w:val="BodytextZchn"/>
        </w:rPr>
        <w:t>{url}</w:t>
      </w:r>
    </w:p>
    <w:p w14:paraId="019E9065" w14:textId="77777777" w:rsidR="00CC3998" w:rsidRPr="007B69E5" w:rsidRDefault="00CC3998" w:rsidP="007B69E5">
      <w:pPr>
        <w:pStyle w:val="Bodytextfett"/>
      </w:pPr>
      <w:r w:rsidRPr="007B69E5">
        <w:rPr>
          <w:rStyle w:val="BodytextZchn"/>
          <w:rFonts w:cs="Arial-BoldMT"/>
          <w:color w:val="auto"/>
        </w:rPr>
        <w:t>Prüfschritt: {%rating_icon} {rating}</w:t>
      </w:r>
    </w:p>
    <w:p w14:paraId="3B162678" w14:textId="77777777" w:rsidR="00CC3998" w:rsidRPr="007B69E5" w:rsidRDefault="00CC3998" w:rsidP="007B69E5">
      <w:pPr>
        <w:pStyle w:val="Bodytext"/>
      </w:pPr>
      <w:r w:rsidRPr="007B69E5">
        <w:rPr>
          <w:rStyle w:val="BodytextZchn"/>
        </w:rPr>
        <w:t>{/has_alias_label}</w:t>
      </w:r>
    </w:p>
    <w:p w14:paraId="5BCE90C7" w14:textId="77777777" w:rsidR="00CC3998" w:rsidRPr="007B69E5" w:rsidRDefault="00CC3998" w:rsidP="007B69E5">
      <w:pPr>
        <w:pStyle w:val="Bodytext"/>
      </w:pPr>
      <w:r w:rsidRPr="007B69E5">
        <w:rPr>
          <w:rStyle w:val="BodytextZchn"/>
        </w:rPr>
        <w:t>{#has_description}</w:t>
      </w:r>
    </w:p>
    <w:p w14:paraId="1E94F6AA" w14:textId="77777777" w:rsidR="00CC3998" w:rsidRPr="007B69E5" w:rsidRDefault="00AB174B" w:rsidP="007B69E5">
      <w:pPr>
        <w:pStyle w:val="Bodytext"/>
      </w:pPr>
      <w:r w:rsidRPr="007B69E5">
        <w:rPr>
          <w:rStyle w:val="BodytextZchn"/>
        </w:rPr>
        <w:t>{~~description}</w:t>
      </w:r>
    </w:p>
    <w:p w14:paraId="53C79F77" w14:textId="77777777" w:rsidR="00CC3998" w:rsidRPr="007B69E5" w:rsidRDefault="00CC3998" w:rsidP="007B69E5">
      <w:pPr>
        <w:pStyle w:val="Bodytext"/>
      </w:pPr>
      <w:r w:rsidRPr="007B69E5">
        <w:rPr>
          <w:rStyle w:val="BodytextZchn"/>
        </w:rPr>
        <w:t>{/has_description}</w:t>
      </w:r>
    </w:p>
    <w:p w14:paraId="2C3D6B8D" w14:textId="77777777" w:rsidR="00CC3998" w:rsidRPr="007B69E5" w:rsidRDefault="00CC3998" w:rsidP="007B69E5">
      <w:pPr>
        <w:pStyle w:val="Bodytext"/>
      </w:pPr>
      <w:r w:rsidRPr="007B69E5">
        <w:rPr>
          <w:rStyle w:val="BodytextZchn"/>
        </w:rPr>
        <w:t>{#has_recommendation}</w:t>
      </w:r>
    </w:p>
    <w:p w14:paraId="4B53D976" w14:textId="77777777" w:rsidR="00CC3998" w:rsidRPr="007B69E5" w:rsidRDefault="00CC3998" w:rsidP="007B69E5">
      <w:pPr>
        <w:pStyle w:val="Bodytext"/>
      </w:pPr>
      <w:r w:rsidRPr="007B69E5">
        <w:rPr>
          <w:rStyle w:val="BodytextZchn"/>
        </w:rPr>
        <w:t>Empfehlung</w:t>
      </w:r>
    </w:p>
    <w:p w14:paraId="6ACA6A84" w14:textId="77777777" w:rsidR="00CC3998" w:rsidRPr="007B69E5" w:rsidRDefault="00CC3998" w:rsidP="007B69E5">
      <w:pPr>
        <w:pStyle w:val="Bodytext"/>
      </w:pPr>
      <w:r w:rsidRPr="007B69E5">
        <w:rPr>
          <w:rStyle w:val="BodytextZchn"/>
        </w:rPr>
        <w:t>{~~recommendation}</w:t>
      </w:r>
    </w:p>
    <w:p w14:paraId="7265444F" w14:textId="77777777" w:rsidR="00CC3998" w:rsidRPr="007B69E5" w:rsidRDefault="00CC3998" w:rsidP="007B69E5">
      <w:pPr>
        <w:pStyle w:val="Bodytext"/>
      </w:pPr>
      <w:r w:rsidRPr="007B69E5">
        <w:rPr>
          <w:rStyle w:val="BodytextZchn"/>
        </w:rPr>
        <w:t>{/has_recommendation}</w:t>
      </w:r>
    </w:p>
    <w:p w14:paraId="31FA7C5E" w14:textId="77777777" w:rsidR="00CC3998" w:rsidRPr="007B69E5" w:rsidRDefault="00CC3998" w:rsidP="007B69E5">
      <w:pPr>
        <w:pStyle w:val="Bodytext"/>
      </w:pPr>
      <w:r w:rsidRPr="007B69E5">
        <w:rPr>
          <w:rStyle w:val="BodytextZchn"/>
        </w:rPr>
        <w:t>{/test_object_results_NAT_1_rating}</w:t>
      </w:r>
    </w:p>
    <w:p w14:paraId="7181EAC0" w14:textId="77777777" w:rsidR="00F33DCF" w:rsidRPr="007B69E5" w:rsidRDefault="00F33DCF" w:rsidP="007B69E5">
      <w:pPr>
        <w:pStyle w:val="Bodytextfett"/>
      </w:pPr>
      <w:r w:rsidRPr="007B69E5">
        <w:rPr>
          <w:rStyle w:val="BodytextZchn"/>
          <w:rFonts w:cs="Arial-BoldMT"/>
          <w:color w:val="auto"/>
        </w:rPr>
        <w:t>Prüfschritt: {%rating_icon_NAT_1_rating} {rating_NAT_1_rating}</w:t>
      </w:r>
    </w:p>
    <w:p w14:paraId="731A8616" w14:textId="77777777" w:rsidR="009B066C" w:rsidRPr="002B7A15" w:rsidRDefault="009B066C" w:rsidP="007B12CA">
      <w:pPr>
        <w:pStyle w:val="berschrift2"/>
        <w:pageBreakBefore/>
        <w:rPr>
          <w:noProof/>
        </w:rPr>
      </w:pPr>
      <w:bookmarkStart w:id="410" w:name="_Feedback-Mechanismus_(Erklärung_zur"/>
      <w:bookmarkStart w:id="411" w:name="_Feedback-Mechanismus"/>
      <w:bookmarkStart w:id="412" w:name="_Toc216953288"/>
      <w:bookmarkEnd w:id="409"/>
      <w:bookmarkEnd w:id="410"/>
      <w:bookmarkEnd w:id="411"/>
      <w:r w:rsidRPr="002B7A15">
        <w:rPr>
          <w:noProof/>
        </w:rPr>
        <w:lastRenderedPageBreak/>
        <w:t>Feedback-Mechanismus</w:t>
      </w:r>
      <w:bookmarkEnd w:id="412"/>
    </w:p>
    <w:p w14:paraId="5B96E67D" w14:textId="27E1ABE2" w:rsidR="00BE4762" w:rsidRDefault="00BE4762" w:rsidP="00BE4762">
      <w:pPr>
        <w:pStyle w:val="Bodytext"/>
      </w:pPr>
      <w:r w:rsidRPr="002B7A15">
        <w:t xml:space="preserve">Die Vorgaben zur Erklärung zur Barrierefreiheit sind im </w:t>
      </w:r>
      <w:hyperlink r:id="rId46" w:history="1">
        <w:r w:rsidRPr="002B7A15">
          <w:rPr>
            <w:rStyle w:val="Hyperlink"/>
          </w:rPr>
          <w:t>Thüringer Gesetz über den barrierefreien Zugang zu den Websites und mobilen Anwendungen öffentlicher Stellen (ThürBarrWebG)</w:t>
        </w:r>
      </w:hyperlink>
      <w:r w:rsidRPr="002B7A15">
        <w:t xml:space="preserve"> zu finden.</w:t>
      </w:r>
    </w:p>
    <w:p w14:paraId="2017C854" w14:textId="77777777" w:rsidR="00CC3998" w:rsidRPr="007B69E5" w:rsidRDefault="00CC3998" w:rsidP="007B69E5">
      <w:pPr>
        <w:pStyle w:val="Bodytext"/>
      </w:pPr>
      <w:r w:rsidRPr="007B69E5">
        <w:rPr>
          <w:rStyle w:val="BodytextZchn"/>
        </w:rPr>
        <w:t>{#test_object_results_NAT_2_rating}</w:t>
      </w:r>
    </w:p>
    <w:p w14:paraId="4B6D0CAA" w14:textId="77777777" w:rsidR="00CC3998" w:rsidRPr="007B69E5" w:rsidRDefault="00CC3998" w:rsidP="007B69E5">
      <w:pPr>
        <w:pStyle w:val="Bodytext"/>
      </w:pPr>
      <w:r w:rsidRPr="007B69E5">
        <w:rPr>
          <w:rStyle w:val="BodytextZchn"/>
        </w:rPr>
        <w:t>{#has_alias_label}</w:t>
      </w:r>
    </w:p>
    <w:p w14:paraId="318BC0E8" w14:textId="77777777" w:rsidR="00CC3998" w:rsidRPr="007B69E5" w:rsidRDefault="00CC3998" w:rsidP="007B69E5">
      <w:pPr>
        <w:pStyle w:val="Bodytext"/>
      </w:pPr>
      <w:r w:rsidRPr="007B69E5">
        <w:rPr>
          <w:rStyle w:val="BodytextZchn"/>
        </w:rPr>
        <w:t>{alias_label}</w:t>
      </w:r>
    </w:p>
    <w:p w14:paraId="59745461" w14:textId="77777777" w:rsidR="00CC3998" w:rsidRPr="007B69E5" w:rsidRDefault="00CC3998" w:rsidP="007B69E5">
      <w:pPr>
        <w:pStyle w:val="Bodytext"/>
      </w:pPr>
      <w:r w:rsidRPr="007B69E5">
        <w:rPr>
          <w:rStyle w:val="BodytextZchn"/>
        </w:rPr>
        <w:t>{url}</w:t>
      </w:r>
    </w:p>
    <w:p w14:paraId="5ED5EDBF" w14:textId="77777777" w:rsidR="00CC3998" w:rsidRPr="007B69E5" w:rsidRDefault="00CC3998" w:rsidP="007B69E5">
      <w:pPr>
        <w:pStyle w:val="Bodytextfett"/>
      </w:pPr>
      <w:r w:rsidRPr="007B69E5">
        <w:rPr>
          <w:rStyle w:val="BodytextZchn"/>
          <w:rFonts w:cs="Arial-BoldMT"/>
          <w:color w:val="auto"/>
        </w:rPr>
        <w:t>Prüfschritt: {%rating_icon} {rating}</w:t>
      </w:r>
    </w:p>
    <w:p w14:paraId="500E906D" w14:textId="77777777" w:rsidR="00CC3998" w:rsidRPr="007B69E5" w:rsidRDefault="00CC3998" w:rsidP="007B69E5">
      <w:pPr>
        <w:pStyle w:val="Bodytext"/>
      </w:pPr>
      <w:r w:rsidRPr="007B69E5">
        <w:rPr>
          <w:rStyle w:val="BodytextZchn"/>
        </w:rPr>
        <w:t>{/has_alias_label}</w:t>
      </w:r>
    </w:p>
    <w:p w14:paraId="59C78FD8" w14:textId="77777777" w:rsidR="00CC3998" w:rsidRPr="007B69E5" w:rsidRDefault="00CC3998" w:rsidP="007B69E5">
      <w:pPr>
        <w:pStyle w:val="Bodytext"/>
      </w:pPr>
      <w:r w:rsidRPr="007B69E5">
        <w:rPr>
          <w:rStyle w:val="BodytextZchn"/>
        </w:rPr>
        <w:t>{#has_description}</w:t>
      </w:r>
    </w:p>
    <w:p w14:paraId="57E64109" w14:textId="77777777" w:rsidR="00CC3998" w:rsidRPr="007B69E5" w:rsidRDefault="00AB174B" w:rsidP="007B69E5">
      <w:pPr>
        <w:pStyle w:val="Bodytext"/>
      </w:pPr>
      <w:r w:rsidRPr="007B69E5">
        <w:rPr>
          <w:rStyle w:val="BodytextZchn"/>
        </w:rPr>
        <w:t>{~~description}</w:t>
      </w:r>
    </w:p>
    <w:p w14:paraId="3759E1DE" w14:textId="77777777" w:rsidR="00CC3998" w:rsidRPr="007B69E5" w:rsidRDefault="00CC3998" w:rsidP="007B69E5">
      <w:pPr>
        <w:pStyle w:val="Bodytext"/>
      </w:pPr>
      <w:r w:rsidRPr="007B69E5">
        <w:rPr>
          <w:rStyle w:val="BodytextZchn"/>
        </w:rPr>
        <w:t>{/has_description}</w:t>
      </w:r>
    </w:p>
    <w:p w14:paraId="0E3AD532" w14:textId="77777777" w:rsidR="00CC3998" w:rsidRPr="007B69E5" w:rsidRDefault="00CC3998" w:rsidP="007B69E5">
      <w:pPr>
        <w:pStyle w:val="Bodytext"/>
      </w:pPr>
      <w:r w:rsidRPr="007B69E5">
        <w:rPr>
          <w:rStyle w:val="BodytextZchn"/>
        </w:rPr>
        <w:t>{#has_recommendation}</w:t>
      </w:r>
    </w:p>
    <w:p w14:paraId="0211A6F3" w14:textId="77777777" w:rsidR="00CC3998" w:rsidRPr="007B69E5" w:rsidRDefault="00CC3998" w:rsidP="007B69E5">
      <w:pPr>
        <w:pStyle w:val="Bodytext"/>
      </w:pPr>
      <w:r w:rsidRPr="007B69E5">
        <w:rPr>
          <w:rStyle w:val="BodytextZchn"/>
        </w:rPr>
        <w:t>Empfehlung</w:t>
      </w:r>
    </w:p>
    <w:p w14:paraId="7A3E6C33" w14:textId="77777777" w:rsidR="00CC3998" w:rsidRPr="007B69E5" w:rsidRDefault="00CC3998" w:rsidP="007B69E5">
      <w:pPr>
        <w:pStyle w:val="Bodytext"/>
      </w:pPr>
      <w:r w:rsidRPr="007B69E5">
        <w:rPr>
          <w:rStyle w:val="BodytextZchn"/>
        </w:rPr>
        <w:t>{~~recommendation}</w:t>
      </w:r>
    </w:p>
    <w:p w14:paraId="47C9DC03" w14:textId="77777777" w:rsidR="00CC3998" w:rsidRPr="007B69E5" w:rsidRDefault="00CC3998" w:rsidP="007B69E5">
      <w:pPr>
        <w:pStyle w:val="Bodytext"/>
      </w:pPr>
      <w:r w:rsidRPr="007B69E5">
        <w:rPr>
          <w:rStyle w:val="BodytextZchn"/>
        </w:rPr>
        <w:t>{/has_recommendation}</w:t>
      </w:r>
    </w:p>
    <w:p w14:paraId="260A36D5" w14:textId="77777777" w:rsidR="00CC3998" w:rsidRPr="007B69E5" w:rsidRDefault="00CC3998" w:rsidP="007B69E5">
      <w:pPr>
        <w:pStyle w:val="Bodytext"/>
      </w:pPr>
      <w:r w:rsidRPr="007B69E5">
        <w:rPr>
          <w:rStyle w:val="BodytextZchn"/>
        </w:rPr>
        <w:t>{/test_object_results_NAT_2_rating}</w:t>
      </w:r>
    </w:p>
    <w:p w14:paraId="471523D9" w14:textId="42B06A55" w:rsidR="00FD5AAC" w:rsidRPr="002B7A15" w:rsidRDefault="00F33DCF" w:rsidP="0058387D">
      <w:pPr>
        <w:pStyle w:val="Bodytextfett"/>
      </w:pPr>
      <w:r w:rsidRPr="007B69E5">
        <w:rPr>
          <w:rStyle w:val="BodytextZchn"/>
          <w:rFonts w:cs="Arial-BoldMT"/>
          <w:color w:val="auto"/>
        </w:rPr>
        <w:t>Prüfschritt: {%rating_icon_NAT_2_rating} {rating_NAT_2_rating}</w:t>
      </w:r>
    </w:p>
    <w:p w14:paraId="3F66C940" w14:textId="77777777" w:rsidR="002A0D92" w:rsidRPr="002B7A15" w:rsidRDefault="002A0D92" w:rsidP="00C855AB">
      <w:pPr>
        <w:pStyle w:val="berschrift2"/>
        <w:pageBreakBefore/>
        <w:rPr>
          <w:noProof/>
        </w:rPr>
      </w:pPr>
      <w:bookmarkStart w:id="413" w:name="_Toc188454037"/>
      <w:bookmarkStart w:id="414" w:name="_Toc216953289"/>
      <w:r w:rsidRPr="002B7A15">
        <w:rPr>
          <w:noProof/>
        </w:rPr>
        <w:lastRenderedPageBreak/>
        <w:t>Weitere Anforderungen</w:t>
      </w:r>
      <w:bookmarkEnd w:id="413"/>
      <w:bookmarkEnd w:id="414"/>
    </w:p>
    <w:p w14:paraId="65436D78" w14:textId="77777777" w:rsidR="002A0D92" w:rsidRPr="002B7A15" w:rsidRDefault="002A0D92" w:rsidP="002A0D92">
      <w:pPr>
        <w:pStyle w:val="Bodytext"/>
      </w:pPr>
      <w:commentRangeStart w:id="415"/>
      <w:r w:rsidRPr="002B7A15">
        <w:t>Folgende</w:t>
      </w:r>
      <w:commentRangeEnd w:id="415"/>
      <w:r w:rsidRPr="002B7A15">
        <w:rPr>
          <w:rStyle w:val="Kommentarzeichen"/>
          <w:sz w:val="24"/>
          <w:szCs w:val="20"/>
        </w:rPr>
        <w:commentReference w:id="415"/>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6745"/>
        <w:gridCol w:w="2315"/>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2A82AE82" w14:textId="77777777" w:rsidR="002A0D92" w:rsidRPr="002B7A15" w:rsidRDefault="002A0D92" w:rsidP="002A0D92">
            <w:pPr>
              <w:widowControl w:val="0"/>
              <w:autoSpaceDE w:val="0"/>
              <w:autoSpaceDN w:val="0"/>
              <w:adjustRightInd w:val="0"/>
              <w:spacing w:before="60" w:after="0" w:line="288" w:lineRule="auto"/>
              <w:textAlignment w:val="center"/>
              <w:rPr>
                <w:rFonts w:eastAsiaTheme="minorHAnsi" w:cs="ArialMT"/>
                <w:bCs w:val="0"/>
                <w:snapToGrid/>
                <w:szCs w:val="20"/>
                <w:lang w:eastAsia="en-US"/>
              </w:rPr>
            </w:pPr>
            <w:r w:rsidRPr="002B7A15">
              <w:rPr>
                <w:rFonts w:eastAsiaTheme="minorHAnsi" w:cs="ArialMT"/>
                <w:bCs w:val="0"/>
                <w:snapToGrid/>
                <w:color w:val="000000"/>
                <w:szCs w:val="20"/>
                <w:lang w:eastAsia="en-US"/>
              </w:rPr>
              <w:t>TFM</w:t>
            </w:r>
            <w:commentRangeStart w:id="416"/>
            <w:r w:rsidRPr="002B7A15">
              <w:rPr>
                <w:rFonts w:eastAsiaTheme="minorHAnsi" w:cs="ArialMT"/>
                <w:bCs w:val="0"/>
                <w:snapToGrid/>
                <w:color w:val="000000"/>
                <w:szCs w:val="20"/>
                <w:lang w:eastAsia="en-US"/>
              </w:rPr>
              <w:t>-x</w:t>
            </w:r>
            <w:r w:rsidR="00730166" w:rsidRPr="002B7A15">
              <w:rPr>
                <w:rFonts w:eastAsiaTheme="minorHAnsi" w:cs="ArialMT"/>
                <w:bCs w:val="0"/>
                <w:snapToGrid/>
                <w:color w:val="000000"/>
                <w:szCs w:val="20"/>
                <w:lang w:eastAsia="en-US"/>
              </w:rPr>
              <w:t>x</w:t>
            </w:r>
            <w:r w:rsidRPr="002B7A15">
              <w:rPr>
                <w:rFonts w:eastAsiaTheme="minorHAnsi" w:cs="ArialMT"/>
                <w:bCs w:val="0"/>
                <w:snapToGrid/>
                <w:color w:val="000000"/>
                <w:szCs w:val="20"/>
                <w:lang w:eastAsia="en-US"/>
              </w:rPr>
              <w:t>xx-</w:t>
            </w:r>
            <w:commentRangeEnd w:id="416"/>
            <w:r w:rsidRPr="002B7A15">
              <w:rPr>
                <w:rStyle w:val="Kommentarzeichen"/>
                <w:rFonts w:eastAsiaTheme="minorHAnsi" w:cs="ArialMT"/>
                <w:bCs w:val="0"/>
                <w:snapToGrid/>
                <w:color w:val="000000"/>
                <w:sz w:val="24"/>
                <w:szCs w:val="20"/>
                <w:lang w:eastAsia="en-US"/>
              </w:rPr>
              <w:commentReference w:id="416"/>
            </w:r>
            <w:r w:rsidRPr="002B7A15">
              <w:rPr>
                <w:rFonts w:eastAsiaTheme="minorHAnsi" w:cs="ArialMT"/>
                <w:bCs w:val="0"/>
                <w:snapToGrid/>
                <w:color w:val="000000"/>
                <w:szCs w:val="20"/>
                <w:lang w:eastAsia="en-US"/>
              </w:rPr>
              <w:t>xxxx</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commentRangeStart w:id="417"/>
            <w:r w:rsidRPr="002B7A15">
              <w:rPr>
                <w:bCs w:val="0"/>
              </w:rPr>
              <w:t>Datum der Prüfung:</w:t>
            </w:r>
            <w:commentRangeEnd w:id="417"/>
            <w:r w:rsidR="000C13E1" w:rsidRPr="002B7A15">
              <w:rPr>
                <w:rStyle w:val="Kommentarzeichen"/>
                <w:bCs w:val="0"/>
                <w:sz w:val="24"/>
                <w:szCs w:val="24"/>
              </w:rPr>
              <w:commentReference w:id="417"/>
            </w:r>
          </w:p>
        </w:tc>
        <w:tc>
          <w:tcPr>
            <w:tcW w:w="2268" w:type="dxa"/>
            <w:tcBorders>
              <w:top w:val="single" w:sz="4" w:space="0" w:color="auto"/>
              <w:left w:val="single" w:sz="4" w:space="0" w:color="auto"/>
              <w:bottom w:val="single" w:sz="4" w:space="0" w:color="auto"/>
              <w:right w:val="single" w:sz="4" w:space="0" w:color="auto"/>
            </w:tcBorders>
            <w:noWrap/>
            <w:vAlign w:val="center"/>
          </w:tcPr>
          <w:p w14:paraId="3C3B1E0F" w14:textId="77777777" w:rsidR="00DB2429" w:rsidRPr="002B7A15" w:rsidRDefault="00DB2429" w:rsidP="002A0D92">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r w:rsidRPr="002B7A15">
              <w:rPr>
                <w:rFonts w:eastAsiaTheme="minorHAnsi" w:cs="ArialMT"/>
                <w:b/>
                <w:bCs w:val="0"/>
                <w:snapToGrid/>
                <w:color w:val="000000"/>
                <w:szCs w:val="20"/>
                <w:lang w:eastAsia="en-US"/>
              </w:rPr>
              <w:t>Bewertung</w:t>
            </w:r>
          </w:p>
        </w:tc>
      </w:tr>
      <w:tr w:rsidR="0010289D"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10289D" w:rsidRPr="002B7A15" w:rsidRDefault="0010289D" w:rsidP="0010289D">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6D8255D4"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{rating_NAT_3_1}</w:t>
            </w:r>
          </w:p>
        </w:tc>
      </w:tr>
      <w:tr w:rsidR="0010289D"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10289D" w:rsidRPr="002B7A15" w:rsidRDefault="0010289D" w:rsidP="0010289D">
            <w:pPr>
              <w:spacing w:after="0"/>
              <w:jc w:val="left"/>
            </w:pPr>
            <w:r w:rsidRPr="002B7A15">
              <w:rPr>
                <w:color w:val="auto"/>
              </w:rPr>
              <w:t>Ist das geprüfte PDF-Dokument getaggt (Bewertung)</w:t>
            </w:r>
            <w:r w:rsidRPr="002B7A15">
              <w:t xml:space="preserve"> </w:t>
            </w:r>
          </w:p>
        </w:tc>
        <w:tc>
          <w:tcPr>
            <w:tcW w:w="2268" w:type="dxa"/>
            <w:tcBorders>
              <w:bottom w:val="single" w:sz="4" w:space="0" w:color="auto"/>
            </w:tcBorders>
            <w:noWrap/>
            <w:vAlign w:val="center"/>
          </w:tcPr>
          <w:p w14:paraId="15D8895A" w14:textId="3D08D6F9"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{rating_NAT_3_2}</w:t>
            </w:r>
          </w:p>
        </w:tc>
      </w:tr>
      <w:tr w:rsidR="0010289D"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10289D" w:rsidRPr="002B7A15" w:rsidRDefault="0010289D" w:rsidP="0010289D">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09A3E6FC"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{rating_NAT_3_3}</w:t>
            </w:r>
          </w:p>
        </w:tc>
      </w:tr>
      <w:tr w:rsidR="0010289D"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10289D" w:rsidRPr="002B7A15" w:rsidRDefault="0010289D" w:rsidP="0010289D">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26CCA5E1"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{rating_NAT_3_3_1}</w:t>
            </w:r>
          </w:p>
        </w:tc>
      </w:tr>
      <w:tr w:rsidR="0010289D"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10289D" w:rsidRPr="002B7A15" w:rsidRDefault="0010289D" w:rsidP="0010289D">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094F1941"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{rating_NAT_3_3_2}</w:t>
            </w:r>
          </w:p>
        </w:tc>
      </w:tr>
      <w:tr w:rsidR="0010289D"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10289D" w:rsidRPr="002B7A15" w:rsidRDefault="0010289D" w:rsidP="0010289D">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24EE569D"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{rating_NAT_3_3_3}</w:t>
            </w:r>
          </w:p>
        </w:tc>
      </w:tr>
      <w:tr w:rsidR="0010289D"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10289D" w:rsidRPr="002B7A15" w:rsidRDefault="0010289D" w:rsidP="0010289D">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C13D08"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{rating_NAT_3_3_4}</w:t>
            </w:r>
          </w:p>
        </w:tc>
      </w:tr>
      <w:tr w:rsidR="0010289D"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10289D" w:rsidRPr="002B7A15" w:rsidRDefault="0010289D" w:rsidP="0010289D">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3F8A648A"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w:t>
            </w:r>
          </w:p>
        </w:tc>
      </w:tr>
      <w:tr w:rsidR="0010289D"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10289D" w:rsidRPr="002B7A15" w:rsidRDefault="0010289D" w:rsidP="0010289D">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1A45E3E2"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{rating_NAT_3_4_1}</w:t>
            </w:r>
          </w:p>
        </w:tc>
      </w:tr>
      <w:tr w:rsidR="0010289D"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10289D" w:rsidRPr="002B7A15" w:rsidRDefault="0010289D" w:rsidP="0010289D">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E48A20F"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{rating_NAT_3_4_2}</w:t>
            </w:r>
          </w:p>
        </w:tc>
      </w:tr>
      <w:tr w:rsidR="0010289D"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10289D" w:rsidRPr="002B7A15" w:rsidRDefault="0010289D" w:rsidP="0010289D">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5757913D"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{rating_NAT_3_4_3}</w:t>
            </w:r>
          </w:p>
        </w:tc>
      </w:tr>
      <w:tr w:rsidR="0010289D"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10289D" w:rsidRPr="002B7A15" w:rsidRDefault="0010289D" w:rsidP="0010289D">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213AF1C4"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{rating_NAT_3_4_4}</w:t>
            </w:r>
          </w:p>
        </w:tc>
      </w:tr>
      <w:tr w:rsidR="0010289D"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10289D" w:rsidRPr="002B7A15" w:rsidRDefault="0010289D" w:rsidP="0010289D">
            <w:pPr>
              <w:spacing w:after="0"/>
              <w:jc w:val="left"/>
              <w:rPr>
                <w:b/>
                <w:bCs w:val="0"/>
              </w:rPr>
            </w:pPr>
            <w:r w:rsidRPr="002B7A15">
              <w:rPr>
                <w:b/>
                <w:bCs w:val="0"/>
              </w:rPr>
              <w:t>Zusätzliche Barrierefreiheitstools (vorhanden)</w:t>
            </w:r>
          </w:p>
        </w:tc>
        <w:tc>
          <w:tcPr>
            <w:tcW w:w="2268" w:type="dxa"/>
            <w:tcBorders>
              <w:top w:val="single" w:sz="4" w:space="0" w:color="auto"/>
              <w:bottom w:val="single" w:sz="4" w:space="0" w:color="auto"/>
            </w:tcBorders>
            <w:noWrap/>
            <w:vAlign w:val="center"/>
          </w:tcPr>
          <w:p w14:paraId="00DEE915" w14:textId="241E7310"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w:t>
            </w:r>
          </w:p>
        </w:tc>
      </w:tr>
      <w:tr w:rsidR="0010289D"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10289D" w:rsidRPr="002B7A15" w:rsidRDefault="0010289D" w:rsidP="0010289D">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55189A84"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{rating_NAT_3_5_1}</w:t>
            </w:r>
          </w:p>
        </w:tc>
      </w:tr>
      <w:tr w:rsidR="0010289D"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10289D" w:rsidRPr="002B7A15" w:rsidRDefault="0010289D" w:rsidP="0010289D">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2C78F53B"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{rating_NAT_3_5_2}</w:t>
            </w:r>
          </w:p>
        </w:tc>
      </w:tr>
      <w:tr w:rsidR="0010289D"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10289D" w:rsidRPr="002B7A15" w:rsidRDefault="0010289D" w:rsidP="0010289D">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2CD2FC35"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{rating_NAT_3_5_3}</w:t>
            </w:r>
          </w:p>
        </w:tc>
      </w:tr>
      <w:tr w:rsidR="0010289D"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10289D" w:rsidRPr="002B7A15" w:rsidRDefault="0010289D" w:rsidP="0010289D">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EF5E219" w:rsidR="0010289D" w:rsidRPr="002B7A15" w:rsidRDefault="0010289D" w:rsidP="0010289D">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{rating_NAT_3_5_4}</w:t>
            </w:r>
          </w:p>
        </w:tc>
      </w:tr>
    </w:tbl>
    <w:p w14:paraId="18D9E6D5" w14:textId="77777777" w:rsidR="00706413" w:rsidRPr="002B7A15" w:rsidRDefault="00706413" w:rsidP="004A0439">
      <w:pPr>
        <w:pStyle w:val="berschrift1"/>
        <w:rPr>
          <w:noProof/>
        </w:rPr>
      </w:pPr>
      <w:bookmarkStart w:id="418" w:name="_Sonstige_Auffälligkeiten_2"/>
      <w:bookmarkStart w:id="419" w:name="_Toc216953290"/>
      <w:bookmarkEnd w:id="418"/>
      <w:r w:rsidRPr="002B7A15">
        <w:rPr>
          <w:noProof/>
        </w:rPr>
        <w:lastRenderedPageBreak/>
        <w:t>Sonstige Auffälligkeiten</w:t>
      </w:r>
      <w:bookmarkEnd w:id="419"/>
    </w:p>
    <w:p w14:paraId="18BA2834" w14:textId="77777777" w:rsidR="00557A78" w:rsidRPr="002B7A15" w:rsidRDefault="00557A78" w:rsidP="00557A78">
      <w:pPr>
        <w:pStyle w:val="Bodytext"/>
      </w:pPr>
      <w:r w:rsidRPr="002B7A15">
        <w:t>Es wurden keine weiteren Auffälligkeiten festgestellt.</w:t>
      </w:r>
    </w:p>
    <w:p w14:paraId="38A520E4" w14:textId="77777777" w:rsidR="004A0439" w:rsidRPr="002B7A15" w:rsidRDefault="004A0439" w:rsidP="004A0439">
      <w:pPr>
        <w:pStyle w:val="berschrift1"/>
        <w:rPr>
          <w:noProof/>
        </w:rPr>
      </w:pPr>
      <w:bookmarkStart w:id="420" w:name="_Glossar_1"/>
      <w:bookmarkStart w:id="421" w:name="_Toc216953291"/>
      <w:bookmarkEnd w:id="420"/>
      <w:r w:rsidRPr="002B7A15">
        <w:rPr>
          <w:noProof/>
        </w:rPr>
        <w:lastRenderedPageBreak/>
        <w:t>Glossar</w:t>
      </w:r>
      <w:bookmarkEnd w:id="421"/>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lastRenderedPageBreak/>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lastRenderedPageBreak/>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55F16F42" w:rsidR="00FB591D" w:rsidRPr="002B7A15" w:rsidRDefault="00FB591D" w:rsidP="00FB591D">
      <w:pPr>
        <w:pStyle w:val="Bodytext"/>
        <w:ind w:left="567"/>
      </w:pPr>
      <w:r w:rsidRPr="002B7A15">
        <w:t xml:space="preserve">JAWS (von Job Access With Speech, englisch für „Arbeitszugang mit Sprache“) ist ein kostenpflichtiger </w:t>
      </w:r>
      <w:hyperlink r:id="rId47" w:tooltip="Screenreader" w:history="1">
        <w:r w:rsidRPr="002B7A15">
          <w:t>Screenreader</w:t>
        </w:r>
      </w:hyperlink>
      <w:r w:rsidRPr="002B7A15">
        <w:t xml:space="preserve">, der Textausgabe vom Computerbildschirm per </w:t>
      </w:r>
      <w:hyperlink r:id="rId48" w:tooltip="Braillezeile" w:history="1">
        <w:r w:rsidRPr="002B7A15">
          <w:t>Braillezeile</w:t>
        </w:r>
      </w:hyperlink>
      <w:r w:rsidRPr="002B7A15">
        <w:t xml:space="preserve"> und/oder </w:t>
      </w:r>
      <w:hyperlink r:id="rId49"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lastRenderedPageBreak/>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lastRenderedPageBreak/>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lastRenderedPageBreak/>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605B6CED"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0"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6913844F"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1"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22" w:name="_Toc76556423"/>
      <w:bookmarkStart w:id="423" w:name="_Toc103720198"/>
      <w:bookmarkStart w:id="424" w:name="_Toc216953292"/>
      <w:r w:rsidRPr="002B7A15">
        <w:rPr>
          <w:noProof/>
        </w:rPr>
        <w:lastRenderedPageBreak/>
        <w:t>Kontakt und Verantwortlichkeiten</w:t>
      </w:r>
      <w:bookmarkEnd w:id="422"/>
      <w:bookmarkEnd w:id="423"/>
      <w:bookmarkEnd w:id="424"/>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03112786" w:rsidR="00CC275B" w:rsidRPr="002B7A15" w:rsidRDefault="00CC275B" w:rsidP="00CC275B">
      <w:pPr>
        <w:pStyle w:val="Mengentext1"/>
        <w:rPr>
          <w:noProof/>
        </w:rPr>
      </w:pPr>
      <w:r w:rsidRPr="002B7A15">
        <w:rPr>
          <w:noProof/>
        </w:rPr>
        <w:t xml:space="preserve">E-Mail: </w:t>
      </w:r>
      <w:hyperlink r:id="rId52"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DAF058F" w:rsidR="00CC275B" w:rsidRPr="002B7A15" w:rsidRDefault="0066467D" w:rsidP="004064CB">
            <w:pPr>
              <w:pStyle w:val="Mengentext1"/>
              <w:rPr>
                <w:noProof/>
              </w:rPr>
            </w:pPr>
            <w:r w:rsidRPr="002B7A15">
              <w:rPr>
                <w:noProof/>
              </w:rPr>
              <w:br/>
            </w:r>
            <w:hyperlink r:id="rId54"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5"/>
          <w:footerReference w:type="default" r:id="rId56"/>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w:lastRenderedPageBreak/>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7"/>
      <w:footerReference w:type="default" r:id="rId58"/>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3"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66" w:author="Neumann, Silke" w:date="2024-12-19T12:33:00Z" w:initials="SN">
    <w:p w14:paraId="266504BE" w14:textId="77777777" w:rsidR="00CE363C" w:rsidRPr="002B7A15" w:rsidRDefault="00CE363C" w:rsidP="00CE363C">
      <w:pPr>
        <w:pStyle w:val="Kommentartext"/>
        <w:jc w:val="left"/>
      </w:pPr>
      <w:r w:rsidRPr="002B7A15">
        <w:rPr>
          <w:rStyle w:val="Kommentarzeichen"/>
        </w:rPr>
        <w:annotationRef/>
      </w:r>
      <w:r w:rsidRPr="002B7A15">
        <w:rPr>
          <w:color w:val="131819"/>
        </w:rPr>
        <w:t>Tabelle anpassen und Versionsnummern überprüfen.</w:t>
      </w:r>
    </w:p>
    <w:p w14:paraId="0C73B5EF" w14:textId="77777777" w:rsidR="00CE363C" w:rsidRPr="002B7A15" w:rsidRDefault="00CE363C" w:rsidP="00CE363C">
      <w:pPr>
        <w:pStyle w:val="Kommentartext"/>
        <w:jc w:val="left"/>
      </w:pPr>
      <w:r w:rsidRPr="002B7A15">
        <w:rPr>
          <w:i/>
          <w:iCs/>
          <w:color w:val="131819"/>
        </w:rPr>
        <w:t>Hinweis: Versionsnummern immer in Klammern schreiben, z. B. Firefox (Version 80)</w:t>
      </w:r>
    </w:p>
    <w:p w14:paraId="4E174992" w14:textId="77777777" w:rsidR="00CE363C" w:rsidRPr="002B7A15" w:rsidRDefault="00CE363C" w:rsidP="00CE363C">
      <w:pPr>
        <w:pStyle w:val="Kommentartext"/>
        <w:jc w:val="left"/>
      </w:pPr>
    </w:p>
    <w:p w14:paraId="6E6E4545" w14:textId="77777777" w:rsidR="00CE363C" w:rsidRPr="002B7A15" w:rsidRDefault="00CE363C" w:rsidP="00CE363C">
      <w:pPr>
        <w:pStyle w:val="Kommentartext"/>
        <w:jc w:val="left"/>
      </w:pPr>
      <w:r w:rsidRPr="002B7A15">
        <w:rPr>
          <w:b/>
          <w:color w:val="131819"/>
        </w:rPr>
        <w:t>Für Informationen zum Dienstleistungsbereich, Region Verwaltungsebene Jira-Ticket beachten.</w:t>
      </w:r>
    </w:p>
  </w:comment>
  <w:comment w:id="67" w:author="Neumann, Silke" w:date="2024-12-19T12:32:00Z" w:initials="SN">
    <w:p w14:paraId="1764631A" w14:textId="77777777" w:rsidR="00CE363C" w:rsidRPr="002B7A15" w:rsidRDefault="00CE363C" w:rsidP="00CE363C">
      <w:pPr>
        <w:pStyle w:val="Kommentartext"/>
        <w:jc w:val="left"/>
      </w:pPr>
      <w:r w:rsidRPr="002B7A15">
        <w:rPr>
          <w:rStyle w:val="Kommentarzeichen"/>
        </w:rPr>
        <w:annotationRef/>
      </w:r>
      <w:r w:rsidRPr="002B7A15">
        <w:t>Bitte dem Jira Ticket entnehmen</w:t>
      </w:r>
    </w:p>
  </w:comment>
  <w:comment w:id="68" w:author="Neumann, Silke" w:date="2024-12-19T12:34:00Z" w:initials="SN">
    <w:p w14:paraId="013A99D1"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69" w:author="Neumann, Silke" w:date="2024-12-19T12:34:00Z" w:initials="SN">
    <w:p w14:paraId="402B9156"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70" w:author="Neumann, Silke" w:date="2024-04-15T16:09:00Z" w:initials="SN">
    <w:p w14:paraId="627362BD" w14:textId="77777777" w:rsidR="00FE1625" w:rsidRPr="002B7A15" w:rsidRDefault="00FE1625" w:rsidP="00FE1625">
      <w:pPr>
        <w:pStyle w:val="Kommentartext"/>
        <w:jc w:val="left"/>
      </w:pPr>
      <w:r w:rsidRPr="002B7A15">
        <w:rPr>
          <w:rStyle w:val="Kommentarzeichen"/>
        </w:rPr>
        <w:annotationRef/>
      </w:r>
      <w:r w:rsidRPr="002B7A15">
        <w:rPr>
          <w:color w:val="131819"/>
        </w:rPr>
        <w:t xml:space="preserve">Kalenderwoche der Prüfung eintragen und ggf. Jahr anpassen. </w:t>
      </w:r>
    </w:p>
  </w:comment>
  <w:comment w:id="71" w:author="Neumann, Silke" w:date="2024-12-19T12:35:00Z" w:initials="SN">
    <w:p w14:paraId="7F9FD16F" w14:textId="77777777" w:rsidR="00CE363C" w:rsidRPr="002B7A15" w:rsidRDefault="00CE363C" w:rsidP="00CE363C">
      <w:pPr>
        <w:pStyle w:val="Kommentartext"/>
        <w:jc w:val="left"/>
      </w:pPr>
      <w:r w:rsidRPr="002B7A15">
        <w:rPr>
          <w:rStyle w:val="Kommentarzeichen"/>
        </w:rPr>
        <w:annotationRef/>
      </w:r>
      <w:r w:rsidRPr="002B7A15">
        <w:rPr>
          <w:color w:val="131819"/>
        </w:rPr>
        <w:t>URL der Startseite aus der Browser-Adresszeile kopieren und genauso hier reinkopieren.</w:t>
      </w:r>
    </w:p>
  </w:comment>
  <w:comment w:id="72" w:author="Neumann, Silke" w:date="2024-12-19T12:35:00Z" w:initials="SN">
    <w:p w14:paraId="31329B4B" w14:textId="77777777" w:rsidR="00CE363C" w:rsidRPr="002B7A15" w:rsidRDefault="00CE363C" w:rsidP="00CE363C">
      <w:pPr>
        <w:pStyle w:val="Kommentartext"/>
        <w:jc w:val="left"/>
      </w:pPr>
      <w:r w:rsidRPr="002B7A15">
        <w:rPr>
          <w:rStyle w:val="Kommentarzeichen"/>
        </w:rPr>
        <w:annotationRef/>
      </w:r>
      <w:r w:rsidRPr="002B7A15">
        <w:rPr>
          <w:color w:val="131819"/>
        </w:rPr>
        <w:t>Optional, wenn nicht vorhanden Zeile löschen (betrifft meist nur Webanwendungen).</w:t>
      </w:r>
    </w:p>
  </w:comment>
  <w:comment w:id="73" w:author="Passarge, Philipp" w:date="2025-12-11T11:48:00Z" w:initials="PP">
    <w:p w14:paraId="7D7C4B68" w14:textId="77777777" w:rsidR="000C13E1" w:rsidRPr="002B7A15" w:rsidRDefault="000C13E1" w:rsidP="000C13E1">
      <w:pPr>
        <w:pStyle w:val="Kommentartext"/>
        <w:jc w:val="left"/>
      </w:pPr>
      <w:r w:rsidRPr="002B7A15">
        <w:rPr>
          <w:rStyle w:val="Kommentarzeichen"/>
        </w:rPr>
        <w:annotationRef/>
      </w:r>
      <w:r w:rsidRPr="002B7A15">
        <w:t xml:space="preserve">Optional, wenn ein zweiter Browser zum Testen verwendet wurde. Andernfalls diese Zeile löschen. </w:t>
      </w:r>
    </w:p>
  </w:comment>
  <w:comment w:id="74" w:author="Neumann, Silke" w:date="2024-04-15T16:10:00Z" w:initials="SN">
    <w:p w14:paraId="2465D9B5" w14:textId="77777777" w:rsidR="00FE1625" w:rsidRPr="002B7A15" w:rsidRDefault="00FE1625" w:rsidP="00FE1625">
      <w:pPr>
        <w:pStyle w:val="Kommentartext"/>
        <w:jc w:val="left"/>
      </w:pPr>
      <w:r w:rsidRPr="002B7A15">
        <w:rPr>
          <w:rStyle w:val="Kommentarzeichen"/>
        </w:rPr>
        <w:annotationRef/>
      </w:r>
      <w:r w:rsidRPr="002B7A15">
        <w:rPr>
          <w:i/>
          <w:iCs/>
          <w:color w:val="131819"/>
        </w:rPr>
        <w:t>Hinweis zur Angabe der Auflösung:</w:t>
      </w:r>
    </w:p>
    <w:p w14:paraId="725DB138" w14:textId="77777777" w:rsidR="00FE1625" w:rsidRPr="002B7A15" w:rsidRDefault="00FE1625" w:rsidP="007E618C">
      <w:pPr>
        <w:pStyle w:val="Kommentartext"/>
        <w:numPr>
          <w:ilvl w:val="0"/>
          <w:numId w:val="76"/>
        </w:numPr>
        <w:jc w:val="left"/>
      </w:pPr>
      <w:r w:rsidRPr="002B7A15">
        <w:rPr>
          <w:i/>
          <w:iCs/>
        </w:rPr>
        <w:t xml:space="preserve"> immer Breite x Höhe</w:t>
      </w:r>
    </w:p>
    <w:p w14:paraId="0F64A197" w14:textId="77777777" w:rsidR="00FE1625" w:rsidRPr="002B7A15" w:rsidRDefault="00FE1625" w:rsidP="007E618C">
      <w:pPr>
        <w:pStyle w:val="Kommentartext"/>
        <w:numPr>
          <w:ilvl w:val="0"/>
          <w:numId w:val="76"/>
        </w:numPr>
        <w:jc w:val="left"/>
      </w:pPr>
      <w:r w:rsidRPr="002B7A15">
        <w:rPr>
          <w:i/>
          <w:iCs/>
        </w:rPr>
        <w:t xml:space="preserve"> keine Punkte setzen</w:t>
      </w:r>
    </w:p>
  </w:comment>
  <w:comment w:id="79" w:author="Neumann, Silke" w:date="2024-12-19T12:36:00Z" w:initials="SN">
    <w:p w14:paraId="2297D53B" w14:textId="77777777" w:rsidR="007071DD" w:rsidRPr="002B7A15" w:rsidRDefault="007071DD" w:rsidP="007071DD">
      <w:pPr>
        <w:pStyle w:val="Kommentartext"/>
        <w:numPr>
          <w:ilvl w:val="0"/>
          <w:numId w:val="83"/>
        </w:numPr>
        <w:jc w:val="left"/>
      </w:pPr>
      <w:r w:rsidRPr="002B7A15">
        <w:rPr>
          <w:rStyle w:val="Kommentarzeichen"/>
        </w:rPr>
        <w:annotationRef/>
      </w:r>
      <w:r w:rsidRPr="002B7A15">
        <w:rPr>
          <w:color w:val="131819"/>
        </w:rPr>
        <w:t xml:space="preserve"> Seiten Auflisten und verlinken.</w:t>
      </w:r>
    </w:p>
    <w:p w14:paraId="35DBF4D4" w14:textId="77777777" w:rsidR="007071DD" w:rsidRPr="002B7A15" w:rsidRDefault="007071DD" w:rsidP="007071DD">
      <w:pPr>
        <w:pStyle w:val="Kommentartext"/>
        <w:numPr>
          <w:ilvl w:val="0"/>
          <w:numId w:val="83"/>
        </w:numPr>
        <w:jc w:val="left"/>
      </w:pPr>
      <w:r w:rsidRPr="002B7A15">
        <w:rPr>
          <w:color w:val="131819"/>
        </w:rPr>
        <w:t xml:space="preserve"> Wenn vorhanden bei der Auswahl der Inhaltsseiten am Dienstleistungsbereich orientieren.</w:t>
      </w:r>
    </w:p>
  </w:comment>
  <w:comment w:id="80"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83"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85"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87"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104"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106" w:author="Neumann, Silke" w:date="2024-04-15T16:18:00Z" w:initials="SN">
    <w:p w14:paraId="60FC45B2" w14:textId="77777777" w:rsidR="00FE1625" w:rsidRPr="002B7A15" w:rsidRDefault="00FE1625" w:rsidP="00FE1625">
      <w:pPr>
        <w:pStyle w:val="Kommentartext"/>
        <w:jc w:val="left"/>
      </w:pPr>
      <w:r w:rsidRPr="002B7A15">
        <w:rPr>
          <w:rStyle w:val="Kommentarzeichen"/>
        </w:rPr>
        <w:annotationRef/>
      </w:r>
      <w:r w:rsidRPr="002B7A15">
        <w:rPr>
          <w:b/>
        </w:rPr>
        <w:t>Bei eingehenden Prüfungen:</w:t>
      </w:r>
    </w:p>
    <w:p w14:paraId="490AA404" w14:textId="77777777" w:rsidR="00FE1625" w:rsidRPr="002B7A15" w:rsidRDefault="00FE1625" w:rsidP="00FE1625">
      <w:pPr>
        <w:pStyle w:val="Kommentartext"/>
        <w:jc w:val="left"/>
      </w:pPr>
      <w:r w:rsidRPr="002B7A15">
        <w:rPr>
          <w:color w:val="131819"/>
        </w:rPr>
        <w:t>Kurzes Fazit der Testung formulieren.</w:t>
      </w:r>
    </w:p>
    <w:p w14:paraId="38430BF0" w14:textId="77777777" w:rsidR="00FE1625" w:rsidRPr="002B7A15" w:rsidRDefault="00FE1625" w:rsidP="00FE1625">
      <w:pPr>
        <w:pStyle w:val="Kommentartext"/>
        <w:jc w:val="left"/>
      </w:pPr>
      <w:r w:rsidRPr="002B7A15">
        <w:rPr>
          <w:color w:val="131819"/>
        </w:rPr>
        <w:t>Besonders schwerwiegende Probleme benennen und hierbei bitte Bezug zu Nutzergruppen herstellen, die besonders von den festgestellten Mängeln betroffen sind.</w:t>
      </w:r>
    </w:p>
    <w:p w14:paraId="7F2DD1E5" w14:textId="77777777" w:rsidR="00FE1625" w:rsidRPr="002B7A15" w:rsidRDefault="00FE1625" w:rsidP="00FE1625">
      <w:pPr>
        <w:pStyle w:val="Kommentartext"/>
        <w:jc w:val="left"/>
      </w:pPr>
      <w:r w:rsidRPr="002B7A15">
        <w:rPr>
          <w:i/>
          <w:iCs/>
          <w:color w:val="131819"/>
        </w:rPr>
        <w:t>Beispiel: Die festgestellten Mängel in der Tastaturzugänglichkeit und die fehlende Fokushervorhebung führen dazu, dass insbesondere Screenreader-Nutzern und motorisch eingeschränkten Menschen die Zugänglichkeit erschwert wird.</w:t>
      </w:r>
    </w:p>
  </w:comment>
  <w:comment w:id="107"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125" w:author="Neumann, Silke" w:date="2024-12-19T13:06:00Z" w:initials="SN">
    <w:p w14:paraId="3FF64E96" w14:textId="77777777" w:rsidR="00A202A6" w:rsidRPr="0084097D" w:rsidRDefault="00A202A6" w:rsidP="00A202A6">
      <w:pPr>
        <w:pStyle w:val="Kommentartext"/>
        <w:jc w:val="left"/>
      </w:pPr>
      <w:r w:rsidRPr="003150B1">
        <w:rPr>
          <w:rStyle w:val="Kommentarzeichen"/>
        </w:rPr>
        <w:annotationRef/>
      </w:r>
      <w:r w:rsidRPr="0084097D">
        <w:rPr>
          <w:color w:val="131819"/>
        </w:rPr>
        <w:t>Tabelle nach der QS ausfüllen</w:t>
      </w:r>
    </w:p>
    <w:p w14:paraId="6731A9A8" w14:textId="77777777" w:rsidR="00A202A6" w:rsidRPr="0084097D" w:rsidRDefault="00A202A6" w:rsidP="00A202A6">
      <w:pPr>
        <w:pStyle w:val="Kommentartext"/>
        <w:jc w:val="left"/>
      </w:pPr>
      <w:r w:rsidRPr="0084097D">
        <w:rPr>
          <w:i/>
          <w:iCs/>
          <w:color w:val="131819"/>
        </w:rPr>
        <w:t>Hinweis:</w:t>
      </w:r>
    </w:p>
    <w:p w14:paraId="774671B6" w14:textId="77777777" w:rsidR="00A202A6" w:rsidRPr="0084097D" w:rsidRDefault="00A202A6" w:rsidP="00A202A6">
      <w:pPr>
        <w:pStyle w:val="Kommentartext"/>
        <w:jc w:val="left"/>
      </w:pPr>
      <w:r w:rsidRPr="0084097D">
        <w:rPr>
          <w:i/>
          <w:iCs/>
          <w:color w:val="131819"/>
        </w:rPr>
        <w:t>STRG + Mausklick auf den Link führt zum Prüfschritt</w:t>
      </w:r>
    </w:p>
    <w:p w14:paraId="64855198" w14:textId="77777777" w:rsidR="00A202A6" w:rsidRPr="0084097D" w:rsidRDefault="00A202A6" w:rsidP="00A202A6">
      <w:pPr>
        <w:pStyle w:val="Kommentartext"/>
        <w:jc w:val="left"/>
      </w:pPr>
      <w:r w:rsidRPr="0084097D">
        <w:rPr>
          <w:i/>
          <w:iCs/>
          <w:color w:val="131819"/>
        </w:rPr>
        <w:t>ALT + Pfeiltaste Links führt zurück zur Tabelle</w:t>
      </w:r>
    </w:p>
  </w:comment>
  <w:comment w:id="132" w:author="Neumann, Silke" w:date="2025-01-03T17:54:00Z" w:initials="SN">
    <w:p w14:paraId="0CC06749" w14:textId="77777777" w:rsidR="008E1D25" w:rsidRPr="002B7A15" w:rsidRDefault="008E1D25" w:rsidP="008E1D25">
      <w:pPr>
        <w:pStyle w:val="Kommentartext"/>
        <w:jc w:val="left"/>
      </w:pPr>
      <w:r w:rsidRPr="002B7A15">
        <w:rPr>
          <w:rStyle w:val="Kommentarzeichen"/>
        </w:rPr>
        <w:annotationRef/>
      </w:r>
      <w:r w:rsidRPr="002B7A15">
        <w:rPr>
          <w:color w:val="131819"/>
        </w:rPr>
        <w:t>Tabelle nach der QS ausfüllen</w:t>
      </w:r>
    </w:p>
    <w:p w14:paraId="4C471510" w14:textId="77777777" w:rsidR="008E1D25" w:rsidRPr="002B7A15" w:rsidRDefault="008E1D25" w:rsidP="008E1D25">
      <w:pPr>
        <w:pStyle w:val="Kommentartext"/>
        <w:jc w:val="left"/>
      </w:pPr>
      <w:r w:rsidRPr="002B7A15">
        <w:rPr>
          <w:i/>
          <w:iCs/>
          <w:color w:val="131819"/>
        </w:rPr>
        <w:t>Bewertung: Wenn nicht vorhanden dann pnb</w:t>
      </w:r>
    </w:p>
  </w:comment>
  <w:comment w:id="133" w:author="Neumann, Silke" w:date="2024-12-16T14:18:00Z" w:initials="SN">
    <w:p w14:paraId="5DFFF3D5" w14:textId="77777777" w:rsidR="0059166A" w:rsidRPr="002B7A15" w:rsidRDefault="0059166A" w:rsidP="0059166A">
      <w:pPr>
        <w:pStyle w:val="Kommentartext"/>
        <w:jc w:val="left"/>
      </w:pPr>
      <w:r w:rsidRPr="002B7A15">
        <w:rPr>
          <w:rStyle w:val="Kommentarzeichen"/>
        </w:rPr>
        <w:annotationRef/>
      </w:r>
      <w:r w:rsidRPr="002B7A15">
        <w:rPr>
          <w:color w:val="131819"/>
        </w:rPr>
        <w:t xml:space="preserve">Die Bewertung der Prüfschritte 10.1.1.1 bis 10.1.4.11 soll nur durchgeführt werden wenn der PAC Test positiv ist. </w:t>
      </w:r>
      <w:r w:rsidRPr="002B7A15">
        <w:rPr>
          <w:color w:val="131819"/>
        </w:rPr>
        <w:br/>
        <w:t xml:space="preserve">Zeilen können bei Bedarf (bei negativem PAC) gelöscht werden. </w:t>
      </w:r>
    </w:p>
  </w:comment>
  <w:comment w:id="415"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 w:id="416" w:author="Neumann, Silke" w:date="2025-01-23T16:39:00Z" w:initials="SN">
    <w:p w14:paraId="638CD921" w14:textId="77777777" w:rsidR="002A0D92" w:rsidRPr="002B7A15" w:rsidRDefault="002A0D92" w:rsidP="002A0D92">
      <w:pPr>
        <w:pStyle w:val="Kommentartext"/>
        <w:jc w:val="left"/>
      </w:pPr>
      <w:r w:rsidRPr="002B7A15">
        <w:rPr>
          <w:rStyle w:val="Kommentarzeichen"/>
        </w:rPr>
        <w:annotationRef/>
      </w:r>
      <w:r w:rsidRPr="002B7A15">
        <w:rPr>
          <w:color w:val="131819"/>
        </w:rPr>
        <w:t xml:space="preserve">Bitte dem Jira-Ticket, aus der Zusammenfassung entnehmen und hier eintragen. </w:t>
      </w:r>
      <w:r w:rsidRPr="002B7A15">
        <w:rPr>
          <w:color w:val="131819"/>
        </w:rPr>
        <w:br/>
      </w:r>
    </w:p>
  </w:comment>
  <w:comment w:id="417" w:author="Passarge, Philipp" w:date="2025-12-11T11:50:00Z" w:initials="PP">
    <w:p w14:paraId="2D72B3DC" w14:textId="77777777" w:rsidR="000C13E1" w:rsidRPr="002B7A15" w:rsidRDefault="000C13E1" w:rsidP="000C13E1">
      <w:pPr>
        <w:pStyle w:val="Kommentartext"/>
        <w:jc w:val="left"/>
      </w:pPr>
      <w:r w:rsidRPr="002B7A15">
        <w:rPr>
          <w:rStyle w:val="Kommentarzeichen"/>
        </w:rPr>
        <w:annotationRef/>
      </w:r>
      <w:r w:rsidRPr="002B7A15">
        <w:t>Bitte das Datum des Prüfungsbeginns eintragen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6E6E4545" w15:done="0"/>
  <w15:commentEx w15:paraId="1764631A" w15:done="0"/>
  <w15:commentEx w15:paraId="013A99D1" w15:done="0"/>
  <w15:commentEx w15:paraId="402B9156" w15:done="0"/>
  <w15:commentEx w15:paraId="627362BD" w15:done="0"/>
  <w15:commentEx w15:paraId="7F9FD16F" w15:done="0"/>
  <w15:commentEx w15:paraId="31329B4B" w15:done="0"/>
  <w15:commentEx w15:paraId="7D7C4B68" w15:done="0"/>
  <w15:commentEx w15:paraId="0F64A197" w15:done="0"/>
  <w15:commentEx w15:paraId="35DBF4D4" w15:done="0"/>
  <w15:commentEx w15:paraId="10ACB475" w15:done="0"/>
  <w15:commentEx w15:paraId="159C6F81" w15:done="0"/>
  <w15:commentEx w15:paraId="2D6E76B0" w15:done="0"/>
  <w15:commentEx w15:paraId="01345651" w15:done="0"/>
  <w15:commentEx w15:paraId="4FE00A69" w15:done="0"/>
  <w15:commentEx w15:paraId="7F2DD1E5" w15:done="0"/>
  <w15:commentEx w15:paraId="23C96788" w15:done="0"/>
  <w15:commentEx w15:paraId="64855198" w15:done="0"/>
  <w15:commentEx w15:paraId="4C471510" w15:done="0"/>
  <w15:commentEx w15:paraId="5DFFF3D5" w15:done="0"/>
  <w15:commentEx w15:paraId="793AE5BF" w15:done="0"/>
  <w15:commentEx w15:paraId="638CD921" w15:done="0"/>
  <w15:commentEx w15:paraId="2D72B3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493FDA0B" w16cex:dateUtc="2024-12-19T11:33:00Z"/>
  <w16cex:commentExtensible w16cex:durableId="6CCB83F5" w16cex:dateUtc="2024-12-19T11:32:00Z"/>
  <w16cex:commentExtensible w16cex:durableId="10F42888" w16cex:dateUtc="2024-12-19T11:34:00Z"/>
  <w16cex:commentExtensible w16cex:durableId="55180377" w16cex:dateUtc="2024-12-19T11:34:00Z"/>
  <w16cex:commentExtensible w16cex:durableId="206F9F93" w16cex:dateUtc="2024-04-15T14:09:00Z"/>
  <w16cex:commentExtensible w16cex:durableId="4EC58334" w16cex:dateUtc="2024-12-19T11:35:00Z"/>
  <w16cex:commentExtensible w16cex:durableId="490D0784" w16cex:dateUtc="2024-12-19T11:35:00Z"/>
  <w16cex:commentExtensible w16cex:durableId="7D987295" w16cex:dateUtc="2025-12-11T10:48:00Z"/>
  <w16cex:commentExtensible w16cex:durableId="27902B25" w16cex:dateUtc="2024-04-15T14:10:00Z"/>
  <w16cex:commentExtensible w16cex:durableId="7A354887" w16cex:dateUtc="2024-12-19T11:36: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38F69B5A" w16cex:dateUtc="2024-04-15T14:18:00Z"/>
  <w16cex:commentExtensible w16cex:durableId="4861E06F" w16cex:dateUtc="2025-01-03T16:52:00Z"/>
  <w16cex:commentExtensible w16cex:durableId="3A0ED3B2" w16cex:dateUtc="2024-12-19T12:06:00Z"/>
  <w16cex:commentExtensible w16cex:durableId="56A09505" w16cex:dateUtc="2025-01-03T16:54:00Z"/>
  <w16cex:commentExtensible w16cex:durableId="209A9B45" w16cex:dateUtc="2024-12-19T11:49:00Z"/>
  <w16cex:commentExtensible w16cex:durableId="4DA973B0" w16cex:dateUtc="2025-01-22T10:23:00Z"/>
  <w16cex:commentExtensible w16cex:durableId="5FFC17A4" w16cex:dateUtc="2025-01-23T15:39:00Z"/>
  <w16cex:commentExtensible w16cex:durableId="2004431A" w16cex:dateUtc="2025-12-11T1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6E6E4545" w16cid:durableId="493FDA0B"/>
  <w16cid:commentId w16cid:paraId="1764631A" w16cid:durableId="6CCB83F5"/>
  <w16cid:commentId w16cid:paraId="013A99D1" w16cid:durableId="10F42888"/>
  <w16cid:commentId w16cid:paraId="402B9156" w16cid:durableId="55180377"/>
  <w16cid:commentId w16cid:paraId="627362BD" w16cid:durableId="206F9F93"/>
  <w16cid:commentId w16cid:paraId="7F9FD16F" w16cid:durableId="4EC58334"/>
  <w16cid:commentId w16cid:paraId="31329B4B" w16cid:durableId="490D0784"/>
  <w16cid:commentId w16cid:paraId="7D7C4B68" w16cid:durableId="7D987295"/>
  <w16cid:commentId w16cid:paraId="0F64A197" w16cid:durableId="27902B25"/>
  <w16cid:commentId w16cid:paraId="35DBF4D4" w16cid:durableId="7A354887"/>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7F2DD1E5" w16cid:durableId="38F69B5A"/>
  <w16cid:commentId w16cid:paraId="23C96788" w16cid:durableId="4861E06F"/>
  <w16cid:commentId w16cid:paraId="64855198" w16cid:durableId="3A0ED3B2"/>
  <w16cid:commentId w16cid:paraId="4C471510" w16cid:durableId="56A09505"/>
  <w16cid:commentId w16cid:paraId="5DFFF3D5" w16cid:durableId="209A9B45"/>
  <w16cid:commentId w16cid:paraId="793AE5BF" w16cid:durableId="4DA973B0"/>
  <w16cid:commentId w16cid:paraId="638CD921" w16cid:durableId="5FFC17A4"/>
  <w16cid:commentId w16cid:paraId="2D72B3DC" w16cid:durableId="200443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904B8" w14:textId="77777777" w:rsidR="00E91818" w:rsidRPr="002B7A15" w:rsidRDefault="00E91818" w:rsidP="00395AA7">
      <w:r w:rsidRPr="002B7A15">
        <w:separator/>
      </w:r>
    </w:p>
    <w:p w14:paraId="7756F07D" w14:textId="77777777" w:rsidR="00E91818" w:rsidRPr="002B7A15" w:rsidRDefault="00E91818" w:rsidP="00395AA7"/>
    <w:p w14:paraId="5D54EFF5" w14:textId="77777777" w:rsidR="00E91818" w:rsidRPr="002B7A15" w:rsidRDefault="00E91818" w:rsidP="00395AA7"/>
  </w:endnote>
  <w:endnote w:type="continuationSeparator" w:id="0">
    <w:p w14:paraId="268E51AD" w14:textId="77777777" w:rsidR="00E91818" w:rsidRPr="002B7A15" w:rsidRDefault="00E91818" w:rsidP="00395AA7">
      <w:r w:rsidRPr="002B7A15">
        <w:continuationSeparator/>
      </w:r>
    </w:p>
    <w:p w14:paraId="3CE01351" w14:textId="77777777" w:rsidR="00E91818" w:rsidRPr="002B7A15" w:rsidRDefault="00E91818" w:rsidP="00395AA7"/>
    <w:p w14:paraId="7B51F07A" w14:textId="77777777" w:rsidR="00E91818" w:rsidRPr="002B7A15" w:rsidRDefault="00E91818"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76FD29F7-F7EE-4D89-8D29-31CCAC89BACF}"/>
    <w:embedBold r:id="rId2" w:subsetted="1" w:fontKey="{0E1FACF0-1E22-4EA3-A6B1-B11DCC7D17FB}"/>
    <w:embedItalic r:id="rId3" w:subsetted="1" w:fontKey="{4324934C-D6E4-4AAE-B60D-A4B19F14E761}"/>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0BBFC" w14:textId="77777777" w:rsidR="00E91818" w:rsidRPr="002B7A15" w:rsidRDefault="00E91818" w:rsidP="00395AA7">
      <w:r w:rsidRPr="002B7A15">
        <w:separator/>
      </w:r>
    </w:p>
    <w:p w14:paraId="4A487E73" w14:textId="77777777" w:rsidR="00E91818" w:rsidRPr="002B7A15" w:rsidRDefault="00E91818" w:rsidP="00395AA7"/>
    <w:p w14:paraId="5A27DBB1" w14:textId="77777777" w:rsidR="00E91818" w:rsidRPr="002B7A15" w:rsidRDefault="00E91818" w:rsidP="00395AA7"/>
  </w:footnote>
  <w:footnote w:type="continuationSeparator" w:id="0">
    <w:p w14:paraId="6B6C0BD1" w14:textId="77777777" w:rsidR="00E91818" w:rsidRPr="002B7A15" w:rsidRDefault="00E91818" w:rsidP="00395AA7">
      <w:r w:rsidRPr="002B7A15">
        <w:continuationSeparator/>
      </w:r>
    </w:p>
    <w:p w14:paraId="2B0E45E4" w14:textId="77777777" w:rsidR="00E91818" w:rsidRPr="002B7A15" w:rsidRDefault="00E91818" w:rsidP="00395AA7"/>
    <w:p w14:paraId="5D9C0422" w14:textId="77777777" w:rsidR="00E91818" w:rsidRPr="002B7A15" w:rsidRDefault="00E91818"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rson w15:author="Passarge, Philipp">
    <w15:presenceInfo w15:providerId="AD" w15:userId="S::philipp.passarge@materna.group::1a22a54d-1017-4e8c-8d77-398f06e67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31D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97D6F"/>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89D"/>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26AD"/>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6F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1A4"/>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598"/>
    <w:rsid w:val="00300C50"/>
    <w:rsid w:val="00301333"/>
    <w:rsid w:val="00303353"/>
    <w:rsid w:val="0030378E"/>
    <w:rsid w:val="00303B73"/>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4C"/>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3F7C43"/>
    <w:rsid w:val="004010A6"/>
    <w:rsid w:val="00401808"/>
    <w:rsid w:val="00402282"/>
    <w:rsid w:val="00402C70"/>
    <w:rsid w:val="00402FE1"/>
    <w:rsid w:val="00403926"/>
    <w:rsid w:val="00404229"/>
    <w:rsid w:val="00404649"/>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7E3D"/>
    <w:rsid w:val="00452E91"/>
    <w:rsid w:val="00453346"/>
    <w:rsid w:val="00453553"/>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994"/>
    <w:rsid w:val="004D4F0D"/>
    <w:rsid w:val="004D5192"/>
    <w:rsid w:val="004D54D3"/>
    <w:rsid w:val="004D54F1"/>
    <w:rsid w:val="004E20F9"/>
    <w:rsid w:val="004E29BC"/>
    <w:rsid w:val="004E2A1A"/>
    <w:rsid w:val="004E2C89"/>
    <w:rsid w:val="004E2D9F"/>
    <w:rsid w:val="004E3758"/>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03"/>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87D"/>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5EE"/>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8DA"/>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47F08"/>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2740"/>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B69E5"/>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524"/>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E72F7"/>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851"/>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5957"/>
    <w:rsid w:val="008B753E"/>
    <w:rsid w:val="008B7CEB"/>
    <w:rsid w:val="008C090A"/>
    <w:rsid w:val="008C13D7"/>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4599"/>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404"/>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2A6"/>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7F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174B"/>
    <w:rsid w:val="00AB2216"/>
    <w:rsid w:val="00AB24CD"/>
    <w:rsid w:val="00AB2B60"/>
    <w:rsid w:val="00AB3869"/>
    <w:rsid w:val="00AB697A"/>
    <w:rsid w:val="00AB717F"/>
    <w:rsid w:val="00AB731C"/>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4FB"/>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912"/>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187E"/>
    <w:rsid w:val="00CA347A"/>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998"/>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2D33"/>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150"/>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D58"/>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18"/>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3DCF"/>
    <w:rsid w:val="00F34066"/>
    <w:rsid w:val="00F341C1"/>
    <w:rsid w:val="00F35967"/>
    <w:rsid w:val="00F368D1"/>
    <w:rsid w:val="00F369FD"/>
    <w:rsid w:val="00F373B6"/>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6805EE"/>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pPr>
    <w:rPr>
      <w:rFonts w:ascii="Arial" w:hAnsi="Arial" w:cs="Arial"/>
      <w:b/>
      <w:bCs/>
      <w:i/>
      <w:snapToGrid w:val="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6805EE"/>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jc w:val="left"/>
      <w:textAlignment w:val="center"/>
    </w:pPr>
    <w:rPr>
      <w:rFonts w:eastAsiaTheme="minorHAnsi" w:cs="ArialMT"/>
      <w:bCs w:val="0"/>
      <w:snapToGrid/>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de.wikipedia.org/wiki/Screenreader" TargetMode="External"/><Relationship Id="rId50" Type="http://schemas.openxmlformats.org/officeDocument/2006/relationships/hyperlink" Target="https://validator.w3.org/" TargetMode="External"/><Relationship Id="rId55"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image" Target="media/image19.png"/><Relationship Id="rId58"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Braillezeile" TargetMode="External"/><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www.w3.org/TR/wai-aria/"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perma?j=BfWebG_TH_!_3" TargetMode="External"/><Relationship Id="rId59" Type="http://schemas.openxmlformats.org/officeDocument/2006/relationships/fontTable" Target="fontTable.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hyperlink" Target="https://www.materna.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Sprachsynthese" TargetMode="External"/><Relationship Id="rId57" Type="http://schemas.openxmlformats.org/officeDocument/2006/relationships/header" Target="header4.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mailto:ueberwachung-digitale-barrierefreiheit@tmdi.thueringen.de"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5615C8ACC315B41A4FFBE8DC7501D12" ma:contentTypeVersion="10" ma:contentTypeDescription="Ein neues Dokument erstellen." ma:contentTypeScope="" ma:versionID="f92e0d70edaad9712d519fbd81f83c16">
  <xsd:schema xmlns:xsd="http://www.w3.org/2001/XMLSchema" xmlns:xs="http://www.w3.org/2001/XMLSchema" xmlns:p="http://schemas.microsoft.com/office/2006/metadata/properties" xmlns:ns2="ca0a0b8d-e781-4c3a-88af-d5dd4d3630d3" xmlns:ns3="93fc7875-6fee-4afd-b77c-8bf734c0d820" targetNamespace="http://schemas.microsoft.com/office/2006/metadata/properties" ma:root="true" ma:fieldsID="1fb034de509170dad8baef06a8ff4d79" ns2:_="" ns3:_="">
    <xsd:import namespace="ca0a0b8d-e781-4c3a-88af-d5dd4d3630d3"/>
    <xsd:import namespace="93fc7875-6fee-4afd-b77c-8bf734c0d8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a0b8d-e781-4c3a-88af-d5dd4d363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1234211-5e42-457e-838f-a8175115db9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fc7875-6fee-4afd-b77c-8bf734c0d8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cc0235-13e7-4a39-bc4d-aabb425c8371}" ma:internalName="TaxCatchAll" ma:showField="CatchAllData" ma:web="93fc7875-6fee-4afd-b77c-8bf734c0d8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3fc7875-6fee-4afd-b77c-8bf734c0d820" xsi:nil="true"/>
    <lcf76f155ced4ddcb4097134ff3c332f xmlns="ca0a0b8d-e781-4c3a-88af-d5dd4d3630d3">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F71047-66AE-47CF-80E2-9BEA12AC6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a0b8d-e781-4c3a-88af-d5dd4d3630d3"/>
    <ds:schemaRef ds:uri="93fc7875-6fee-4afd-b77c-8bf734c0d8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7B259D-1CEE-4444-8A39-5731704100FC}">
  <ds:schemaRefs>
    <ds:schemaRef ds:uri="http://ns.axespdf.com/word/configuration"/>
  </ds:schemaRefs>
</ds:datastoreItem>
</file>

<file path=customXml/itemProps3.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4.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3fc7875-6fee-4afd-b77c-8bf734c0d820"/>
    <ds:schemaRef ds:uri="ca0a0b8d-e781-4c3a-88af-d5dd4d3630d3"/>
  </ds:schemaRefs>
</ds:datastoreItem>
</file>

<file path=customXml/itemProps5.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61</Pages>
  <Words>9015</Words>
  <Characters>56799</Characters>
  <Application>Microsoft Office Word</Application>
  <DocSecurity>0</DocSecurity>
  <Lines>473</Lines>
  <Paragraphs>131</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65683</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Pruefbericht Thueringen 2026</dc:title>
  <dc:subject>V01</dc:subject>
  <dc:creator>Noack, Elena</dc:creator>
  <cp:keywords/>
  <cp:lastModifiedBy>Noack, Elena</cp:lastModifiedBy>
  <cp:revision>4</cp:revision>
  <cp:lastPrinted>2025-12-16T11:10:00Z</cp:lastPrinted>
  <dcterms:created xsi:type="dcterms:W3CDTF">2026-10-07T08:28:00Z</dcterms:created>
  <dcterms:modified xsi:type="dcterms:W3CDTF">2026-10-07T08:32:00Z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0x01010045615C8ACC315B41A4FFBE8DC7501D12</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