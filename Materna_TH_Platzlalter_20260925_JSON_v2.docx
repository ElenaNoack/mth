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bookmarkStart w:id="14" w:name="_Toc374518796"/>
      <w:bookmarkStart w:id="15" w:name="_Toc374522087"/>
      <w:bookmarkStart w:id="16" w:name="_Toc374518801"/>
      <w:bookmarkStart w:id="17" w:name="_Toc374522092"/>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8" w:name="_Toc216953255"/>
      <w:r w:rsidRPr="002B7A15">
        <w:rPr>
          <w:noProof/>
        </w:rPr>
        <w:t>Allgemeine Informationen</w:t>
      </w:r>
      <w:bookmarkEnd w:id="10"/>
      <w:bookmarkEnd w:id="11"/>
      <w:bookmarkEnd w:id="18"/>
    </w:p>
    <w:p w14:paraId="3879D623" w14:textId="77777777" w:rsidR="00E875C5" w:rsidRPr="002B7A15" w:rsidRDefault="00E875C5" w:rsidP="00E875C5">
      <w:pPr>
        <w:pStyle w:val="berschrift2"/>
        <w:rPr>
          <w:noProof/>
        </w:rPr>
      </w:pPr>
      <w:bookmarkStart w:id="19" w:name="_Toc216953256"/>
      <w:r w:rsidRPr="002B7A15">
        <w:rPr>
          <w:noProof/>
        </w:rPr>
        <w:t xml:space="preserve">Hinweise </w:t>
      </w:r>
      <w:r w:rsidR="000A61DD" w:rsidRPr="002B7A15">
        <w:rPr>
          <w:noProof/>
        </w:rPr>
        <w:t>zum Prüfbericht</w:t>
      </w:r>
      <w:bookmarkEnd w:id="19"/>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20" w:name="_Hlk216780570"/>
      <w:r w:rsidRPr="002B7A15">
        <w:t xml:space="preserve">Es fehlen </w:t>
      </w:r>
      <w:r w:rsidR="00F73957" w:rsidRPr="002B7A15">
        <w:t xml:space="preserve">teilweise </w:t>
      </w:r>
      <w:r w:rsidRPr="002B7A15">
        <w:t>Sprachauszeichnungen für fremdsprachige Textabschnitte</w:t>
      </w:r>
      <w:bookmarkEnd w:id="20"/>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21" w:name="_Toc184920328"/>
      <w:bookmarkStart w:id="22" w:name="_Toc185255425"/>
      <w:bookmarkStart w:id="23" w:name="_Toc185430031"/>
      <w:bookmarkStart w:id="24" w:name="_Toc216953257"/>
      <w:r w:rsidRPr="002B7A15">
        <w:rPr>
          <w:noProof/>
        </w:rPr>
        <w:t>Vielfalt der Nutzergruppen</w:t>
      </w:r>
      <w:bookmarkEnd w:id="21"/>
      <w:bookmarkEnd w:id="22"/>
      <w:bookmarkEnd w:id="23"/>
      <w:bookmarkEnd w:id="24"/>
    </w:p>
    <w:p w14:paraId="1B8EDDBC" w14:textId="77777777" w:rsidR="007B12CA" w:rsidRPr="002B7A15" w:rsidRDefault="007B12CA" w:rsidP="0078553B">
      <w:pPr>
        <w:pStyle w:val="berschrift3"/>
        <w:pageBreakBefore w:val="0"/>
        <w:rPr>
          <w:rStyle w:val="berschrift3Zchn"/>
          <w:b/>
          <w:iCs/>
          <w:noProof/>
          <w:snapToGrid w:val="0"/>
        </w:rPr>
      </w:pPr>
      <w:bookmarkStart w:id="25" w:name="_Toc184920329"/>
      <w:bookmarkStart w:id="26" w:name="_Toc185255426"/>
      <w:bookmarkStart w:id="27" w:name="_Toc185430032"/>
      <w:bookmarkStart w:id="28" w:name="_Toc216953258"/>
      <w:r w:rsidRPr="002B7A15">
        <w:rPr>
          <w:rStyle w:val="berschrift3Zchn"/>
          <w:b/>
          <w:iCs/>
          <w:noProof/>
          <w:snapToGrid w:val="0"/>
        </w:rPr>
        <w:t xml:space="preserve">Menschen mit kognitiven Einschränkungen </w:t>
      </w:r>
      <w:bookmarkEnd w:id="25"/>
      <w:bookmarkEnd w:id="26"/>
      <w:bookmarkEnd w:id="27"/>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8"/>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9" w:name="_Toc184920330"/>
      <w:bookmarkStart w:id="30" w:name="_Toc185255427"/>
      <w:bookmarkStart w:id="31" w:name="_Toc185430033"/>
      <w:bookmarkStart w:id="32" w:name="_Toc216953259"/>
      <w:bookmarkStart w:id="33" w:name="_Toc29559837"/>
      <w:bookmarkStart w:id="34" w:name="_Toc34815505"/>
      <w:r w:rsidRPr="002B7A15">
        <w:rPr>
          <w:noProof/>
        </w:rPr>
        <w:t>Sehbehinderte und sehschwache Menschen (eingeschränktes Sehvermögen)</w:t>
      </w:r>
      <w:bookmarkEnd w:id="29"/>
      <w:bookmarkEnd w:id="30"/>
      <w:bookmarkEnd w:id="31"/>
      <w:bookmarkEnd w:id="32"/>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5" w:name="_Toc184920331"/>
      <w:bookmarkStart w:id="36" w:name="_Toc185255428"/>
      <w:bookmarkStart w:id="37" w:name="_Toc185430034"/>
      <w:bookmarkStart w:id="38" w:name="_Toc216953260"/>
      <w:bookmarkStart w:id="39" w:name="_Toc29559838"/>
      <w:bookmarkStart w:id="40" w:name="_Toc34815506"/>
      <w:bookmarkEnd w:id="33"/>
      <w:bookmarkEnd w:id="34"/>
      <w:r w:rsidRPr="002B7A15">
        <w:rPr>
          <w:noProof/>
        </w:rPr>
        <w:t>Blinde und hochgradig sehbehinderte Menschen (kein Sehvermögen)</w:t>
      </w:r>
      <w:bookmarkEnd w:id="35"/>
      <w:bookmarkEnd w:id="36"/>
      <w:bookmarkEnd w:id="37"/>
      <w:bookmarkEnd w:id="38"/>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41" w:name="_Toc184920332"/>
      <w:bookmarkStart w:id="42" w:name="_Toc185255429"/>
      <w:bookmarkStart w:id="43" w:name="_Toc185430035"/>
      <w:bookmarkStart w:id="44" w:name="_Toc216953261"/>
      <w:bookmarkEnd w:id="39"/>
      <w:bookmarkEnd w:id="40"/>
      <w:r w:rsidRPr="002B7A15">
        <w:rPr>
          <w:noProof/>
        </w:rPr>
        <w:t>Menschen mit einer Farbsehschwäche (Farbwahrnehmung)</w:t>
      </w:r>
      <w:bookmarkEnd w:id="41"/>
      <w:bookmarkEnd w:id="42"/>
      <w:bookmarkEnd w:id="43"/>
      <w:bookmarkEnd w:id="44"/>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5" w:name="_Toc184920333"/>
      <w:bookmarkStart w:id="46" w:name="_Toc185255430"/>
      <w:bookmarkStart w:id="47" w:name="_Toc185430036"/>
      <w:bookmarkStart w:id="48" w:name="_Toc216953262"/>
      <w:r w:rsidRPr="002B7A15">
        <w:rPr>
          <w:noProof/>
        </w:rPr>
        <w:t>Gehörlose Menschen (Hörvermögen)</w:t>
      </w:r>
      <w:bookmarkEnd w:id="45"/>
      <w:bookmarkEnd w:id="46"/>
      <w:bookmarkEnd w:id="47"/>
      <w:bookmarkEnd w:id="48"/>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9" w:name="_Toc184920334"/>
      <w:bookmarkStart w:id="50" w:name="_Toc185255431"/>
      <w:bookmarkStart w:id="51" w:name="_Toc185430037"/>
      <w:bookmarkStart w:id="52" w:name="_Toc216953263"/>
      <w:r w:rsidRPr="002B7A15">
        <w:rPr>
          <w:noProof/>
        </w:rPr>
        <w:t>Menschen mit Sprachstörungen (Sprachvermögen)</w:t>
      </w:r>
      <w:bookmarkEnd w:id="49"/>
      <w:bookmarkEnd w:id="50"/>
      <w:bookmarkEnd w:id="51"/>
      <w:bookmarkEnd w:id="52"/>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53" w:name="_Toc184920335"/>
      <w:bookmarkStart w:id="54" w:name="_Toc185255432"/>
      <w:bookmarkStart w:id="55" w:name="_Toc185430038"/>
      <w:bookmarkStart w:id="56" w:name="_Toc216953264"/>
      <w:r w:rsidRPr="002B7A15">
        <w:rPr>
          <w:noProof/>
        </w:rPr>
        <w:t>Motorisch eingeschränkte Menschen (Motorik/Feinmotorik)</w:t>
      </w:r>
      <w:bookmarkEnd w:id="53"/>
      <w:bookmarkEnd w:id="54"/>
      <w:bookmarkEnd w:id="55"/>
      <w:bookmarkEnd w:id="56"/>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7" w:name="_Toc184920336"/>
      <w:bookmarkStart w:id="58" w:name="_Toc185255433"/>
      <w:bookmarkStart w:id="59" w:name="_Toc185430039"/>
      <w:bookmarkStart w:id="60" w:name="_Toc216953265"/>
      <w:r w:rsidRPr="002B7A15">
        <w:rPr>
          <w:noProof/>
        </w:rPr>
        <w:t>Photosensibilität (Anfallsleiden)</w:t>
      </w:r>
      <w:bookmarkEnd w:id="57"/>
      <w:bookmarkEnd w:id="58"/>
      <w:bookmarkEnd w:id="59"/>
      <w:bookmarkEnd w:id="60"/>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61" w:name="_Legende_und_Erläuterung"/>
      <w:bookmarkStart w:id="62" w:name="_Toc34815509"/>
      <w:bookmarkStart w:id="63" w:name="_Toc216953266"/>
      <w:bookmarkEnd w:id="12"/>
      <w:bookmarkEnd w:id="13"/>
      <w:bookmarkEnd w:id="61"/>
      <w:r w:rsidRPr="002B7A15">
        <w:rPr>
          <w:noProof/>
        </w:rPr>
        <w:t>Angaben zur Prüfung</w:t>
      </w:r>
      <w:bookmarkEnd w:id="62"/>
      <w:bookmarkEnd w:id="63"/>
    </w:p>
    <w:p w14:paraId="21F85795" w14:textId="77777777" w:rsidR="00581B3C" w:rsidRPr="002B7A15" w:rsidRDefault="00581B3C" w:rsidP="00581B3C">
      <w:pPr>
        <w:pStyle w:val="berschrift2"/>
        <w:rPr>
          <w:noProof/>
        </w:rPr>
      </w:pPr>
      <w:bookmarkStart w:id="64" w:name="_Toc29559833"/>
      <w:bookmarkStart w:id="65" w:name="_Toc34815501"/>
      <w:bookmarkStart w:id="66" w:name="_Toc216953267"/>
      <w:r w:rsidRPr="002B7A15">
        <w:rPr>
          <w:noProof/>
        </w:rPr>
        <w:t>Gesetzliche Grundlagen und Richtlinien</w:t>
      </w:r>
      <w:bookmarkEnd w:id="64"/>
      <w:bookmarkEnd w:id="65"/>
      <w:bookmarkEnd w:id="66"/>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77777777"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77777777"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77777777"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77777777"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7" w:name="_Toc26516089"/>
    <w:p w14:paraId="26232F3B" w14:textId="77777777"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7"/>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77777777"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77777777"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77777777"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77777777"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77777777"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8" w:name="_Toc34815510"/>
      <w:bookmarkStart w:id="69" w:name="_Toc216953268"/>
      <w:commentRangeStart w:id="70"/>
      <w:r w:rsidRPr="002B7A15">
        <w:rPr>
          <w:noProof/>
        </w:rPr>
        <w:t>Organisatorische Angaben und Systemumgebung</w:t>
      </w:r>
      <w:bookmarkEnd w:id="68"/>
      <w:bookmarkEnd w:id="69"/>
      <w:commentRangeEnd w:id="70"/>
      <w:r w:rsidR="00CE363C" w:rsidRPr="002B7A15">
        <w:rPr>
          <w:rStyle w:val="Kommentarzeichen"/>
          <w:noProof/>
          <w:sz w:val="26"/>
          <w:szCs w:val="28"/>
        </w:rPr>
        <w:commentReference w:id="70"/>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71"/>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71"/>
            <w:r w:rsidR="00CE363C" w:rsidRPr="002B7A15">
              <w:rPr>
                <w:rStyle w:val="Kommentarzeichen"/>
                <w:sz w:val="24"/>
                <w:szCs w:val="20"/>
              </w:rPr>
              <w:commentReference w:id="71"/>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72"/>
            <w:r w:rsidRPr="002B7A15">
              <w:t>Region</w:t>
            </w:r>
            <w:commentRangeEnd w:id="72"/>
            <w:r w:rsidR="00CE363C" w:rsidRPr="002B7A15">
              <w:rPr>
                <w:rStyle w:val="Kommentarzeichen"/>
                <w:sz w:val="24"/>
                <w:szCs w:val="20"/>
              </w:rPr>
              <w:commentReference w:id="72"/>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73"/>
            <w:r w:rsidRPr="002B7A15">
              <w:t>Verwaltungsebene</w:t>
            </w:r>
            <w:commentRangeEnd w:id="73"/>
            <w:r w:rsidR="00CE363C" w:rsidRPr="002B7A15">
              <w:rPr>
                <w:rStyle w:val="Kommentarzeichen"/>
                <w:sz w:val="24"/>
                <w:szCs w:val="20"/>
              </w:rPr>
              <w:commentReference w:id="73"/>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74"/>
            <w:r w:rsidRPr="002B7A15">
              <w:t>…/202</w:t>
            </w:r>
            <w:commentRangeEnd w:id="74"/>
            <w:r w:rsidR="00FE1625" w:rsidRPr="002B7A15">
              <w:rPr>
                <w:rStyle w:val="Kommentarzeichen"/>
                <w:sz w:val="24"/>
                <w:szCs w:val="20"/>
              </w:rPr>
              <w:commentReference w:id="74"/>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5"/>
            <w:r w:rsidRPr="002B7A15">
              <w:t>Name des Webauftritts:</w:t>
            </w:r>
            <w:commentRangeEnd w:id="75"/>
            <w:r w:rsidR="00CE363C" w:rsidRPr="002B7A15">
              <w:rPr>
                <w:rStyle w:val="Kommentarzeichen"/>
                <w:sz w:val="24"/>
                <w:szCs w:val="20"/>
              </w:rPr>
              <w:commentReference w:id="75"/>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6"/>
            <w:r w:rsidRPr="002B7A15">
              <w:t>Version des Webauftritts:</w:t>
            </w:r>
            <w:commentRangeEnd w:id="76"/>
            <w:r w:rsidR="00CE363C" w:rsidRPr="002B7A15">
              <w:rPr>
                <w:rStyle w:val="Kommentarzeichen"/>
                <w:sz w:val="24"/>
                <w:szCs w:val="20"/>
              </w:rPr>
              <w:commentReference w:id="76"/>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7"/>
            <w:r w:rsidRPr="002B7A15">
              <w:t>2. Browser:</w:t>
            </w:r>
            <w:commentRangeEnd w:id="77"/>
            <w:r w:rsidR="000C13E1" w:rsidRPr="002B7A15">
              <w:rPr>
                <w:rStyle w:val="Kommentarzeichen"/>
                <w:sz w:val="24"/>
                <w:szCs w:val="20"/>
              </w:rPr>
              <w:commentReference w:id="77"/>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8"/>
            <w:r w:rsidRPr="002B7A15">
              <w:t>Bildschirmauflösung</w:t>
            </w:r>
            <w:commentRangeEnd w:id="78"/>
            <w:r w:rsidR="00FE1625" w:rsidRPr="002B7A15">
              <w:rPr>
                <w:rStyle w:val="Kommentarzeichen"/>
                <w:sz w:val="24"/>
                <w:szCs w:val="20"/>
              </w:rPr>
              <w:commentReference w:id="78"/>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9" w:name="_Toc34815511"/>
      <w:bookmarkStart w:id="80" w:name="_Toc216953269"/>
      <w:bookmarkStart w:id="81" w:name="_Toc450733024"/>
      <w:bookmarkStart w:id="82" w:name="_Toc504467924"/>
      <w:commentRangeStart w:id="83"/>
      <w:r w:rsidRPr="002B7A15">
        <w:rPr>
          <w:noProof/>
        </w:rPr>
        <w:t>Testumfang</w:t>
      </w:r>
      <w:bookmarkEnd w:id="79"/>
      <w:bookmarkEnd w:id="80"/>
      <w:commentRangeEnd w:id="83"/>
      <w:r w:rsidR="007071DD" w:rsidRPr="002B7A15">
        <w:rPr>
          <w:rStyle w:val="Kommentarzeichen"/>
          <w:noProof/>
          <w:sz w:val="26"/>
          <w:szCs w:val="28"/>
        </w:rPr>
        <w:commentReference w:id="83"/>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p>
    <w:p w14:paraId="26B2162F" w14:textId="77777777" w:rsidR="00581B3C" w:rsidRPr="002B7A15" w:rsidRDefault="00581B3C" w:rsidP="007E618C">
      <w:pPr>
        <w:pStyle w:val="Bodytext"/>
        <w:numPr>
          <w:ilvl w:val="0"/>
          <w:numId w:val="36"/>
        </w:numPr>
        <w:spacing w:after="60"/>
        <w:ind w:left="714" w:hanging="357"/>
        <w:textAlignment w:val="auto"/>
      </w:pPr>
      <w:commentRangeStart w:id="84"/>
      <w:r w:rsidRPr="002B7A15">
        <w:t>Startseite</w:t>
      </w:r>
    </w:p>
    <w:p w14:paraId="1909C578" w14:textId="77777777" w:rsidR="00581B3C" w:rsidRPr="002B7A15" w:rsidRDefault="00581B3C" w:rsidP="007E618C">
      <w:pPr>
        <w:pStyle w:val="Bodytext"/>
        <w:numPr>
          <w:ilvl w:val="0"/>
          <w:numId w:val="36"/>
        </w:numPr>
        <w:spacing w:after="60"/>
        <w:ind w:left="714" w:hanging="357"/>
        <w:textAlignment w:val="auto"/>
      </w:pPr>
      <w:r w:rsidRPr="002B7A15">
        <w:t>Kontakt</w:t>
      </w:r>
    </w:p>
    <w:p w14:paraId="26E94F82" w14:textId="77777777" w:rsidR="00581B3C" w:rsidRPr="002B7A15" w:rsidRDefault="00581B3C" w:rsidP="007E618C">
      <w:pPr>
        <w:pStyle w:val="Bodytext"/>
        <w:numPr>
          <w:ilvl w:val="0"/>
          <w:numId w:val="36"/>
        </w:numPr>
        <w:spacing w:after="60"/>
        <w:ind w:left="714" w:hanging="357"/>
        <w:textAlignment w:val="auto"/>
      </w:pPr>
      <w:r w:rsidRPr="002B7A15">
        <w:t>Inhaltsseite 1</w:t>
      </w:r>
    </w:p>
    <w:p w14:paraId="5F9BE991" w14:textId="77777777" w:rsidR="00581B3C" w:rsidRPr="002B7A15" w:rsidRDefault="00581B3C" w:rsidP="007E618C">
      <w:pPr>
        <w:pStyle w:val="Bodytext"/>
        <w:numPr>
          <w:ilvl w:val="0"/>
          <w:numId w:val="36"/>
        </w:numPr>
        <w:spacing w:after="60"/>
        <w:ind w:left="714" w:hanging="357"/>
        <w:textAlignment w:val="auto"/>
      </w:pPr>
      <w:r w:rsidRPr="002B7A15">
        <w:t>Inhaltsseite 2</w:t>
      </w:r>
      <w:commentRangeEnd w:id="84"/>
      <w:r w:rsidR="00FE1625" w:rsidRPr="002B7A15">
        <w:rPr>
          <w:rStyle w:val="Kommentarzeichen"/>
          <w:sz w:val="24"/>
          <w:szCs w:val="20"/>
        </w:rPr>
        <w:commentReference w:id="84"/>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5" w:name="_Toc34815512"/>
      <w:bookmarkStart w:id="86" w:name="_Toc216953270"/>
      <w:commentRangeStart w:id="87"/>
      <w:r w:rsidRPr="002B7A15">
        <w:rPr>
          <w:noProof/>
        </w:rPr>
        <w:t>Test</w:t>
      </w:r>
      <w:r w:rsidR="00A123D4" w:rsidRPr="002B7A15">
        <w:rPr>
          <w:noProof/>
        </w:rPr>
        <w:t>d</w:t>
      </w:r>
      <w:r w:rsidRPr="002B7A15">
        <w:rPr>
          <w:noProof/>
        </w:rPr>
        <w:t>urchführung</w:t>
      </w:r>
      <w:bookmarkEnd w:id="81"/>
      <w:bookmarkEnd w:id="82"/>
      <w:bookmarkEnd w:id="85"/>
      <w:bookmarkEnd w:id="86"/>
      <w:commentRangeEnd w:id="87"/>
      <w:r w:rsidR="00307D87" w:rsidRPr="002B7A15">
        <w:rPr>
          <w:rStyle w:val="Kommentarzeichen"/>
          <w:noProof/>
          <w:sz w:val="26"/>
          <w:szCs w:val="28"/>
        </w:rPr>
        <w:commentReference w:id="87"/>
      </w:r>
      <w:r w:rsidR="00A123D4" w:rsidRPr="002B7A15">
        <w:rPr>
          <w:noProof/>
        </w:rPr>
        <w:t xml:space="preserve"> </w:t>
      </w:r>
    </w:p>
    <w:p w14:paraId="0EE51424" w14:textId="77777777" w:rsidR="00A123D4" w:rsidRPr="002B7A15" w:rsidRDefault="00A123D4" w:rsidP="00A123D4">
      <w:pPr>
        <w:pStyle w:val="Bodytext"/>
      </w:pPr>
      <w:bookmarkStart w:id="88"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8"/>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9"/>
      <w:r w:rsidRPr="002B7A15">
        <w:t>Werden bei Webauftritten Cookies oder Cookie-Banner eingesetzt, so wird für die Prüfung stets mit den minimal notwendigen Einstellungen getestet.</w:t>
      </w:r>
      <w:commentRangeEnd w:id="89"/>
      <w:r w:rsidRPr="002B7A15">
        <w:rPr>
          <w:rStyle w:val="Kommentarzeichen"/>
          <w:sz w:val="24"/>
          <w:szCs w:val="20"/>
        </w:rPr>
        <w:commentReference w:id="89"/>
      </w:r>
    </w:p>
    <w:p w14:paraId="510FD8D6" w14:textId="77777777" w:rsidR="00581B3C" w:rsidRPr="002B7A15" w:rsidRDefault="00A123D4" w:rsidP="008D3BA8">
      <w:pPr>
        <w:pStyle w:val="berschrift2"/>
        <w:pageBreakBefore/>
        <w:suppressAutoHyphens/>
        <w:spacing w:after="120" w:line="288" w:lineRule="auto"/>
        <w:rPr>
          <w:noProof/>
        </w:rPr>
      </w:pPr>
      <w:bookmarkStart w:id="90" w:name="_Toc216953271"/>
      <w:commentRangeStart w:id="91"/>
      <w:r w:rsidRPr="002B7A15">
        <w:rPr>
          <w:noProof/>
        </w:rPr>
        <w:t>Testausschlüsse</w:t>
      </w:r>
      <w:bookmarkEnd w:id="90"/>
      <w:commentRangeEnd w:id="91"/>
      <w:r w:rsidR="00FE1625" w:rsidRPr="002B7A15">
        <w:rPr>
          <w:rStyle w:val="Kommentarzeichen"/>
          <w:noProof/>
          <w:sz w:val="26"/>
          <w:szCs w:val="28"/>
        </w:rPr>
        <w:commentReference w:id="91"/>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92" w:name="_Ausschlüsse_von_der"/>
      <w:bookmarkStart w:id="93" w:name="_Toc424652714"/>
      <w:bookmarkStart w:id="94" w:name="_Toc425507199"/>
      <w:bookmarkStart w:id="95" w:name="_Toc425515874"/>
      <w:bookmarkStart w:id="96" w:name="_Toc425528492"/>
      <w:bookmarkStart w:id="97" w:name="_Toc429051602"/>
      <w:bookmarkStart w:id="98" w:name="_Toc429482784"/>
      <w:bookmarkStart w:id="99" w:name="_Toc430074962"/>
      <w:bookmarkStart w:id="100" w:name="_Toc430245664"/>
      <w:bookmarkStart w:id="101" w:name="_Toc430246553"/>
      <w:bookmarkStart w:id="102" w:name="_Toc450733025"/>
      <w:bookmarkStart w:id="103" w:name="_Toc504467925"/>
      <w:bookmarkEnd w:id="92"/>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104" w:name="_Toc216953272"/>
      <w:bookmarkEnd w:id="93"/>
      <w:bookmarkEnd w:id="94"/>
      <w:bookmarkEnd w:id="95"/>
      <w:bookmarkEnd w:id="96"/>
      <w:bookmarkEnd w:id="97"/>
      <w:bookmarkEnd w:id="98"/>
      <w:bookmarkEnd w:id="99"/>
      <w:bookmarkEnd w:id="100"/>
      <w:bookmarkEnd w:id="101"/>
      <w:bookmarkEnd w:id="102"/>
      <w:bookmarkEnd w:id="103"/>
      <w:r w:rsidRPr="002B7A15">
        <w:rPr>
          <w:noProof/>
        </w:rPr>
        <w:t>Ergebnis der Prüfung</w:t>
      </w:r>
      <w:bookmarkEnd w:id="104"/>
    </w:p>
    <w:p w14:paraId="7A941B61" w14:textId="77777777" w:rsidR="004A0439" w:rsidRPr="002B7A15" w:rsidRDefault="004A0439" w:rsidP="00581B3C">
      <w:pPr>
        <w:pStyle w:val="berschrift2"/>
        <w:rPr>
          <w:noProof/>
        </w:rPr>
      </w:pPr>
      <w:bookmarkStart w:id="105" w:name="_Toc29559829"/>
      <w:bookmarkStart w:id="106" w:name="_Toc34815497"/>
      <w:bookmarkStart w:id="107" w:name="_Toc216953273"/>
      <w:r w:rsidRPr="002B7A15">
        <w:rPr>
          <w:noProof/>
        </w:rPr>
        <w:t>Fazit</w:t>
      </w:r>
      <w:bookmarkEnd w:id="105"/>
      <w:bookmarkEnd w:id="106"/>
      <w:bookmarkEnd w:id="107"/>
    </w:p>
    <w:p w14:paraId="1EEB6196" w14:textId="77777777" w:rsidR="001F41C8" w:rsidRPr="002B7A15" w:rsidRDefault="001F41C8" w:rsidP="001F41C8">
      <w:pPr>
        <w:pStyle w:val="Bodytext"/>
        <w:rPr>
          <w:snapToGrid w:val="0"/>
        </w:rPr>
      </w:pPr>
      <w:r w:rsidRPr="002B7A15">
        <w:t xml:space="preserve">Der Webauftritt </w:t>
      </w:r>
      <w:commentRangeStart w:id="108"/>
      <w:r w:rsidRPr="002B7A15">
        <w:t>…</w:t>
      </w:r>
      <w:commentRangeEnd w:id="108"/>
      <w:r w:rsidR="00C25C83" w:rsidRPr="002B7A15">
        <w:rPr>
          <w:rStyle w:val="Kommentarzeichen"/>
          <w:sz w:val="24"/>
          <w:szCs w:val="20"/>
        </w:rPr>
        <w:commentReference w:id="108"/>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9" w:name="_Hlk96417765"/>
      <w:commentRangeStart w:id="110"/>
      <w:r w:rsidRPr="002B7A15">
        <w:rPr>
          <w:b/>
          <w:bCs/>
          <w:szCs w:val="23"/>
        </w:rPr>
        <w:t>Fazit ergänzen</w:t>
      </w:r>
      <w:r w:rsidRPr="002B7A15">
        <w:rPr>
          <w:szCs w:val="23"/>
        </w:rPr>
        <w:t>.</w:t>
      </w:r>
      <w:commentRangeEnd w:id="110"/>
      <w:r w:rsidRPr="002B7A15">
        <w:rPr>
          <w:rStyle w:val="Kommentarzeichen"/>
          <w:sz w:val="24"/>
          <w:szCs w:val="23"/>
        </w:rPr>
        <w:commentReference w:id="110"/>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11"/>
      <w:r w:rsidRPr="002B7A15">
        <w:t xml:space="preserve">… (…%) der </w:t>
      </w:r>
      <w:r w:rsidR="00B23F67" w:rsidRPr="002B7A15">
        <w:t>2</w:t>
      </w:r>
      <w:r w:rsidR="000E4E0C" w:rsidRPr="002B7A15">
        <w:t>7</w:t>
      </w:r>
      <w:r w:rsidRPr="002B7A15">
        <w:t xml:space="preserve"> Anforderungen sind aktuell bestanden, … (…%) im Wesentlichen bestanden und … (…%) sind nicht anwendbar. </w:t>
      </w:r>
      <w:bookmarkStart w:id="112"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12"/>
      <w:commentRangeEnd w:id="111"/>
      <w:r w:rsidR="008E1D25" w:rsidRPr="002B7A15">
        <w:rPr>
          <w:rStyle w:val="Kommentarzeichen"/>
          <w:sz w:val="24"/>
          <w:szCs w:val="23"/>
        </w:rPr>
        <w:commentReference w:id="111"/>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77777777"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CA4B03">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13" w:name="_Bewertung_der_WCAG-Erfolgskriterien"/>
      <w:bookmarkStart w:id="114" w:name="_Toc34815498"/>
      <w:bookmarkStart w:id="115" w:name="_Toc216953274"/>
      <w:bookmarkStart w:id="116" w:name="_Toc398634030"/>
      <w:bookmarkStart w:id="117" w:name="_Toc403386746"/>
      <w:bookmarkStart w:id="118" w:name="_Toc504467909"/>
      <w:bookmarkEnd w:id="109"/>
      <w:bookmarkEnd w:id="113"/>
      <w:r w:rsidRPr="002B7A15">
        <w:rPr>
          <w:noProof/>
        </w:rPr>
        <w:t xml:space="preserve">Bewertung der </w:t>
      </w:r>
      <w:bookmarkEnd w:id="114"/>
      <w:r w:rsidR="00F94B06" w:rsidRPr="002B7A15">
        <w:rPr>
          <w:noProof/>
        </w:rPr>
        <w:t>Anforderungen</w:t>
      </w:r>
      <w:bookmarkEnd w:id="115"/>
    </w:p>
    <w:p w14:paraId="07D3E0B4" w14:textId="77777777" w:rsidR="002F286D" w:rsidRPr="002B7A15" w:rsidRDefault="002F286D" w:rsidP="002F286D">
      <w:pPr>
        <w:pStyle w:val="Bodytext"/>
        <w:rPr>
          <w:color w:val="auto"/>
        </w:rPr>
      </w:pPr>
      <w:bookmarkStart w:id="119"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9"/>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20" w:name="_Hlk96422099"/>
      <w:bookmarkStart w:id="121" w:name="_Hlk126233890"/>
      <w:bookmarkStart w:id="122" w:name="_Hlk96420144"/>
      <w:bookmarkStart w:id="123"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24" w:name="_Hlk96420228"/>
      <w:r w:rsidRPr="002B7A15">
        <w:t>der EN</w:t>
      </w:r>
      <w:r w:rsidR="007071DD" w:rsidRPr="002B7A15">
        <w:t> </w:t>
      </w:r>
      <w:r w:rsidRPr="002B7A15">
        <w:t>301</w:t>
      </w:r>
      <w:r w:rsidR="007071DD" w:rsidRPr="002B7A15">
        <w:t> </w:t>
      </w:r>
      <w:r w:rsidRPr="002B7A15">
        <w:t>549 und den zusätzlichen Anforderungen</w:t>
      </w:r>
      <w:bookmarkEnd w:id="124"/>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5" w:name="_Hlk96420160"/>
      <w:bookmarkStart w:id="126" w:name="_Hlk96421393"/>
      <w:bookmarkEnd w:id="120"/>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7" w:name="_Hlk123831090"/>
      <w:bookmarkEnd w:id="125"/>
      <w:bookmarkEnd w:id="126"/>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21"/>
    <w:bookmarkEnd w:id="127"/>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8" w:name="_Toc216953275"/>
      <w:bookmarkEnd w:id="122"/>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8"/>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0" w:type="auto"/>
        <w:jc w:val="center"/>
        <w:tblCellMar>
          <w:left w:w="68" w:type="dxa"/>
          <w:right w:w="70" w:type="dxa"/>
        </w:tblCellMar>
        <w:tblLook w:val="04A0" w:firstRow="1" w:lastRow="0" w:firstColumn="1" w:lastColumn="0" w:noHBand="0" w:noVBand="1"/>
      </w:tblPr>
      <w:tblGrid>
        <w:gridCol w:w="6792"/>
        <w:gridCol w:w="2268"/>
      </w:tblGrid>
      <w:tr w:rsidR="004A0439" w:rsidRPr="002B7A15" w14:paraId="18A0FF0B" w14:textId="77777777" w:rsidTr="005C5785">
        <w:trPr>
          <w:trHeight w:val="330"/>
          <w:tblHeader/>
          <w:jc w:val="center"/>
        </w:trPr>
        <w:tc>
          <w:tcPr>
            <w:tcW w:w="6792" w:type="dxa"/>
            <w:tcBorders>
              <w:top w:val="single" w:sz="4" w:space="0" w:color="auto"/>
              <w:left w:val="single" w:sz="4" w:space="0" w:color="auto"/>
              <w:bottom w:val="single" w:sz="8" w:space="0" w:color="auto"/>
              <w:right w:val="single" w:sz="8" w:space="0" w:color="auto"/>
            </w:tcBorders>
            <w:vAlign w:val="center"/>
            <w:hideMark/>
          </w:tcPr>
          <w:bookmarkEnd w:id="123"/>
          <w:p w14:paraId="04F8863F" w14:textId="77777777" w:rsidR="004A0439" w:rsidRPr="002B7A15" w:rsidRDefault="00902173" w:rsidP="003A3FCA">
            <w:pPr>
              <w:spacing w:after="0"/>
              <w:jc w:val="left"/>
              <w:rPr>
                <w:b/>
                <w:snapToGrid/>
                <w:color w:val="000000"/>
              </w:rPr>
            </w:pPr>
            <w:r w:rsidRPr="002B7A15">
              <w:rPr>
                <w:b/>
                <w:snapToGrid/>
                <w:color w:val="000000"/>
              </w:rPr>
              <w:t>EN</w:t>
            </w:r>
            <w:r w:rsidR="00B23F67" w:rsidRPr="002B7A15">
              <w:rPr>
                <w:b/>
                <w:snapToGrid/>
                <w:color w:val="000000"/>
              </w:rPr>
              <w:t xml:space="preserve"> </w:t>
            </w:r>
            <w:r w:rsidRPr="002B7A15">
              <w:rPr>
                <w:b/>
                <w:snapToGrid/>
                <w:color w:val="000000"/>
              </w:rPr>
              <w:t>301</w:t>
            </w:r>
            <w:r w:rsidR="00B23F67" w:rsidRPr="002B7A15">
              <w:rPr>
                <w:b/>
                <w:snapToGrid/>
                <w:color w:val="000000"/>
              </w:rPr>
              <w:t xml:space="preserve"> </w:t>
            </w:r>
            <w:r w:rsidRPr="002B7A15">
              <w:rPr>
                <w:b/>
                <w:snapToGrid/>
                <w:color w:val="000000"/>
              </w:rPr>
              <w:t>549</w:t>
            </w:r>
            <w:r w:rsidR="00683BED" w:rsidRPr="002B7A15">
              <w:rPr>
                <w:b/>
                <w:snapToGrid/>
                <w:color w:val="000000"/>
              </w:rPr>
              <w:t xml:space="preserve"> geprüfte Anforderungen</w:t>
            </w:r>
            <w:r w:rsidR="00520827" w:rsidRPr="002B7A15">
              <w:rPr>
                <w:b/>
                <w:snapToGrid/>
                <w:color w:val="000000"/>
              </w:rPr>
              <w:t xml:space="preserve"> </w:t>
            </w:r>
          </w:p>
        </w:tc>
        <w:tc>
          <w:tcPr>
            <w:tcW w:w="2268" w:type="dxa"/>
            <w:tcBorders>
              <w:top w:val="single" w:sz="4" w:space="0" w:color="auto"/>
              <w:left w:val="nil"/>
              <w:bottom w:val="single" w:sz="8" w:space="0" w:color="auto"/>
              <w:right w:val="single" w:sz="4" w:space="0" w:color="auto"/>
            </w:tcBorders>
            <w:vAlign w:val="center"/>
            <w:hideMark/>
          </w:tcPr>
          <w:p w14:paraId="4D42D98E" w14:textId="77777777" w:rsidR="004A0439" w:rsidRPr="002B7A15" w:rsidRDefault="006B60C8" w:rsidP="00E51039">
            <w:pPr>
              <w:spacing w:after="0"/>
              <w:jc w:val="center"/>
              <w:rPr>
                <w:b/>
                <w:snapToGrid/>
                <w:color w:val="000000"/>
              </w:rPr>
            </w:pPr>
            <w:commentRangeStart w:id="129"/>
            <w:r w:rsidRPr="002B7A15">
              <w:rPr>
                <w:b/>
                <w:snapToGrid/>
                <w:color w:val="000000"/>
              </w:rPr>
              <w:t>Bewertung</w:t>
            </w:r>
            <w:commentRangeEnd w:id="129"/>
            <w:r w:rsidR="007B12CA" w:rsidRPr="002B7A15">
              <w:rPr>
                <w:rStyle w:val="Kommentarzeichen"/>
                <w:b/>
                <w:snapToGrid/>
                <w:color w:val="000000"/>
                <w:sz w:val="24"/>
                <w:szCs w:val="24"/>
              </w:rPr>
              <w:commentReference w:id="129"/>
            </w:r>
          </w:p>
        </w:tc>
      </w:tr>
      <w:tr w:rsidR="0064781A" w:rsidRPr="002B7A15" w14:paraId="44F63B0C" w14:textId="77777777" w:rsidTr="00304734">
        <w:trPr>
          <w:trHeight w:val="567"/>
          <w:jc w:val="center"/>
        </w:trPr>
        <w:tc>
          <w:tcPr>
            <w:tcW w:w="6792" w:type="dxa"/>
            <w:tcBorders>
              <w:top w:val="nil"/>
              <w:left w:val="single" w:sz="4" w:space="0" w:color="auto"/>
              <w:bottom w:val="single" w:sz="4" w:space="0" w:color="auto"/>
              <w:right w:val="single" w:sz="4" w:space="0" w:color="auto"/>
            </w:tcBorders>
            <w:vAlign w:val="center"/>
            <w:hideMark/>
          </w:tcPr>
          <w:p w14:paraId="73651665" w14:textId="77777777" w:rsidR="0064781A" w:rsidRPr="002B7A15" w:rsidRDefault="0064781A" w:rsidP="0064781A">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sdt>
          <w:sdtPr>
            <w:alias w:val="Prüfschritt erfüllt?"/>
            <w:tag w:val="Prüfschritt erfüllt?"/>
            <w:id w:val="-719598810"/>
            <w:placeholder>
              <w:docPart w:val="201C07D9A8124CA3A7A5BBE28B74FEC1"/>
            </w:placeholder>
            <w:docPartList>
              <w:docPartGallery w:val="Custom Quick Parts"/>
            </w:docPartList>
          </w:sdtPr>
          <w:sdtContent>
            <w:tc>
              <w:tcPr>
                <w:tcW w:w="2268" w:type="dxa"/>
                <w:tcBorders>
                  <w:top w:val="nil"/>
                  <w:left w:val="nil"/>
                  <w:bottom w:val="nil"/>
                  <w:right w:val="single" w:sz="4" w:space="0" w:color="auto"/>
                </w:tcBorders>
                <w:noWrap/>
                <w:vAlign w:val="center"/>
                <w:hideMark/>
              </w:tcPr>
              <w:p w14:paraId="081912E3" w14:textId="77777777" w:rsidR="0064781A" w:rsidRPr="002B7A15" w:rsidRDefault="0064781A" w:rsidP="006F7768">
                <w:pPr>
                  <w:pStyle w:val="PlatzhalterDokumentbaustein"/>
                </w:pPr>
                <w:r w:rsidRPr="002B7A15">
                  <w:rPr>
                    <w:rStyle w:val="Platzhaltertext"/>
                    <w:color w:val="263032" w:themeColor="text1" w:themeTint="E6"/>
                  </w:rPr>
                  <w:t>Wählen Sie einen Dokumentbaustein aus.</w:t>
                </w:r>
              </w:p>
            </w:tc>
          </w:sdtContent>
        </w:sdt>
      </w:tr>
      <w:tr w:rsidR="0064781A" w:rsidRPr="002B7A15" w14:paraId="08B6FAA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544181F" w14:textId="77777777" w:rsidR="0064781A" w:rsidRPr="002B7A15" w:rsidRDefault="0064781A" w:rsidP="0064781A">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sdt>
          <w:sdtPr>
            <w:rPr>
              <w:color w:val="000000"/>
            </w:rPr>
            <w:alias w:val="Prüfschritt erfüllt?"/>
            <w:tag w:val="Prüfschritt erfüllt?"/>
            <w:id w:val="-1357810710"/>
            <w:placeholder>
              <w:docPart w:val="38C27D4E7C5D4A048184954554C2AE7B"/>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05E322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0333AB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BAB580" w14:textId="77777777" w:rsidR="0064781A" w:rsidRPr="002B7A15" w:rsidRDefault="0064781A" w:rsidP="0064781A">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sdt>
          <w:sdtPr>
            <w:rPr>
              <w:color w:val="000000"/>
            </w:rPr>
            <w:alias w:val="Prüfschritt erfüllt?"/>
            <w:tag w:val="Prüfschritt erfüllt?"/>
            <w:id w:val="864404946"/>
            <w:placeholder>
              <w:docPart w:val="0B12CB416A46447BA786731B3511C5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BD1F1B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839C40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18608FFE" w14:textId="77777777" w:rsidR="0064781A" w:rsidRPr="002B7A15" w:rsidRDefault="0064781A" w:rsidP="0064781A">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sdt>
          <w:sdtPr>
            <w:rPr>
              <w:color w:val="000000"/>
            </w:rPr>
            <w:alias w:val="Prüfschritt erfüllt?"/>
            <w:tag w:val="Prüfschritt erfüllt?"/>
            <w:id w:val="1613395626"/>
            <w:placeholder>
              <w:docPart w:val="D9A15B4FF2254BAC91657F91B0F48D5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B80D35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9F2206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B21CBDB" w14:textId="77777777" w:rsidR="0064781A" w:rsidRPr="002B7A15" w:rsidRDefault="0064781A" w:rsidP="0064781A">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sdt>
          <w:sdtPr>
            <w:rPr>
              <w:color w:val="000000"/>
            </w:rPr>
            <w:alias w:val="Prüfschritt erfüllt?"/>
            <w:tag w:val="Prüfschritt erfüllt?"/>
            <w:id w:val="1452899883"/>
            <w:placeholder>
              <w:docPart w:val="91EFEC95B0C24941833A3DCA6E03067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A967ACE"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54873C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8D1FB04" w14:textId="77777777" w:rsidR="0064781A" w:rsidRPr="002B7A15" w:rsidRDefault="0064781A" w:rsidP="0064781A">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sdt>
          <w:sdtPr>
            <w:rPr>
              <w:color w:val="000000"/>
            </w:rPr>
            <w:alias w:val="Prüfschritt erfüllt?"/>
            <w:tag w:val="Prüfschritt erfüllt?"/>
            <w:id w:val="-2078746641"/>
            <w:placeholder>
              <w:docPart w:val="A39C4D6EF79E478C8580A5487969DAF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A979C0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854FE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78E99F2" w14:textId="77777777" w:rsidR="0064781A" w:rsidRPr="002B7A15" w:rsidRDefault="0064781A" w:rsidP="0064781A">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sdt>
          <w:sdtPr>
            <w:rPr>
              <w:color w:val="000000"/>
            </w:rPr>
            <w:alias w:val="Prüfschritt erfüllt?"/>
            <w:tag w:val="Prüfschritt erfüllt?"/>
            <w:id w:val="1241755620"/>
            <w:placeholder>
              <w:docPart w:val="899E4FDF0A114DFF823FC315E3FAF158"/>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4B4AE0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AD0E504"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58544D" w14:textId="77777777" w:rsidR="0064781A" w:rsidRPr="002B7A15" w:rsidRDefault="0064781A" w:rsidP="0064781A">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sdt>
          <w:sdtPr>
            <w:rPr>
              <w:color w:val="000000"/>
            </w:rPr>
            <w:alias w:val="Prüfschritt erfüllt?"/>
            <w:tag w:val="Prüfschritt erfüllt?"/>
            <w:id w:val="945973902"/>
            <w:placeholder>
              <w:docPart w:val="E2091447FE5543F3A997E11603A95C4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AA6C498"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093B7F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AEEB693" w14:textId="77777777" w:rsidR="0064781A" w:rsidRPr="002B7A15" w:rsidRDefault="0064781A" w:rsidP="0064781A">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sdt>
          <w:sdtPr>
            <w:rPr>
              <w:color w:val="000000"/>
            </w:rPr>
            <w:alias w:val="Prüfschritt erfüllt?"/>
            <w:tag w:val="Prüfschritt erfüllt?"/>
            <w:id w:val="-338236571"/>
            <w:placeholder>
              <w:docPart w:val="973EDCB6E6AB4F829DE9217DAB70D5E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2DF036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79372B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04E494" w14:textId="77777777" w:rsidR="0064781A" w:rsidRPr="002B7A15" w:rsidRDefault="0064781A" w:rsidP="0064781A">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sdt>
          <w:sdtPr>
            <w:rPr>
              <w:color w:val="000000"/>
            </w:rPr>
            <w:alias w:val="Prüfschritt erfüllt?"/>
            <w:tag w:val="Prüfschritt erfüllt?"/>
            <w:id w:val="1146855473"/>
            <w:placeholder>
              <w:docPart w:val="D13FF96CC55644458564B84833E3A4E9"/>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CC1F2F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26C0A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EA45654" w14:textId="77777777" w:rsidR="0064781A" w:rsidRPr="002B7A15" w:rsidRDefault="0064781A" w:rsidP="0064781A">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sdt>
          <w:sdtPr>
            <w:rPr>
              <w:color w:val="000000"/>
            </w:rPr>
            <w:alias w:val="Prüfschritt erfüllt?"/>
            <w:tag w:val="Prüfschritt erfüllt?"/>
            <w:id w:val="945578024"/>
            <w:placeholder>
              <w:docPart w:val="B38473D8DA3E4502A798BE2D702491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90C6C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45112A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BB9598D" w14:textId="77777777" w:rsidR="0064781A" w:rsidRPr="002B7A15" w:rsidRDefault="0064781A" w:rsidP="0064781A">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sdt>
          <w:sdtPr>
            <w:rPr>
              <w:color w:val="000000"/>
            </w:rPr>
            <w:alias w:val="Prüfschritt erfüllt?"/>
            <w:tag w:val="Prüfschritt erfüllt?"/>
            <w:id w:val="-72749386"/>
            <w:placeholder>
              <w:docPart w:val="AA0B416808014228AA3A8F2E4B63FC0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0AD52E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D51E43E"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544BC57" w14:textId="77777777" w:rsidR="0064781A" w:rsidRPr="002B7A15" w:rsidRDefault="0064781A" w:rsidP="0064781A">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sdt>
          <w:sdtPr>
            <w:rPr>
              <w:color w:val="000000"/>
            </w:rPr>
            <w:alias w:val="Prüfschritt erfüllt?"/>
            <w:tag w:val="Prüfschritt erfüllt?"/>
            <w:id w:val="-1348171081"/>
            <w:placeholder>
              <w:docPart w:val="F85533063CD147C7AA40A33BED431B9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8FA1705"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41C866C"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9AE1F06" w14:textId="77777777" w:rsidR="0064781A" w:rsidRPr="002B7A15" w:rsidRDefault="0064781A" w:rsidP="0064781A">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sdt>
          <w:sdtPr>
            <w:rPr>
              <w:color w:val="000000"/>
            </w:rPr>
            <w:alias w:val="Prüfschritt erfüllt?"/>
            <w:tag w:val="Prüfschritt erfüllt?"/>
            <w:id w:val="353462905"/>
            <w:placeholder>
              <w:docPart w:val="A461648CFEE54D6885A9C735A084E49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E916CD"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11326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55DAFCE" w14:textId="77777777" w:rsidR="0064781A" w:rsidRPr="002B7A15" w:rsidRDefault="0064781A" w:rsidP="0064781A">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sdt>
          <w:sdtPr>
            <w:rPr>
              <w:color w:val="000000"/>
            </w:rPr>
            <w:alias w:val="Prüfschritt erfüllt?"/>
            <w:tag w:val="Prüfschritt erfüllt?"/>
            <w:id w:val="-1780716550"/>
            <w:placeholder>
              <w:docPart w:val="E3538BA793F24A69A363E2B0A489308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62E521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ABB0BD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0C7434D" w14:textId="77777777" w:rsidR="0064781A" w:rsidRPr="002B7A15" w:rsidRDefault="0064781A" w:rsidP="0064781A">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sdt>
          <w:sdtPr>
            <w:rPr>
              <w:color w:val="000000"/>
            </w:rPr>
            <w:alias w:val="Prüfschritt erfüllt?"/>
            <w:tag w:val="Prüfschritt erfüllt?"/>
            <w:id w:val="727809190"/>
            <w:placeholder>
              <w:docPart w:val="AD1AAF752AB04081BCE73A1BA2F1297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6DCF6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5E737D6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4C149DC" w14:textId="77777777" w:rsidR="0064781A" w:rsidRPr="002B7A15" w:rsidRDefault="0064781A" w:rsidP="0064781A">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sdt>
          <w:sdtPr>
            <w:rPr>
              <w:color w:val="000000"/>
            </w:rPr>
            <w:alias w:val="Prüfschritt erfüllt?"/>
            <w:tag w:val="Prüfschritt erfüllt?"/>
            <w:id w:val="-1931350465"/>
            <w:placeholder>
              <w:docPart w:val="D4ECCE3D72CC4038A860400B9ADA5A7E"/>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63B5D34"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96F2A1"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9E3594" w14:textId="77777777" w:rsidR="0064781A" w:rsidRPr="002B7A15" w:rsidRDefault="0064781A" w:rsidP="0064781A">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sdt>
          <w:sdtPr>
            <w:rPr>
              <w:color w:val="000000"/>
            </w:rPr>
            <w:alias w:val="Prüfschritt erfüllt?"/>
            <w:tag w:val="Prüfschritt erfüllt?"/>
            <w:id w:val="394776583"/>
            <w:placeholder>
              <w:docPart w:val="640A2390E58C441CAB69216BFB3E9FA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37A36D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0588FCA"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3E6F57D" w14:textId="77777777" w:rsidR="0064781A" w:rsidRPr="002B7A15" w:rsidRDefault="0064781A" w:rsidP="0064781A">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sdt>
          <w:sdtPr>
            <w:rPr>
              <w:color w:val="000000"/>
            </w:rPr>
            <w:alias w:val="Prüfschritt erfüllt?"/>
            <w:tag w:val="Prüfschritt erfüllt?"/>
            <w:id w:val="-1954703033"/>
            <w:placeholder>
              <w:docPart w:val="6ED147E0C3B94DEFA22B9F5F171D388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E647E92"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5CE05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50910FAC" w14:textId="77777777" w:rsidR="0064781A" w:rsidRPr="002B7A15" w:rsidRDefault="0064781A" w:rsidP="0064781A">
            <w:pPr>
              <w:spacing w:after="0"/>
              <w:jc w:val="left"/>
              <w:rPr>
                <w:bCs w:val="0"/>
                <w:snapToGrid/>
                <w:color w:val="000000"/>
              </w:rPr>
            </w:pPr>
            <w:hyperlink w:anchor="_Sprache_(!)" w:history="1">
              <w:r w:rsidRPr="002B7A15">
                <w:rPr>
                  <w:rStyle w:val="Hyperlink"/>
                </w:rPr>
                <w:t>9.3.1.1</w:t>
              </w:r>
            </w:hyperlink>
            <w:r w:rsidRPr="002B7A15">
              <w:t xml:space="preserve"> Sprache der Seite</w:t>
            </w:r>
          </w:p>
        </w:tc>
        <w:sdt>
          <w:sdtPr>
            <w:rPr>
              <w:color w:val="000000"/>
            </w:rPr>
            <w:alias w:val="Prüfschritt erfüllt?"/>
            <w:tag w:val="Prüfschritt erfüllt?"/>
            <w:id w:val="1082030296"/>
            <w:placeholder>
              <w:docPart w:val="5527AE2458D24FAF84B81DB5BF5DDED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8132AC6"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B34CCF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01777D3" w14:textId="77777777" w:rsidR="0064781A" w:rsidRPr="002B7A15" w:rsidRDefault="0064781A" w:rsidP="0064781A">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sdt>
          <w:sdtPr>
            <w:rPr>
              <w:color w:val="000000"/>
            </w:rPr>
            <w:alias w:val="Prüfschritt erfüllt?"/>
            <w:tag w:val="Prüfschritt erfüllt?"/>
            <w:id w:val="-2142633799"/>
            <w:placeholder>
              <w:docPart w:val="176648A8195043FBB0048C4A60CAB45A"/>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F5C83B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731153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3A7A832" w14:textId="77777777" w:rsidR="0064781A" w:rsidRPr="002B7A15" w:rsidRDefault="0064781A" w:rsidP="0064781A">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sdt>
          <w:sdtPr>
            <w:rPr>
              <w:color w:val="000000"/>
            </w:rPr>
            <w:alias w:val="Prüfschritt erfüllt?"/>
            <w:tag w:val="Prüfschritt erfüllt?"/>
            <w:id w:val="1727255517"/>
            <w:placeholder>
              <w:docPart w:val="54E895AFF39F421C9E3D7C933830B21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EC742A"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C855AB" w:rsidRPr="002B7A15" w14:paraId="6003DD1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6108EF3F" w14:textId="77777777" w:rsidR="00C855AB" w:rsidRPr="002B7A15" w:rsidRDefault="00C855AB" w:rsidP="0064781A">
            <w:pPr>
              <w:spacing w:after="0"/>
              <w:jc w:val="left"/>
            </w:pPr>
            <w:hyperlink w:anchor="_Name,_Rolle,_Wert" w:history="1">
              <w:r w:rsidRPr="002B7A15">
                <w:rPr>
                  <w:rStyle w:val="Hyperlink"/>
                </w:rPr>
                <w:t>9.4.1.</w:t>
              </w:r>
              <w:r w:rsidR="000E4E0C" w:rsidRPr="002B7A15">
                <w:rPr>
                  <w:rStyle w:val="Hyperlink"/>
                </w:rPr>
                <w:t>2</w:t>
              </w:r>
            </w:hyperlink>
            <w:r w:rsidRPr="002B7A15">
              <w:t xml:space="preserve"> Name Rolle Wert </w:t>
            </w:r>
          </w:p>
        </w:tc>
        <w:sdt>
          <w:sdtPr>
            <w:rPr>
              <w:color w:val="000000"/>
            </w:rPr>
            <w:alias w:val="Prüfschritt erfüllt?"/>
            <w:tag w:val="Prüfschritt erfüllt?"/>
            <w:id w:val="-1598559726"/>
            <w:placeholder>
              <w:docPart w:val="A6B78FADEE2642F78276A163E5483D7D"/>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ECF412B" w14:textId="77777777" w:rsidR="00C855AB" w:rsidRPr="002B7A15" w:rsidRDefault="00C855AB"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8D3BA8" w:rsidRPr="002B7A15" w14:paraId="6FCF571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F44DC33" w14:textId="77777777" w:rsidR="008D3BA8" w:rsidRPr="002B7A15" w:rsidRDefault="000E4E0C" w:rsidP="0064781A">
            <w:pPr>
              <w:spacing w:after="0"/>
              <w:jc w:val="left"/>
            </w:pPr>
            <w:hyperlink w:anchor="_Statusmeldungen_(Prüfschritt_9.4.1." w:history="1">
              <w:r w:rsidRPr="002B7A15">
                <w:rPr>
                  <w:rStyle w:val="Hyperlink"/>
                </w:rPr>
                <w:t>9.4.1</w:t>
              </w:r>
              <w:r w:rsidR="008D3BA8" w:rsidRPr="002B7A15">
                <w:rPr>
                  <w:rStyle w:val="Hyperlink"/>
                </w:rPr>
                <w:t>.</w:t>
              </w:r>
              <w:r w:rsidRPr="002B7A15">
                <w:rPr>
                  <w:rStyle w:val="Hyperlink"/>
                </w:rPr>
                <w:t>3</w:t>
              </w:r>
            </w:hyperlink>
            <w:r w:rsidR="008D3BA8" w:rsidRPr="002B7A15">
              <w:t xml:space="preserve"> Statusmeldungen</w:t>
            </w:r>
          </w:p>
        </w:tc>
        <w:sdt>
          <w:sdtPr>
            <w:rPr>
              <w:color w:val="000000"/>
            </w:rPr>
            <w:alias w:val="Prüfschritt erfüllt?"/>
            <w:tag w:val="Prüfschritt erfüllt?"/>
            <w:id w:val="-719986449"/>
            <w:placeholder>
              <w:docPart w:val="B987A8E7B0D74440A8760D4C506531E5"/>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5FC05024" w14:textId="77777777" w:rsidR="008D3BA8" w:rsidRPr="002B7A15" w:rsidRDefault="008D3BA8"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213642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04CB0F3" w14:textId="77777777" w:rsidR="0064781A" w:rsidRPr="002B7A15" w:rsidRDefault="000E4E0C" w:rsidP="0064781A">
            <w:pPr>
              <w:spacing w:after="0"/>
              <w:jc w:val="left"/>
            </w:pPr>
            <w:hyperlink w:anchor="_Informationen_zu_Barrierefreiheits-" w:history="1">
              <w:r w:rsidRPr="002B7A15">
                <w:rPr>
                  <w:rStyle w:val="Hyperlink"/>
                </w:rPr>
                <w:t>12.2.3</w:t>
              </w:r>
            </w:hyperlink>
            <w:r w:rsidR="00332943" w:rsidRPr="002B7A15">
              <w:t xml:space="preserve"> E</w:t>
            </w:r>
            <w:r w:rsidR="0064781A" w:rsidRPr="002B7A15">
              <w:t>ffektive Kommunikation</w:t>
            </w:r>
          </w:p>
        </w:tc>
        <w:sdt>
          <w:sdtPr>
            <w:rPr>
              <w:color w:val="000000"/>
            </w:rPr>
            <w:alias w:val="Prüfschritt erfüllt?"/>
            <w:tag w:val="Prüfschritt erfüllt?"/>
            <w:id w:val="1487124696"/>
            <w:placeholder>
              <w:docPart w:val="7965466EBB4545C9892D39CB7FCC77C1"/>
            </w:placeholder>
            <w:showingPlcHdr/>
            <w:docPartList>
              <w:docPartGallery w:val="Custom Quick Parts"/>
            </w:docPartList>
          </w:sdtPr>
          <w:sdtContent>
            <w:tc>
              <w:tcPr>
                <w:tcW w:w="2268" w:type="dxa"/>
                <w:tcBorders>
                  <w:top w:val="single" w:sz="4" w:space="0" w:color="auto"/>
                  <w:left w:val="nil"/>
                  <w:bottom w:val="single" w:sz="4" w:space="0" w:color="auto"/>
                  <w:right w:val="single" w:sz="4" w:space="0" w:color="auto"/>
                </w:tcBorders>
                <w:noWrap/>
                <w:vAlign w:val="center"/>
              </w:tcPr>
              <w:p w14:paraId="192D188C"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bl>
    <w:p w14:paraId="6CF67508" w14:textId="77777777" w:rsidR="00250B17" w:rsidRPr="002B7A15" w:rsidRDefault="00250B17" w:rsidP="007071DD">
      <w:pPr>
        <w:pStyle w:val="berschrift3"/>
        <w:rPr>
          <w:noProof/>
        </w:rPr>
      </w:pPr>
      <w:bookmarkStart w:id="130" w:name="_Toc216953276"/>
      <w:bookmarkStart w:id="131" w:name="_Hlk31963572"/>
      <w:bookmarkStart w:id="132" w:name="_Hlk96420375"/>
      <w:bookmarkStart w:id="133" w:name="_Hlk96422163"/>
      <w:r w:rsidRPr="002B7A15">
        <w:rPr>
          <w:noProof/>
        </w:rPr>
        <w:t>Bewertung zusätzlicher Anforderungen</w:t>
      </w:r>
      <w:bookmarkEnd w:id="130"/>
    </w:p>
    <w:p w14:paraId="45F494CA" w14:textId="77777777" w:rsidR="000228C7" w:rsidRPr="002B7A15" w:rsidRDefault="00847F31" w:rsidP="00993996">
      <w:pPr>
        <w:pStyle w:val="Bodytext"/>
      </w:pPr>
      <w:bookmarkStart w:id="134"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52FCDDFA" w14:textId="77777777" w:rsidR="0084097D" w:rsidRPr="002B7A15" w:rsidRDefault="0084097D" w:rsidP="0084097D">
      <w:pPr>
        <w:widowControl w:val="0"/>
        <w:autoSpaceDE w:val="0"/>
        <w:autoSpaceDN w:val="0"/>
        <w:adjustRightInd w:val="0"/>
        <w:spacing w:line="288" w:lineRule="auto"/>
        <w:jc w:val="left"/>
        <w:textAlignment w:val="center"/>
        <w:rPr>
          <w:rFonts w:eastAsiaTheme="minorHAnsi" w:cs="ArialMT"/>
          <w:bCs w:val="0"/>
          <w:snapToGrid/>
          <w:szCs w:val="20"/>
          <w:lang w:eastAsia="en-US"/>
        </w:rPr>
      </w:pPr>
      <w:commentRangeStart w:id="135"/>
      <w:r w:rsidRPr="002B7A15">
        <w:rPr>
          <w:rFonts w:eastAsiaTheme="minorHAnsi" w:cs="ArialMT"/>
          <w:bCs w:val="0"/>
          <w:snapToGrid/>
          <w:szCs w:val="20"/>
          <w:lang w:eastAsia="en-US"/>
        </w:rPr>
        <w:t>Nach erfolgreichem Bestehen des PAC-Tests werden die nachfolgenden Prüfkriterien gemäß EN 301 549, Abschnitt 10, auf das betreffende PDF-Dokument angewendet. Ziel dieser ergänzenden Prüfung ist es, festzustellen, ob das Dokument Barrierefreiheitsfehler aufweist, die durch die automatisierte PAC-Prüfung nicht erkannt wurden.</w:t>
      </w:r>
      <w:commentRangeEnd w:id="135"/>
      <w:r w:rsidRPr="002B7A15">
        <w:rPr>
          <w:rStyle w:val="Kommentarzeichen"/>
          <w:rFonts w:eastAsiaTheme="minorHAnsi" w:cs="ArialMT"/>
          <w:bCs w:val="0"/>
          <w:snapToGrid/>
          <w:sz w:val="24"/>
          <w:szCs w:val="20"/>
          <w:lang w:eastAsia="en-US"/>
        </w:rPr>
        <w:commentReference w:id="135"/>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58"/>
        <w:gridCol w:w="2502"/>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6" w:name="_Hlk96420401"/>
            <w:bookmarkEnd w:id="131"/>
            <w:bookmarkEnd w:id="132"/>
            <w:bookmarkEnd w:id="134"/>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7"/>
            <w:r w:rsidRPr="002B7A15">
              <w:rPr>
                <w:b/>
                <w:color w:val="000000"/>
              </w:rPr>
              <w:t>Bewertung</w:t>
            </w:r>
            <w:commentRangeEnd w:id="137"/>
            <w:r w:rsidR="008E1D25" w:rsidRPr="002B7A15">
              <w:rPr>
                <w:rStyle w:val="Kommentarzeichen"/>
                <w:b/>
                <w:color w:val="000000"/>
                <w:sz w:val="24"/>
                <w:szCs w:val="20"/>
              </w:rPr>
              <w:commentReference w:id="137"/>
            </w:r>
          </w:p>
        </w:tc>
      </w:tr>
      <w:tr w:rsidR="00F74342" w:rsidRPr="002B7A15" w14:paraId="1013FE01" w14:textId="77777777" w:rsidTr="0059166A">
        <w:trPr>
          <w:trHeight w:val="567"/>
          <w:jc w:val="center"/>
        </w:trPr>
        <w:tc>
          <w:tcPr>
            <w:tcW w:w="6558" w:type="dxa"/>
            <w:vAlign w:val="center"/>
          </w:tcPr>
          <w:p w14:paraId="2BDADB68" w14:textId="77777777"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sdt>
          <w:sdtPr>
            <w:rPr>
              <w:color w:val="000000"/>
            </w:rPr>
            <w:alias w:val="Prüfschritt erfüllt"/>
            <w:tag w:val="Prüfschritt erfüllt"/>
            <w:id w:val="612554585"/>
            <w:placeholder>
              <w:docPart w:val="509272A9A63844B9BB60FED61D121BC1"/>
            </w:placeholder>
            <w:docPartList>
              <w:docPartGallery w:val="Custom Quick Parts"/>
            </w:docPartList>
          </w:sdtPr>
          <w:sdtContent>
            <w:sdt>
              <w:sdtPr>
                <w:rPr>
                  <w:color w:val="000000"/>
                </w:rPr>
                <w:alias w:val="Prüfschritt erfüllt"/>
                <w:tag w:val="Prüfschritt erfüllt"/>
                <w:id w:val="780300490"/>
                <w:placeholder>
                  <w:docPart w:val="64B59F5B9D564087A1A74CA250AF90FD"/>
                </w:placeholder>
                <w:showingPlcHdr/>
                <w:docPartList>
                  <w:docPartGallery w:val="Custom Quick Parts"/>
                </w:docPartList>
              </w:sdtPr>
              <w:sdtContent>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8"/>
            <w:r w:rsidRPr="002B7A15">
              <w:t>10.1.1.1 Nicht-Text-Inhalt</w:t>
            </w:r>
            <w:commentRangeEnd w:id="138"/>
            <w:r w:rsidRPr="002B7A15">
              <w:rPr>
                <w:rStyle w:val="Kommentarzeichen"/>
                <w:sz w:val="24"/>
                <w:szCs w:val="24"/>
              </w:rPr>
              <w:commentReference w:id="138"/>
            </w:r>
          </w:p>
        </w:tc>
        <w:sdt>
          <w:sdtPr>
            <w:rPr>
              <w:color w:val="000000"/>
            </w:rPr>
            <w:alias w:val="Prüfschritt erfüllt"/>
            <w:tag w:val="Prüfschritt erfüllt"/>
            <w:id w:val="-1863112994"/>
            <w:placeholder>
              <w:docPart w:val="3E92DBE83D38435CA169AC59CE2B6FA8"/>
            </w:placeholder>
            <w:docPartList>
              <w:docPartGallery w:val="Custom Quick Parts"/>
            </w:docPartList>
          </w:sdtPr>
          <w:sdtContent>
            <w:sdt>
              <w:sdtPr>
                <w:rPr>
                  <w:color w:val="000000"/>
                </w:rPr>
                <w:alias w:val="Prüfschritt erfüllt"/>
                <w:tag w:val="Prüfschritt erfüllt"/>
                <w:id w:val="-138889805"/>
                <w:placeholder>
                  <w:docPart w:val="59E04CEDFEB04240AE9C8D1B2F469C56"/>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sdt>
          <w:sdtPr>
            <w:rPr>
              <w:color w:val="000000"/>
            </w:rPr>
            <w:alias w:val="Prüfschritt erfüllt"/>
            <w:tag w:val="Prüfschritt erfüllt"/>
            <w:id w:val="-1583667856"/>
            <w:placeholder>
              <w:docPart w:val="F666834B3CAE46EB8AD1E35924BB1131"/>
            </w:placeholder>
            <w:docPartList>
              <w:docPartGallery w:val="Custom Quick Parts"/>
            </w:docPartList>
          </w:sdtPr>
          <w:sdtContent>
            <w:sdt>
              <w:sdtPr>
                <w:rPr>
                  <w:color w:val="000000"/>
                </w:rPr>
                <w:alias w:val="Prüfschritt erfüllt"/>
                <w:tag w:val="Prüfschritt erfüllt"/>
                <w:id w:val="-758437150"/>
                <w:placeholder>
                  <w:docPart w:val="E8FAF8A95CCA44C6A787CCBC81B265A4"/>
                </w:placeholder>
                <w:docPartList>
                  <w:docPartGallery w:val="Custom Quick Parts"/>
                </w:docPartList>
              </w:sdtPr>
              <w:sdtContent>
                <w:sdt>
                  <w:sdtPr>
                    <w:rPr>
                      <w:color w:val="000000"/>
                    </w:rPr>
                    <w:alias w:val="Prüfschritt erfüllt"/>
                    <w:tag w:val="Prüfschritt erfüllt"/>
                    <w:id w:val="-661622035"/>
                    <w:placeholder>
                      <w:docPart w:val="B1700CBEEE834FD7B74B828AA541B75D"/>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sdtContent>
        </w:sdt>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sdt>
          <w:sdtPr>
            <w:alias w:val="Prüfschritt erfüllt"/>
            <w:tag w:val="Prüfschritt erfüllt"/>
            <w:id w:val="-1589370350"/>
            <w:placeholder>
              <w:docPart w:val="28091CE72F7C42FFA93B5BFEB5514BB2"/>
            </w:placeholder>
            <w:docPartList>
              <w:docPartGallery w:val="Custom Quick Parts"/>
            </w:docPartList>
          </w:sdtPr>
          <w:sdtContent>
            <w:sdt>
              <w:sdtPr>
                <w:alias w:val="Prüfschritt erfüllt"/>
                <w:tag w:val="Prüfschritt erfüllt"/>
                <w:id w:val="-482929843"/>
                <w:placeholder>
                  <w:docPart w:val="BD925CFFEF4646E2AE2B23D237074BD0"/>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9" w:name="_Hlk185253051"/>
            <w:r w:rsidRPr="002B7A15">
              <w:t>10.1.4.3 Kontrast (Minimum)</w:t>
            </w:r>
            <w:bookmarkEnd w:id="139"/>
          </w:p>
        </w:tc>
        <w:sdt>
          <w:sdtPr>
            <w:rPr>
              <w:color w:val="000000"/>
            </w:rPr>
            <w:alias w:val="Prüfschritt erfüllt"/>
            <w:tag w:val="Prüfschritt erfüllt"/>
            <w:id w:val="89978541"/>
            <w:placeholder>
              <w:docPart w:val="C1BE69999D7540FABD3A8EC980A4EBFA"/>
            </w:placeholder>
            <w:docPartList>
              <w:docPartGallery w:val="Custom Quick Parts"/>
            </w:docPartList>
          </w:sdtPr>
          <w:sdtContent>
            <w:sdt>
              <w:sdtPr>
                <w:rPr>
                  <w:color w:val="000000"/>
                </w:rPr>
                <w:alias w:val="Prüfschritt erfüllt"/>
                <w:tag w:val="Prüfschritt erfüllt"/>
                <w:id w:val="-1009752964"/>
                <w:placeholder>
                  <w:docPart w:val="3DC5218CD18C490D81CFF46D4DA2DFB8"/>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sdt>
          <w:sdtPr>
            <w:alias w:val="Prüfschritt erfüllt"/>
            <w:tag w:val="Prüfschritt erfüllt"/>
            <w:id w:val="1171535923"/>
            <w:placeholder>
              <w:docPart w:val="4F1BF53760B240308553F9D071F886C6"/>
            </w:placeholder>
            <w:docPartList>
              <w:docPartGallery w:val="Custom Quick Parts"/>
            </w:docPartList>
          </w:sdtPr>
          <w:sdtContent>
            <w:sdt>
              <w:sdtPr>
                <w:alias w:val="Prüfschritt erfüllt"/>
                <w:tag w:val="Prüfschritt erfüllt"/>
                <w:id w:val="-700316040"/>
                <w:placeholder>
                  <w:docPart w:val="2AB1379F7515458D867BEDC84CFC663F"/>
                </w:placeholder>
                <w:docPartList>
                  <w:docPartGallery w:val="Custom Quick Parts"/>
                </w:docPartList>
              </w:sdtPr>
              <w:sdtEndPr>
                <w:rPr>
                  <w:color w:val="000000"/>
                </w:rPr>
              </w:sdtEndPr>
              <w:sdtContent>
                <w:sdt>
                  <w:sdtPr>
                    <w:alias w:val="Prüfschritt erfüllt"/>
                    <w:tag w:val="Prüfschritt erfüllt"/>
                    <w:id w:val="1103144357"/>
                    <w:placeholder>
                      <w:docPart w:val="AA5B8AF6CC814C728C98D2E8773E0D69"/>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sdtContent>
        </w:sdt>
      </w:tr>
      <w:tr w:rsidR="007071DD" w:rsidRPr="002B7A15" w14:paraId="177878D8" w14:textId="77777777" w:rsidTr="0059166A">
        <w:trPr>
          <w:trHeight w:val="567"/>
          <w:jc w:val="center"/>
        </w:trPr>
        <w:tc>
          <w:tcPr>
            <w:tcW w:w="6558" w:type="dxa"/>
            <w:vAlign w:val="center"/>
          </w:tcPr>
          <w:p w14:paraId="47264F60" w14:textId="77777777" w:rsidR="007071DD" w:rsidRPr="002B7A15" w:rsidRDefault="007071DD" w:rsidP="0059166A">
            <w:pPr>
              <w:spacing w:after="0"/>
              <w:jc w:val="left"/>
            </w:pPr>
            <w:r w:rsidRPr="002B7A15">
              <w:t>Erklärung zur Barrierefreiheit (vorhanden)</w:t>
            </w:r>
          </w:p>
        </w:tc>
        <w:tc>
          <w:tcPr>
            <w:tcW w:w="2502" w:type="dxa"/>
            <w:noWrap/>
            <w:vAlign w:val="center"/>
          </w:tcPr>
          <w:p w14:paraId="23BFFDCD" w14:textId="77777777" w:rsidR="007071DD" w:rsidRPr="002B7A15" w:rsidRDefault="007071DD" w:rsidP="0059166A">
            <w:pPr>
              <w:pStyle w:val="Bodytext"/>
              <w:spacing w:before="60" w:after="0" w:line="240" w:lineRule="auto"/>
              <w:jc w:val="center"/>
              <w:rPr>
                <w:color w:val="000000"/>
              </w:rPr>
            </w:pPr>
            <w:commentRangeStart w:id="140"/>
            <w:r w:rsidRPr="002B7A15">
              <w:rPr>
                <w:color w:val="000000"/>
              </w:rPr>
              <w:t xml:space="preserve">nicht </w:t>
            </w:r>
            <w:commentRangeEnd w:id="140"/>
            <w:r w:rsidR="008E1D25" w:rsidRPr="002B7A15">
              <w:rPr>
                <w:rStyle w:val="Kommentarzeichen"/>
                <w:color w:val="000000"/>
                <w:sz w:val="24"/>
                <w:szCs w:val="20"/>
              </w:rPr>
              <w:commentReference w:id="140"/>
            </w:r>
            <w:r w:rsidRPr="002B7A15">
              <w:rPr>
                <w:color w:val="000000"/>
              </w:rPr>
              <w:t>vorhanden</w:t>
            </w:r>
          </w:p>
        </w:tc>
      </w:tr>
      <w:tr w:rsidR="007071DD" w:rsidRPr="002B7A15" w14:paraId="61F7CD78" w14:textId="77777777" w:rsidTr="0059166A">
        <w:trPr>
          <w:trHeight w:val="567"/>
          <w:jc w:val="center"/>
        </w:trPr>
        <w:tc>
          <w:tcPr>
            <w:tcW w:w="6558" w:type="dxa"/>
            <w:vAlign w:val="center"/>
          </w:tcPr>
          <w:p w14:paraId="03C0A202" w14:textId="77777777" w:rsidR="007071DD" w:rsidRPr="002B7A15" w:rsidRDefault="007071DD" w:rsidP="0059166A">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sdt>
          <w:sdtPr>
            <w:rPr>
              <w:color w:val="000000"/>
            </w:rPr>
            <w:alias w:val="Prüfschritt erfüllt"/>
            <w:tag w:val="Prüfschritt erfüllt"/>
            <w:id w:val="-148597417"/>
            <w:placeholder>
              <w:docPart w:val="33F875E670AC4C8B9F2034D4F7E10D38"/>
            </w:placeholder>
            <w:docPartList>
              <w:docPartGallery w:val="Custom Quick Parts"/>
            </w:docPartList>
          </w:sdtPr>
          <w:sdtContent>
            <w:sdt>
              <w:sdtPr>
                <w:rPr>
                  <w:color w:val="000000"/>
                </w:rPr>
                <w:alias w:val="Prüfschritt erfüllt"/>
                <w:tag w:val="Prüfschritt erfüllt"/>
                <w:id w:val="-206568975"/>
                <w:placeholder>
                  <w:docPart w:val="897F8BB6D20F443C87760A174364417F"/>
                </w:placeholder>
                <w:showingPlcHdr/>
                <w:docPartList>
                  <w:docPartGallery w:val="Custom Quick Parts"/>
                </w:docPartList>
              </w:sdtPr>
              <w:sdtContent>
                <w:tc>
                  <w:tcPr>
                    <w:tcW w:w="2502" w:type="dxa"/>
                    <w:noWrap/>
                    <w:vAlign w:val="center"/>
                  </w:tcPr>
                  <w:p w14:paraId="1013C84C"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7071DD" w:rsidRPr="002B7A15" w14:paraId="4DAB4E09" w14:textId="77777777" w:rsidTr="0059166A">
        <w:trPr>
          <w:trHeight w:val="567"/>
          <w:jc w:val="center"/>
        </w:trPr>
        <w:tc>
          <w:tcPr>
            <w:tcW w:w="6558" w:type="dxa"/>
            <w:vAlign w:val="center"/>
          </w:tcPr>
          <w:p w14:paraId="7A9267D5" w14:textId="77777777" w:rsidR="007071DD" w:rsidRPr="002B7A15" w:rsidRDefault="007071DD" w:rsidP="0059166A">
            <w:pPr>
              <w:spacing w:after="0"/>
              <w:jc w:val="left"/>
            </w:pPr>
            <w:r w:rsidRPr="002B7A15">
              <w:t>Feedback-Mechanismus (vorhanden)</w:t>
            </w:r>
          </w:p>
        </w:tc>
        <w:tc>
          <w:tcPr>
            <w:tcW w:w="2502" w:type="dxa"/>
            <w:noWrap/>
            <w:vAlign w:val="center"/>
          </w:tcPr>
          <w:p w14:paraId="5DA63E27" w14:textId="77777777" w:rsidR="007071DD" w:rsidRPr="002B7A15" w:rsidRDefault="007071DD" w:rsidP="0059166A">
            <w:pPr>
              <w:pStyle w:val="Bodytext"/>
              <w:spacing w:before="60" w:after="0" w:line="240" w:lineRule="auto"/>
              <w:jc w:val="center"/>
              <w:rPr>
                <w:color w:val="000000"/>
              </w:rPr>
            </w:pPr>
            <w:commentRangeStart w:id="141"/>
            <w:r w:rsidRPr="002B7A15">
              <w:rPr>
                <w:color w:val="000000"/>
              </w:rPr>
              <w:t xml:space="preserve">nicht </w:t>
            </w:r>
            <w:commentRangeEnd w:id="141"/>
            <w:r w:rsidR="008E1D25" w:rsidRPr="002B7A15">
              <w:rPr>
                <w:rStyle w:val="Kommentarzeichen"/>
                <w:color w:val="000000"/>
                <w:sz w:val="24"/>
                <w:szCs w:val="20"/>
              </w:rPr>
              <w:commentReference w:id="141"/>
            </w:r>
            <w:r w:rsidRPr="002B7A15">
              <w:rPr>
                <w:color w:val="000000"/>
              </w:rPr>
              <w:t>vorhanden</w:t>
            </w:r>
          </w:p>
        </w:tc>
      </w:tr>
      <w:tr w:rsidR="007071DD" w:rsidRPr="002B7A15" w14:paraId="2990FF41" w14:textId="77777777" w:rsidTr="0059166A">
        <w:trPr>
          <w:trHeight w:val="567"/>
          <w:jc w:val="center"/>
        </w:trPr>
        <w:tc>
          <w:tcPr>
            <w:tcW w:w="6558" w:type="dxa"/>
            <w:vAlign w:val="center"/>
          </w:tcPr>
          <w:p w14:paraId="3FDD9060" w14:textId="77777777" w:rsidR="007071DD" w:rsidRPr="002B7A15" w:rsidRDefault="007071DD" w:rsidP="0059166A">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sdt>
          <w:sdtPr>
            <w:rPr>
              <w:color w:val="000000"/>
            </w:rPr>
            <w:alias w:val="Prüfschritt erfüllt"/>
            <w:tag w:val="Prüfschritt erfüllt"/>
            <w:id w:val="1932391102"/>
            <w:placeholder>
              <w:docPart w:val="BD805B65377F46D9A1FA7B3724AE0CD5"/>
            </w:placeholder>
            <w:docPartList>
              <w:docPartGallery w:val="Custom Quick Parts"/>
            </w:docPartList>
          </w:sdtPr>
          <w:sdtContent>
            <w:sdt>
              <w:sdtPr>
                <w:rPr>
                  <w:color w:val="000000"/>
                </w:rPr>
                <w:alias w:val="Prüfschritt erfüllt"/>
                <w:tag w:val="Prüfschritt erfüllt"/>
                <w:id w:val="-1830350930"/>
                <w:placeholder>
                  <w:docPart w:val="9E0262C6FF1C49EDBC2DE97A78B64CB0"/>
                </w:placeholder>
                <w:showingPlcHdr/>
                <w:docPartList>
                  <w:docPartGallery w:val="Custom Quick Parts"/>
                </w:docPartList>
              </w:sdtPr>
              <w:sdtContent>
                <w:tc>
                  <w:tcPr>
                    <w:tcW w:w="2502" w:type="dxa"/>
                    <w:noWrap/>
                    <w:vAlign w:val="center"/>
                  </w:tcPr>
                  <w:p w14:paraId="31F89C4D"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42" w:name="_Ausführliche_Auswertung_der"/>
      <w:bookmarkStart w:id="143" w:name="_Toc216953277"/>
      <w:bookmarkEnd w:id="116"/>
      <w:bookmarkEnd w:id="117"/>
      <w:bookmarkEnd w:id="118"/>
      <w:bookmarkEnd w:id="133"/>
      <w:bookmarkEnd w:id="136"/>
      <w:bookmarkEnd w:id="142"/>
      <w:r w:rsidRPr="002B7A15">
        <w:rPr>
          <w:noProof/>
        </w:rPr>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43"/>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44" w:name="_Erhaltung_von_Barrierefreiheitsinfo"/>
      <w:bookmarkStart w:id="145" w:name="_Möglichkeiten_der_Bedienung"/>
      <w:bookmarkStart w:id="146" w:name="_Taktiler_oder_auditorischer"/>
      <w:bookmarkStart w:id="147" w:name="_Tastenwiederholung"/>
      <w:bookmarkStart w:id="148" w:name="_Anzeige_von_RTT"/>
      <w:bookmarkStart w:id="149" w:name="_Visueller_Anzeiger_von"/>
      <w:bookmarkEnd w:id="144"/>
      <w:bookmarkEnd w:id="145"/>
      <w:bookmarkEnd w:id="146"/>
      <w:bookmarkEnd w:id="147"/>
      <w:bookmarkEnd w:id="148"/>
      <w:bookmarkEnd w:id="149"/>
      <w:r w:rsidRPr="002B7A15">
        <w:rPr>
          <w:b/>
          <w:bCs w:val="0"/>
          <w:color w:val="auto"/>
        </w:rPr>
        <w:br w:type="page"/>
      </w:r>
    </w:p>
    <w:p w14:paraId="4DFCB16C" w14:textId="77777777" w:rsidR="00C00986" w:rsidRPr="002B7A15" w:rsidRDefault="00C00986" w:rsidP="00564FC7">
      <w:pPr>
        <w:pStyle w:val="berschrift2"/>
        <w:pageBreakBefore/>
        <w:rPr>
          <w:noProof/>
        </w:rPr>
      </w:pPr>
      <w:bookmarkStart w:id="150" w:name="_Interoperabilität"/>
      <w:bookmarkStart w:id="151" w:name="_Bildfrequenz"/>
      <w:bookmarkStart w:id="152" w:name="_Eigenschaften_von_Untertiteln"/>
      <w:bookmarkStart w:id="153" w:name="_Synchronisation_der_Audiodeskriptio"/>
      <w:bookmarkStart w:id="154" w:name="_Toc216953278"/>
      <w:bookmarkEnd w:id="150"/>
      <w:bookmarkEnd w:id="151"/>
      <w:bookmarkEnd w:id="152"/>
      <w:bookmarkEnd w:id="153"/>
      <w:r w:rsidRPr="002B7A15">
        <w:rPr>
          <w:noProof/>
        </w:rPr>
        <w:t>Web</w:t>
      </w:r>
      <w:bookmarkEnd w:id="154"/>
    </w:p>
    <w:p w14:paraId="722F6176" w14:textId="77777777" w:rsidR="004A0439" w:rsidRPr="002B7A15" w:rsidRDefault="004A0439" w:rsidP="00C00986">
      <w:pPr>
        <w:pStyle w:val="berschrift3"/>
        <w:pageBreakBefore w:val="0"/>
        <w:rPr>
          <w:noProof/>
        </w:rPr>
      </w:pPr>
      <w:bookmarkStart w:id="155" w:name="_Toc504467926"/>
      <w:bookmarkStart w:id="156" w:name="_Toc34815515"/>
      <w:bookmarkStart w:id="157" w:name="_Toc216953279"/>
      <w:r w:rsidRPr="002B7A15">
        <w:rPr>
          <w:noProof/>
        </w:rPr>
        <w:t>Wahrnehmba</w:t>
      </w:r>
      <w:bookmarkEnd w:id="155"/>
      <w:bookmarkEnd w:id="156"/>
      <w:r w:rsidR="009E2772" w:rsidRPr="002B7A15">
        <w:rPr>
          <w:noProof/>
        </w:rPr>
        <w:t>r</w:t>
      </w:r>
      <w:bookmarkEnd w:id="157"/>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8" w:name="_Anforderung:_Alternativen_für"/>
      <w:bookmarkStart w:id="159" w:name="_Toc34815516"/>
      <w:bookmarkEnd w:id="158"/>
      <w:r w:rsidRPr="002B7A15">
        <w:rPr>
          <w:noProof/>
        </w:rPr>
        <w:t>Text</w:t>
      </w:r>
      <w:r w:rsidR="00352CB9" w:rsidRPr="002B7A15">
        <w:rPr>
          <w:noProof/>
        </w:rPr>
        <w:t>-A</w:t>
      </w:r>
      <w:r w:rsidRPr="002B7A15">
        <w:rPr>
          <w:noProof/>
        </w:rPr>
        <w:t>lternativen</w:t>
      </w:r>
      <w:bookmarkEnd w:id="159"/>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60" w:name="_Nicht-Text-Inhalt_(!)"/>
      <w:bookmarkStart w:id="161" w:name="_Nicht-Text-Inhalt"/>
      <w:bookmarkStart w:id="162" w:name="_Toc504467928"/>
      <w:bookmarkStart w:id="163" w:name="_Toc34815517"/>
      <w:bookmarkEnd w:id="160"/>
      <w:bookmarkEnd w:id="161"/>
      <w:r w:rsidRPr="002B7A15">
        <w:t>Nicht-Text-Inhalt</w:t>
      </w:r>
      <w:bookmarkEnd w:id="162"/>
      <w:bookmarkEnd w:id="163"/>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pPr>
        <w:pStyle w:val="Bodytext"/>
      </w:pPr>
      <w:r>
        <w:t>{#test_object_results_9_1_1_1}</w:t>
      </w:r>
    </w:p>
    <w:p>
      <w:pPr>
        <w:pStyle w:val="Bodytext"/>
      </w:pPr>
      <w:r>
        <w:t>{#has_alias_label}</w:t>
      </w:r>
    </w:p>
    <w:p>
      <w:pPr>
        <w:pStyle w:val="Bodytext"/>
      </w:pPr>
      <w:r>
        <w:t>{alias_label}</w:t>
      </w:r>
    </w:p>
    <w:p>
      <w:pPr>
        <w:pStyle w:val="Bodytext"/>
      </w:pPr>
      <w:r>
        <w:t>{url}</w:t>
      </w:r>
    </w:p>
    <w:p>
      <w:pPr>
        <w:pStyle w:val="Bodytext"/>
      </w:pPr>
      <w:r>
        <w:t>Bewertung: {%rating_icon} {rating}</w:t>
      </w:r>
    </w:p>
    <w:p>
      <w:pPr>
        <w:pStyle w:val="Bodytext"/>
      </w:pPr>
      <w:r>
        <w:t>{/has_alias_label}</w:t>
      </w:r>
    </w:p>
    <w:p>
      <w:pPr>
        <w:pStyle w:val="Bodytext"/>
      </w:pPr>
      <w:r>
        <w:t>{#screenshots}</w:t>
      </w:r>
    </w:p>
    <w:p>
      <w:pPr>
        <w:pStyle w:val="Bodytext"/>
      </w:pPr>
      <w:r>
        <w:t>{%screenshot}</w:t>
      </w:r>
    </w:p>
    <w:p>
      <w:pPr>
        <w:pStyle w:val="Bodytext"/>
      </w:pPr>
      <w:r>
        <w:t>Abbildung {element}, {page}</w:t>
      </w:r>
    </w:p>
    <w:p>
      <w:pPr>
        <w:pStyle w:val="Bodytext"/>
      </w:pPr>
      <w:r>
        <w:t>{/screenshots}</w:t>
      </w:r>
    </w:p>
    <w:p>
      <w:pPr>
        <w:pStyle w:val="Bodytext"/>
      </w:pPr>
      <w:r>
        <w:t>Prüfschritt: {%rating_icon} {rating}</w:t>
      </w:r>
    </w:p>
    <w:p>
      <w:pPr>
        <w:pStyle w:val="Bodytext"/>
      </w:pPr>
      <w:r>
        <w:t>{/test_object_results_9_1_1_1}</w:t>
      </w:r>
    </w:p>
    <w:p w14:paraId="478C7288" w14:textId="77777777" w:rsidR="00F57AA1" w:rsidRPr="002B7A15" w:rsidRDefault="00F57AA1" w:rsidP="00BC6389">
      <w:pPr>
        <w:pStyle w:val="berschrift6"/>
        <w:keepLines/>
        <w:pageBreakBefore w:val="0"/>
      </w:pPr>
      <w:bookmarkStart w:id="164" w:name="_Alternativtexte_für_Bedienelemente"/>
      <w:bookmarkStart w:id="165" w:name="_Sonstiges_1"/>
      <w:bookmarkStart w:id="166" w:name="_Sonstige_Auffälligkeiten"/>
      <w:bookmarkStart w:id="167" w:name="_Toc34815518"/>
      <w:bookmarkStart w:id="168" w:name="_Ref31357826"/>
      <w:bookmarkStart w:id="169" w:name="_Toc34815595"/>
      <w:bookmarkEnd w:id="164"/>
      <w:bookmarkEnd w:id="165"/>
      <w:bookmarkEnd w:id="166"/>
      <w:r w:rsidRPr="002B7A15">
        <w:t xml:space="preserve">Alternativtexte für </w:t>
      </w:r>
      <w:bookmarkEnd w:id="167"/>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70" w:name="_Alternativtexte_für_Grafiken"/>
      <w:bookmarkStart w:id="171" w:name="_Toc34815519"/>
      <w:bookmarkEnd w:id="170"/>
      <w:r w:rsidRPr="002B7A15">
        <w:t xml:space="preserve">Alternativtexte für Grafiken und </w:t>
      </w:r>
      <w:bookmarkEnd w:id="171"/>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72" w:name="_Leere_alt-Attribute_für"/>
      <w:bookmarkStart w:id="173" w:name="_Toc34815522"/>
      <w:bookmarkStart w:id="174" w:name="_Toc41380460"/>
      <w:bookmarkStart w:id="175" w:name="_Toc41392891"/>
      <w:bookmarkStart w:id="176" w:name="_Toc46389409"/>
      <w:bookmarkEnd w:id="172"/>
      <w:r w:rsidRPr="002B7A15">
        <w:rPr>
          <w:noProof/>
        </w:rPr>
        <w:t>Zeitbasierte Medien</w:t>
      </w:r>
      <w:bookmarkEnd w:id="173"/>
      <w:bookmarkEnd w:id="174"/>
      <w:bookmarkEnd w:id="175"/>
      <w:bookmarkEnd w:id="176"/>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77" w:name="_Aufgezeichnete_Audio-_und"/>
      <w:bookmarkStart w:id="178" w:name="_Reines_Audio_und"/>
      <w:bookmarkStart w:id="179" w:name="_Erweiterte_Untertitel_(Captions)"/>
      <w:bookmarkStart w:id="180" w:name="_Untertitel_(aufgezeichnet)"/>
      <w:bookmarkStart w:id="181" w:name="_Untertitel_(aufgezeichnet)_(Prüfsch"/>
      <w:bookmarkStart w:id="182" w:name="_Toc34815524"/>
      <w:bookmarkStart w:id="183" w:name="_Toc41380462"/>
      <w:bookmarkStart w:id="184" w:name="_Toc41392893"/>
      <w:bookmarkStart w:id="185" w:name="_Toc46389411"/>
      <w:bookmarkEnd w:id="177"/>
      <w:bookmarkEnd w:id="178"/>
      <w:bookmarkEnd w:id="179"/>
      <w:bookmarkEnd w:id="180"/>
      <w:bookmarkEnd w:id="181"/>
      <w:r w:rsidRPr="002B7A15">
        <w:t>Untertitel (</w:t>
      </w:r>
      <w:bookmarkEnd w:id="182"/>
      <w:bookmarkEnd w:id="183"/>
      <w:bookmarkEnd w:id="184"/>
      <w:bookmarkEnd w:id="185"/>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pPr>
        <w:pStyle w:val="Bodytext"/>
      </w:pPr>
      <w:r>
        <w:rPr>
          <w:rFonts w:ascii="Arial" w:hAnsi="Arial"/>
          <w:sz w:val="20"/>
        </w:rPr>
        <w:t>{#test_object_results_9_1_2_2}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86" w:name="_Audio-Deskription_oder_Volltext-Alt"/>
      <w:bookmarkStart w:id="187" w:name="_Audiodeskription_oder_Medienalterna"/>
      <w:bookmarkStart w:id="188" w:name="_Gestaltung_von_Inhalten"/>
      <w:bookmarkStart w:id="189" w:name="_Toc34815528"/>
      <w:bookmarkStart w:id="190" w:name="_Toc41380466"/>
      <w:bookmarkStart w:id="191" w:name="_Toc41392897"/>
      <w:bookmarkStart w:id="192" w:name="_Toc46389415"/>
      <w:bookmarkEnd w:id="186"/>
      <w:bookmarkEnd w:id="187"/>
      <w:bookmarkEnd w:id="188"/>
      <w:r w:rsidRPr="002B7A15">
        <w:rPr>
          <w:noProof/>
        </w:rPr>
        <w:t>Anpassbar</w:t>
      </w:r>
      <w:bookmarkEnd w:id="189"/>
      <w:bookmarkEnd w:id="190"/>
      <w:bookmarkEnd w:id="191"/>
      <w:bookmarkEnd w:id="192"/>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93" w:name="_Info_und_Beziehungen"/>
      <w:bookmarkStart w:id="194" w:name="_Toc504467936"/>
      <w:bookmarkStart w:id="195" w:name="_Toc34815529"/>
      <w:bookmarkStart w:id="196" w:name="_Toc41380467"/>
      <w:bookmarkStart w:id="197" w:name="_Toc41392898"/>
      <w:bookmarkStart w:id="198" w:name="_Toc46389416"/>
      <w:bookmarkEnd w:id="193"/>
      <w:r w:rsidRPr="002B7A15">
        <w:t>Info</w:t>
      </w:r>
      <w:bookmarkEnd w:id="194"/>
      <w:r w:rsidRPr="002B7A15">
        <w:t xml:space="preserve"> und Beziehungen</w:t>
      </w:r>
      <w:bookmarkEnd w:id="195"/>
      <w:bookmarkEnd w:id="196"/>
      <w:bookmarkEnd w:id="197"/>
      <w:bookmarkEnd w:id="198"/>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pPr>
        <w:pStyle w:val="Bodytext"/>
      </w:pPr>
      <w:r>
        <w:t>{#test_object_results_9_1_3_1}</w:t>
      </w:r>
    </w:p>
    <w:p>
      <w:pPr>
        <w:pStyle w:val="Bodytext"/>
      </w:pPr>
      <w:r>
        <w:t>{#has_alias_label}</w:t>
      </w:r>
    </w:p>
    <w:p>
      <w:pPr>
        <w:pStyle w:val="Bodytext"/>
      </w:pPr>
      <w:r>
        <w:t>{alias_label}</w:t>
      </w:r>
    </w:p>
    <w:p>
      <w:pPr>
        <w:pStyle w:val="Bodytext"/>
      </w:pPr>
      <w:r>
        <w:t>{url}</w:t>
      </w:r>
    </w:p>
    <w:p>
      <w:pPr>
        <w:pStyle w:val="Bodytext"/>
      </w:pPr>
      <w:r>
        <w:t>Bewertung: {%rating_icon} {rating}</w:t>
      </w:r>
    </w:p>
    <w:p>
      <w:pPr>
        <w:pStyle w:val="Bodytext"/>
      </w:pPr>
      <w:r>
        <w:t>{/has_alias_label}</w:t>
      </w:r>
    </w:p>
    <w:p>
      <w:pPr>
        <w:pStyle w:val="Bodytext"/>
      </w:pPr>
      <w:r>
        <w:t>{#screenshots}</w:t>
      </w:r>
    </w:p>
    <w:p>
      <w:pPr>
        <w:pStyle w:val="Bodytext"/>
      </w:pPr>
      <w:r>
        <w:t>{%screenshot}</w:t>
      </w:r>
    </w:p>
    <w:p>
      <w:pPr>
        <w:pStyle w:val="Bodytext"/>
      </w:pPr>
      <w:r>
        <w:t>Abbildung {element}, {page}</w:t>
      </w:r>
    </w:p>
    <w:p>
      <w:pPr>
        <w:pStyle w:val="Bodytext"/>
      </w:pPr>
      <w:r>
        <w:t>{/screenshots}</w:t>
      </w:r>
    </w:p>
    <w:p>
      <w:pPr>
        <w:pStyle w:val="Bodytext"/>
      </w:pPr>
      <w:r>
        <w:t>Prüfschritt: {%rating_icon} {rating}</w:t>
      </w:r>
    </w:p>
    <w:p>
      <w:pPr>
        <w:pStyle w:val="Bodytext"/>
      </w:pPr>
      <w:r>
        <w:t>{/test_object_results_9_1_3_1}</w:t>
      </w:r>
    </w:p>
    <w:p w14:paraId="5DB04C51" w14:textId="77777777" w:rsidR="00F57AA1" w:rsidRPr="002B7A15" w:rsidRDefault="00F57AA1" w:rsidP="00BC6389">
      <w:pPr>
        <w:pStyle w:val="berschrift6"/>
        <w:keepLines/>
        <w:pageBreakBefore w:val="0"/>
      </w:pPr>
      <w:bookmarkStart w:id="199" w:name="_HTML-Strukturelemente_für_Überschri"/>
      <w:bookmarkStart w:id="200" w:name="_Toc34815530"/>
      <w:bookmarkEnd w:id="199"/>
      <w:r w:rsidRPr="002B7A15">
        <w:t xml:space="preserve">HTML-Strukturelemente für </w:t>
      </w:r>
      <w:bookmarkEnd w:id="200"/>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201" w:name="_HTML-Strukturelemente_für_Listen"/>
      <w:bookmarkStart w:id="202" w:name="_Toc34815531"/>
      <w:bookmarkEnd w:id="201"/>
      <w:r w:rsidRPr="002B7A15">
        <w:t xml:space="preserve">HTML-Strukturelemente für </w:t>
      </w:r>
      <w:bookmarkEnd w:id="202"/>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203" w:name="_Toc34815532"/>
      <w:r w:rsidRPr="002B7A15">
        <w:t xml:space="preserve">HTML-Strukturelemente für </w:t>
      </w:r>
      <w:bookmarkEnd w:id="203"/>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204" w:name="_Inhalte_gegliedert_-&gt;"/>
      <w:bookmarkStart w:id="205" w:name="_Toc34815533"/>
      <w:bookmarkEnd w:id="204"/>
      <w:r w:rsidRPr="002B7A15">
        <w:t xml:space="preserve">Inhalte </w:t>
      </w:r>
      <w:bookmarkEnd w:id="205"/>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206" w:name="_Datentabellen_richtig_aufgebaut"/>
      <w:bookmarkStart w:id="207" w:name="_Toc34815534"/>
      <w:bookmarkEnd w:id="206"/>
      <w:r w:rsidRPr="002B7A15">
        <w:t xml:space="preserve">Datentabellen richtig </w:t>
      </w:r>
      <w:bookmarkEnd w:id="207"/>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8" w:name="_Toc34815535"/>
      <w:r w:rsidRPr="002B7A15">
        <w:t xml:space="preserve">Zuordnung von </w:t>
      </w:r>
      <w:bookmarkEnd w:id="208"/>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9" w:name="_Kein_Strukturmarkup_für"/>
      <w:bookmarkStart w:id="210" w:name="_Toc34815536"/>
      <w:bookmarkEnd w:id="209"/>
      <w:r w:rsidRPr="002B7A15">
        <w:t xml:space="preserve">Kein Strukturmarkup für </w:t>
      </w:r>
      <w:bookmarkEnd w:id="210"/>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11" w:name="_Toc34815537"/>
      <w:r w:rsidRPr="002B7A15">
        <w:t xml:space="preserve">Beschriftung von Formularelementen programmatisch </w:t>
      </w:r>
      <w:bookmarkEnd w:id="211"/>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12" w:name="_Aussagekräftige_Reihenfolge_(!)"/>
      <w:bookmarkStart w:id="213" w:name="_Bedeutungsvolle_Reihenfolge_(!)"/>
      <w:bookmarkStart w:id="214" w:name="_Zweck_von_Eingaben"/>
      <w:bookmarkStart w:id="215" w:name="_Eingabezweck_bestimmen_(!)"/>
      <w:bookmarkStart w:id="216" w:name="_Wahrnehmung_des_Inhalts"/>
      <w:bookmarkStart w:id="217" w:name="_Toc34815542"/>
      <w:bookmarkStart w:id="218" w:name="_Toc41380472"/>
      <w:bookmarkStart w:id="219" w:name="_Toc41392903"/>
      <w:bookmarkStart w:id="220" w:name="_Toc46389421"/>
      <w:bookmarkEnd w:id="212"/>
      <w:bookmarkEnd w:id="213"/>
      <w:bookmarkEnd w:id="214"/>
      <w:bookmarkEnd w:id="215"/>
      <w:bookmarkEnd w:id="216"/>
      <w:r w:rsidRPr="002B7A15">
        <w:rPr>
          <w:noProof/>
        </w:rPr>
        <w:t>Unterscheidbar</w:t>
      </w:r>
      <w:bookmarkEnd w:id="217"/>
      <w:bookmarkEnd w:id="218"/>
      <w:bookmarkEnd w:id="219"/>
      <w:bookmarkEnd w:id="220"/>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21" w:name="_Farbe"/>
      <w:bookmarkStart w:id="222" w:name="_Benutzung_von_Farbe"/>
      <w:bookmarkStart w:id="223" w:name="_Toc504467940"/>
      <w:bookmarkStart w:id="224" w:name="_Toc34815543"/>
      <w:bookmarkStart w:id="225" w:name="_Toc41380473"/>
      <w:bookmarkStart w:id="226" w:name="_Toc41392904"/>
      <w:bookmarkStart w:id="227" w:name="_Toc46389422"/>
      <w:bookmarkEnd w:id="221"/>
      <w:bookmarkEnd w:id="222"/>
      <w:r w:rsidRPr="002B7A15">
        <w:t xml:space="preserve">Benutzung von </w:t>
      </w:r>
      <w:bookmarkEnd w:id="223"/>
      <w:bookmarkEnd w:id="224"/>
      <w:bookmarkEnd w:id="225"/>
      <w:bookmarkEnd w:id="226"/>
      <w:bookmarkEnd w:id="227"/>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pPr>
        <w:pStyle w:val="Bodytext"/>
      </w:pPr>
      <w:r>
        <w:rPr>
          <w:rFonts w:ascii="Arial" w:hAnsi="Arial"/>
          <w:sz w:val="20"/>
        </w:rPr>
        <w:t>{#test_object_results_9_1_4_1}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8" w:name="_Audio-Kontrolle"/>
      <w:bookmarkStart w:id="229" w:name="_Audio-Steuerelement"/>
      <w:bookmarkStart w:id="230" w:name="_Kontrast_(!)"/>
      <w:bookmarkStart w:id="231" w:name="_Kontrast_(Minimum)_(!)"/>
      <w:bookmarkStart w:id="232" w:name="_Kontrast_(Minimum)_(Prüfschritt"/>
      <w:bookmarkStart w:id="233" w:name="_Toc504467942"/>
      <w:bookmarkStart w:id="234" w:name="_Toc34815545"/>
      <w:bookmarkStart w:id="235" w:name="_Toc41380475"/>
      <w:bookmarkStart w:id="236" w:name="_Toc41392906"/>
      <w:bookmarkStart w:id="237" w:name="_Toc46389424"/>
      <w:bookmarkEnd w:id="228"/>
      <w:bookmarkEnd w:id="229"/>
      <w:bookmarkEnd w:id="230"/>
      <w:bookmarkEnd w:id="231"/>
      <w:bookmarkEnd w:id="232"/>
      <w:r w:rsidRPr="002B7A15">
        <w:t>Kontrast</w:t>
      </w:r>
      <w:bookmarkEnd w:id="233"/>
      <w:r w:rsidRPr="002B7A15">
        <w:t xml:space="preserve"> (</w:t>
      </w:r>
      <w:bookmarkEnd w:id="234"/>
      <w:bookmarkEnd w:id="235"/>
      <w:bookmarkEnd w:id="236"/>
      <w:bookmarkEnd w:id="237"/>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pPr>
        <w:pStyle w:val="Bodytext"/>
      </w:pPr>
      <w:r>
        <w:rPr>
          <w:rFonts w:ascii="Arial" w:hAnsi="Arial"/>
          <w:sz w:val="20"/>
        </w:rPr>
        <w:t>{#test_object_results_9_1_4_3}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{/test_object_results_9_1_4_3}</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59652C2E" w14:textId="77777777" w:rsidR="000548D5" w:rsidRPr="002B7A15" w:rsidRDefault="000548D5" w:rsidP="00B11C64">
      <w:pPr>
        <w:pStyle w:val="Bodytext"/>
        <w:keepLines/>
      </w:pPr>
      <w:bookmarkStart w:id="238" w:name="_Toc34815546"/>
      <w:bookmarkStart w:id="239" w:name="_Toc41380476"/>
      <w:bookmarkStart w:id="240" w:name="_Toc41392907"/>
      <w:bookmarkStart w:id="241" w:name="_Toc46389425"/>
    </w:p>
    <w:p w14:paraId="195CD1B5" w14:textId="77777777" w:rsidR="00F57AA1" w:rsidRPr="002B7A15" w:rsidRDefault="00F57AA1" w:rsidP="00B11C64">
      <w:pPr>
        <w:pStyle w:val="berschrift5"/>
        <w:keepLines/>
      </w:pPr>
      <w:bookmarkStart w:id="242" w:name="_Textgröße_ändern"/>
      <w:bookmarkStart w:id="243" w:name="_Textgröße_ändern_(Prüfschritt"/>
      <w:bookmarkEnd w:id="242"/>
      <w:bookmarkEnd w:id="243"/>
      <w:r w:rsidRPr="002B7A15">
        <w:t xml:space="preserve">Textgröße </w:t>
      </w:r>
      <w:bookmarkEnd w:id="238"/>
      <w:bookmarkEnd w:id="239"/>
      <w:bookmarkEnd w:id="240"/>
      <w:bookmarkEnd w:id="241"/>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pPr>
        <w:pStyle w:val="Bodytext"/>
      </w:pPr>
      <w:r>
        <w:rPr>
          <w:rFonts w:ascii="Arial" w:hAnsi="Arial"/>
          <w:sz w:val="20"/>
        </w:rPr>
        <w:t>{#test_object_results_9_1_4_4}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44" w:name="_Schriftgrafiken_(!)"/>
      <w:bookmarkStart w:id="245" w:name="_Bilder_von_Text"/>
      <w:bookmarkStart w:id="246" w:name="_Automatischer_Umbruch_(Reflow)"/>
      <w:bookmarkEnd w:id="244"/>
      <w:bookmarkEnd w:id="245"/>
      <w:bookmarkEnd w:id="246"/>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47" w:name="_Hlk90476866"/>
      <w:r w:rsidR="00BE62D4" w:rsidRPr="002B7A15">
        <w:rPr>
          <w:i/>
          <w:color w:val="000000"/>
        </w:rPr>
        <w:t>„</w:t>
      </w:r>
      <w:bookmarkEnd w:id="247"/>
      <w:r w:rsidR="000E2EF4" w:rsidRPr="002B7A15">
        <w:rPr>
          <w:i/>
          <w:color w:val="000000"/>
        </w:rPr>
        <w:t>Inhalte können ohne Informations- oder Funktionsverlust dargestellt werden, ohne dass dafür ein Scrollen in zwei Dimensionen erforderlich ist für:</w:t>
      </w:r>
    </w:p>
    <w:p>
      <w:pPr>
        <w:pStyle w:val="Bodytext"/>
      </w:pPr>
      <w:r>
        <w:rPr>
          <w:rFonts w:ascii="Arial" w:hAnsi="Arial"/>
          <w:sz w:val="20"/>
        </w:rPr>
        <w:t>{#test_object_results_9_1_4_10}</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{/test_object_results_9_1_4_10}</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8" w:name="_Nicht-Text_Kontrast"/>
      <w:bookmarkStart w:id="249" w:name="_Nicht-Text-Kontrast_(!)"/>
      <w:bookmarkStart w:id="250" w:name="_Nicht-Text-Kontrast_(Prüfschritt_9."/>
      <w:bookmarkStart w:id="251" w:name="_Toc34815549"/>
      <w:bookmarkStart w:id="252" w:name="_Toc41380479"/>
      <w:bookmarkStart w:id="253" w:name="_Toc41392910"/>
      <w:bookmarkStart w:id="254" w:name="_Toc46389428"/>
      <w:bookmarkEnd w:id="248"/>
      <w:bookmarkEnd w:id="249"/>
      <w:bookmarkEnd w:id="250"/>
      <w:r w:rsidRPr="002B7A15">
        <w:t>Nicht-Text-</w:t>
      </w:r>
      <w:bookmarkEnd w:id="251"/>
      <w:bookmarkEnd w:id="252"/>
      <w:bookmarkEnd w:id="253"/>
      <w:bookmarkEnd w:id="254"/>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pPr>
        <w:pStyle w:val="Bodytext"/>
      </w:pPr>
      <w:r>
        <w:rPr>
          <w:rFonts w:ascii="Arial" w:hAnsi="Arial"/>
          <w:sz w:val="20"/>
        </w:rPr>
        <w:t>{#test_object_results_9_1_4_11}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{/test_object_results_9_1_4_11}</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55" w:name="_Textabstände"/>
      <w:bookmarkStart w:id="256" w:name="_Textabstand_(!)"/>
      <w:bookmarkStart w:id="257" w:name="_Textabstand_(Prüfschritt_9.1.4.12)"/>
      <w:bookmarkStart w:id="258" w:name="_Toc34815550"/>
      <w:bookmarkStart w:id="259" w:name="_Toc41380480"/>
      <w:bookmarkStart w:id="260" w:name="_Toc41392911"/>
      <w:bookmarkStart w:id="261" w:name="_Toc46389429"/>
      <w:bookmarkEnd w:id="255"/>
      <w:bookmarkEnd w:id="256"/>
      <w:bookmarkEnd w:id="257"/>
      <w:r w:rsidRPr="002B7A15">
        <w:t>Textabst</w:t>
      </w:r>
      <w:bookmarkEnd w:id="258"/>
      <w:r w:rsidRPr="002B7A15">
        <w:t>and</w:t>
      </w:r>
      <w:bookmarkEnd w:id="259"/>
      <w:bookmarkEnd w:id="260"/>
      <w:bookmarkEnd w:id="261"/>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pPr>
        <w:pStyle w:val="Bodytext"/>
      </w:pPr>
      <w:r>
        <w:rPr>
          <w:rFonts w:ascii="Arial" w:hAnsi="Arial"/>
          <w:sz w:val="20"/>
        </w:rPr>
        <w:t>{#test_object_results_9_1_4_12}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{/test_object_results_9_1_4_12}</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62" w:name="_Eingeblendete_Inhalte"/>
      <w:bookmarkStart w:id="263" w:name="_Eingeblendeter_Inhalt_bei"/>
      <w:bookmarkEnd w:id="262"/>
      <w:bookmarkEnd w:id="263"/>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pPr>
        <w:pStyle w:val="Bodytext"/>
      </w:pPr>
      <w:r>
        <w:rPr>
          <w:rFonts w:ascii="Arial" w:hAnsi="Arial"/>
          <w:sz w:val="20"/>
        </w:rPr>
        <w:t>{#test_object_results_9_1_4_13}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{/test_object_results_9_1_4_13}</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64" w:name="_Toc504467945"/>
      <w:bookmarkStart w:id="265" w:name="_Toc34815552"/>
      <w:bookmarkStart w:id="266" w:name="_Toc41380482"/>
      <w:bookmarkStart w:id="267" w:name="_Toc41392913"/>
      <w:bookmarkStart w:id="268" w:name="_Toc46389431"/>
      <w:bookmarkStart w:id="269" w:name="_Toc216953280"/>
      <w:r w:rsidRPr="002B7A15">
        <w:rPr>
          <w:noProof/>
        </w:rPr>
        <w:t>Bedienbar</w:t>
      </w:r>
      <w:bookmarkEnd w:id="264"/>
      <w:bookmarkEnd w:id="265"/>
      <w:bookmarkEnd w:id="266"/>
      <w:bookmarkEnd w:id="267"/>
      <w:bookmarkEnd w:id="268"/>
      <w:bookmarkEnd w:id="269"/>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70" w:name="_Tastaturzugänglichkeit"/>
      <w:bookmarkEnd w:id="270"/>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71" w:name="_Tastaturbedienbarkeit"/>
      <w:bookmarkStart w:id="272" w:name="_Tastaturbedienbarkeit_(!)"/>
      <w:bookmarkStart w:id="273" w:name="_Tastatur"/>
      <w:bookmarkStart w:id="274" w:name="_Tastatur_(Prüfschritt_9.2.1.1)"/>
      <w:bookmarkStart w:id="275" w:name="_Toc504467947"/>
      <w:bookmarkStart w:id="276" w:name="_Toc34815554"/>
      <w:bookmarkStart w:id="277" w:name="_Toc41380484"/>
      <w:bookmarkStart w:id="278" w:name="_Toc41392915"/>
      <w:bookmarkStart w:id="279" w:name="_Toc46389433"/>
      <w:bookmarkEnd w:id="271"/>
      <w:bookmarkEnd w:id="272"/>
      <w:bookmarkEnd w:id="273"/>
      <w:bookmarkEnd w:id="274"/>
      <w:r w:rsidRPr="002B7A15">
        <w:t>Tastatur</w:t>
      </w:r>
      <w:bookmarkEnd w:id="275"/>
      <w:bookmarkEnd w:id="276"/>
      <w:bookmarkEnd w:id="277"/>
      <w:bookmarkEnd w:id="278"/>
      <w:bookmarkEnd w:id="279"/>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pPr>
        <w:pStyle w:val="Bodytext"/>
      </w:pPr>
      <w:r>
        <w:rPr>
          <w:rFonts w:ascii="Arial" w:hAnsi="Arial"/>
          <w:sz w:val="20"/>
        </w:rPr>
        <w:t>{#test_object_results_9_2_1_1}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{/test_object_results_9_2_1_1}</w:t>
      </w:r>
    </w:p>
    <w:p w14:paraId="72955E3F" w14:textId="77777777" w:rsidR="000548D5" w:rsidRPr="002B7A15" w:rsidRDefault="000548D5" w:rsidP="00B11C64">
      <w:pPr>
        <w:pStyle w:val="Bodytext"/>
        <w:keepLines/>
      </w:pPr>
      <w:bookmarkStart w:id="280" w:name="_Ohne_Maus_nutzbar"/>
      <w:bookmarkEnd w:id="280"/>
    </w:p>
    <w:p w14:paraId="674D7B97" w14:textId="77777777" w:rsidR="00F57AA1" w:rsidRPr="002B7A15" w:rsidRDefault="00F57AA1" w:rsidP="00C10A0C">
      <w:pPr>
        <w:pStyle w:val="berschrift4"/>
        <w:pageBreakBefore/>
        <w:rPr>
          <w:noProof/>
        </w:rPr>
      </w:pPr>
      <w:bookmarkStart w:id="281" w:name="_Keine_Tastaturfalle"/>
      <w:bookmarkStart w:id="282" w:name="_Tastaturkurzbefehle"/>
      <w:bookmarkStart w:id="283" w:name="_Tastaturkürzel"/>
      <w:bookmarkStart w:id="284" w:name="_Abruf_von_Inhalten"/>
      <w:bookmarkStart w:id="285" w:name="_Pausieren,_stoppen,_ausblenden_1"/>
      <w:bookmarkStart w:id="286" w:name="_Vermeidung_von_epileptischen"/>
      <w:bookmarkStart w:id="287" w:name="_Toc34815560"/>
      <w:bookmarkStart w:id="288" w:name="_Toc41380490"/>
      <w:bookmarkStart w:id="289" w:name="_Toc41392921"/>
      <w:bookmarkStart w:id="290" w:name="_Toc46389439"/>
      <w:bookmarkEnd w:id="281"/>
      <w:bookmarkEnd w:id="282"/>
      <w:bookmarkEnd w:id="283"/>
      <w:bookmarkEnd w:id="284"/>
      <w:bookmarkEnd w:id="285"/>
      <w:bookmarkEnd w:id="286"/>
      <w:r w:rsidRPr="002B7A15">
        <w:rPr>
          <w:noProof/>
        </w:rPr>
        <w:t>Anfälle</w:t>
      </w:r>
      <w:bookmarkEnd w:id="287"/>
      <w:r w:rsidRPr="002B7A15">
        <w:rPr>
          <w:noProof/>
        </w:rPr>
        <w:t xml:space="preserve"> und körperliche Reaktionen</w:t>
      </w:r>
      <w:bookmarkEnd w:id="288"/>
      <w:bookmarkEnd w:id="289"/>
      <w:bookmarkEnd w:id="290"/>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91" w:name="_Dreimaliges_Aufblitzen_–"/>
      <w:bookmarkStart w:id="292" w:name="_Blitzen,_dreimalig_oder"/>
      <w:bookmarkStart w:id="293" w:name="_Toc41380491"/>
      <w:bookmarkStart w:id="294" w:name="_Toc41392922"/>
      <w:bookmarkStart w:id="295" w:name="_Toc46389440"/>
      <w:bookmarkEnd w:id="291"/>
      <w:bookmarkEnd w:id="292"/>
      <w:r w:rsidRPr="002B7A15">
        <w:t xml:space="preserve">Blitzen, dreimalig oder unterhalb </w:t>
      </w:r>
      <w:bookmarkEnd w:id="293"/>
      <w:bookmarkEnd w:id="294"/>
      <w:bookmarkEnd w:id="295"/>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pPr>
        <w:pStyle w:val="Bodytext"/>
      </w:pPr>
      <w:r>
        <w:rPr>
          <w:rFonts w:ascii="Arial" w:hAnsi="Arial"/>
          <w:sz w:val="20"/>
        </w:rPr>
        <w:t>{#test_object_results_9_2_3_1}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96" w:name="_Orientierungs-_und_Navigationshilfe"/>
      <w:bookmarkStart w:id="297" w:name="_Toc34815562"/>
      <w:bookmarkStart w:id="298" w:name="_Toc41380492"/>
      <w:bookmarkStart w:id="299" w:name="_Toc41392923"/>
      <w:bookmarkStart w:id="300" w:name="_Toc46389441"/>
      <w:bookmarkEnd w:id="296"/>
      <w:r w:rsidRPr="002B7A15">
        <w:rPr>
          <w:noProof/>
        </w:rPr>
        <w:t>Navigierbar</w:t>
      </w:r>
      <w:bookmarkEnd w:id="297"/>
      <w:bookmarkEnd w:id="298"/>
      <w:bookmarkEnd w:id="299"/>
      <w:bookmarkEnd w:id="300"/>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301" w:name="_Umgehen_von_Elementgruppen"/>
      <w:bookmarkStart w:id="302" w:name="_Blöcke_überspringen_(!)"/>
      <w:bookmarkStart w:id="303" w:name="_Blöcke_überspringen_(Prüfschritt"/>
      <w:bookmarkStart w:id="304" w:name="_Toc34815563"/>
      <w:bookmarkStart w:id="305" w:name="_Toc41380493"/>
      <w:bookmarkStart w:id="306" w:name="_Toc41392924"/>
      <w:bookmarkStart w:id="307" w:name="_Toc46389442"/>
      <w:bookmarkEnd w:id="301"/>
      <w:bookmarkEnd w:id="302"/>
      <w:bookmarkEnd w:id="303"/>
      <w:r w:rsidRPr="002B7A15">
        <w:t xml:space="preserve">Blöcke </w:t>
      </w:r>
      <w:bookmarkEnd w:id="304"/>
      <w:bookmarkEnd w:id="305"/>
      <w:bookmarkEnd w:id="306"/>
      <w:bookmarkEnd w:id="307"/>
      <w:r w:rsidR="0007331B" w:rsidRPr="002B7A15">
        <w:t xml:space="preserve">überspringen </w:t>
      </w:r>
      <w:bookmarkStart w:id="308" w:name="_Hlk103719010"/>
      <w:r w:rsidR="0007331B" w:rsidRPr="002B7A15">
        <w:t>(Prüfschritt 9.2.4.1)</w:t>
      </w:r>
      <w:bookmarkEnd w:id="308"/>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pPr>
        <w:pStyle w:val="Bodytext"/>
      </w:pPr>
      <w:r>
        <w:rPr>
          <w:rFonts w:ascii="Arial" w:hAnsi="Arial"/>
          <w:sz w:val="20"/>
        </w:rPr>
        <w:t>{#test_object_results_9_2_4_1}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9" w:name="_Webseiten-Titel"/>
      <w:bookmarkStart w:id="310" w:name="_Seite_mit_Titel"/>
      <w:bookmarkStart w:id="311" w:name="_Toc34815564"/>
      <w:bookmarkStart w:id="312" w:name="_Toc41380494"/>
      <w:bookmarkStart w:id="313" w:name="_Toc41392925"/>
      <w:bookmarkStart w:id="314" w:name="_Toc46389443"/>
      <w:bookmarkEnd w:id="309"/>
      <w:bookmarkEnd w:id="310"/>
      <w:r w:rsidRPr="002B7A15">
        <w:t xml:space="preserve">Seite mit </w:t>
      </w:r>
      <w:bookmarkEnd w:id="311"/>
      <w:bookmarkEnd w:id="312"/>
      <w:bookmarkEnd w:id="313"/>
      <w:bookmarkEnd w:id="314"/>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pPr>
        <w:pStyle w:val="Bodytext"/>
      </w:pPr>
      <w:r>
        <w:rPr>
          <w:rFonts w:ascii="Arial" w:hAnsi="Arial"/>
          <w:sz w:val="20"/>
        </w:rPr>
        <w:t>{#test_object_results_9_2_4_2}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15" w:name="_Fokus-Reihenfolge_(!)"/>
      <w:bookmarkStart w:id="316" w:name="_Fokus-Reihenfolge_(Prüfschritt_9.2."/>
      <w:bookmarkStart w:id="317" w:name="_Toc504467957"/>
      <w:bookmarkStart w:id="318" w:name="_Toc34815565"/>
      <w:bookmarkStart w:id="319" w:name="_Toc41380495"/>
      <w:bookmarkStart w:id="320" w:name="_Toc41392926"/>
      <w:bookmarkStart w:id="321" w:name="_Toc46389444"/>
      <w:bookmarkEnd w:id="315"/>
      <w:bookmarkEnd w:id="316"/>
      <w:r w:rsidRPr="002B7A15">
        <w:t>Fokus-</w:t>
      </w:r>
      <w:bookmarkEnd w:id="317"/>
      <w:bookmarkEnd w:id="318"/>
      <w:bookmarkEnd w:id="319"/>
      <w:bookmarkEnd w:id="320"/>
      <w:bookmarkEnd w:id="321"/>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22" w:name="_Toc504467958"/>
      <w:r w:rsidR="00A23690" w:rsidRPr="002B7A15">
        <w:rPr>
          <w:i/>
        </w:rPr>
        <w:t>“</w:t>
      </w:r>
    </w:p>
    <w:p>
      <w:pPr>
        <w:pStyle w:val="Bodytext"/>
      </w:pPr>
      <w:r>
        <w:rPr>
          <w:rFonts w:ascii="Arial" w:hAnsi="Arial"/>
          <w:sz w:val="20"/>
        </w:rPr>
        <w:t>{#test_object_results_9_2_4_3}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23" w:name="_Zweck_eines_Links"/>
      <w:bookmarkStart w:id="324" w:name="_Linkzweck_(im_Kontext)"/>
      <w:bookmarkStart w:id="325" w:name="_Toc34815566"/>
      <w:bookmarkStart w:id="326" w:name="_Toc41380496"/>
      <w:bookmarkStart w:id="327" w:name="_Toc41392927"/>
      <w:bookmarkStart w:id="328" w:name="_Toc46389445"/>
      <w:bookmarkEnd w:id="323"/>
      <w:bookmarkEnd w:id="324"/>
      <w:r w:rsidRPr="002B7A15">
        <w:t xml:space="preserve">Linkzweck (im </w:t>
      </w:r>
      <w:bookmarkEnd w:id="322"/>
      <w:bookmarkEnd w:id="325"/>
      <w:bookmarkEnd w:id="326"/>
      <w:bookmarkEnd w:id="327"/>
      <w:bookmarkEnd w:id="328"/>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pPr>
        <w:pStyle w:val="Bodytext"/>
      </w:pPr>
      <w:r>
        <w:rPr>
          <w:rFonts w:ascii="Arial" w:hAnsi="Arial"/>
          <w:sz w:val="20"/>
        </w:rPr>
        <w:t>{#test_object_results_9_2_4_4}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9" w:name="_Verschiedene_Möglichkeiten"/>
      <w:bookmarkStart w:id="330" w:name="_Verschiedene_Möglichkeiten_(Prüfsch"/>
      <w:bookmarkStart w:id="331" w:name="_Toc34815567"/>
      <w:bookmarkStart w:id="332" w:name="_Toc41380497"/>
      <w:bookmarkStart w:id="333" w:name="_Toc41392928"/>
      <w:bookmarkStart w:id="334" w:name="_Toc46389446"/>
      <w:bookmarkEnd w:id="329"/>
      <w:bookmarkEnd w:id="330"/>
      <w:r w:rsidRPr="002B7A15">
        <w:t xml:space="preserve">Verschiedene </w:t>
      </w:r>
      <w:bookmarkEnd w:id="331"/>
      <w:bookmarkEnd w:id="332"/>
      <w:bookmarkEnd w:id="333"/>
      <w:bookmarkEnd w:id="334"/>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pPr>
        <w:pStyle w:val="Bodytext"/>
      </w:pPr>
      <w:r>
        <w:rPr>
          <w:rFonts w:ascii="Arial" w:hAnsi="Arial"/>
          <w:sz w:val="20"/>
        </w:rPr>
        <w:t>{#test_object_results_9_2_4_5}</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35" w:name="_Überschriften_und_Beschriftungen"/>
      <w:bookmarkStart w:id="336" w:name="_Toc34815568"/>
      <w:bookmarkStart w:id="337" w:name="_Toc41380498"/>
      <w:bookmarkStart w:id="338" w:name="_Toc41392929"/>
      <w:bookmarkStart w:id="339" w:name="_Toc46389447"/>
      <w:bookmarkEnd w:id="335"/>
      <w:r w:rsidRPr="002B7A15">
        <w:t>Überschriften und Beschriftungen (</w:t>
      </w:r>
      <w:bookmarkEnd w:id="336"/>
      <w:bookmarkEnd w:id="337"/>
      <w:bookmarkEnd w:id="338"/>
      <w:bookmarkEnd w:id="339"/>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40" w:name="_Aussagekräftige_Überschriften_und"/>
      <w:bookmarkEnd w:id="340"/>
      <w:r w:rsidR="00A23690" w:rsidRPr="002B7A15">
        <w:rPr>
          <w:i/>
        </w:rPr>
        <w:t>“</w:t>
      </w:r>
    </w:p>
    <w:p>
      <w:pPr>
        <w:pStyle w:val="Bodytext"/>
      </w:pPr>
      <w:r>
        <w:rPr>
          <w:rFonts w:ascii="Arial" w:hAnsi="Arial"/>
          <w:sz w:val="20"/>
        </w:rPr>
        <w:t>{#test_object_results_9_2_4_6}</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41" w:name="_Sichtbarer_Fokus_(!)"/>
      <w:bookmarkStart w:id="342" w:name="_Sichtbarer_Fokus_(!)_1"/>
      <w:bookmarkStart w:id="343" w:name="_Fokus_sichtbar_(!)"/>
      <w:bookmarkStart w:id="344" w:name="_Fokus_sichtbar_(Prüfschritt"/>
      <w:bookmarkStart w:id="345" w:name="_Toc34815569"/>
      <w:bookmarkStart w:id="346" w:name="_Toc41380499"/>
      <w:bookmarkStart w:id="347" w:name="_Toc41392930"/>
      <w:bookmarkStart w:id="348" w:name="_Toc46389448"/>
      <w:bookmarkEnd w:id="341"/>
      <w:bookmarkEnd w:id="342"/>
      <w:bookmarkEnd w:id="343"/>
      <w:bookmarkEnd w:id="344"/>
      <w:r w:rsidRPr="002B7A15">
        <w:t xml:space="preserve">Fokus </w:t>
      </w:r>
      <w:bookmarkEnd w:id="345"/>
      <w:bookmarkEnd w:id="346"/>
      <w:bookmarkEnd w:id="347"/>
      <w:bookmarkEnd w:id="348"/>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pPr>
        <w:pStyle w:val="Bodytext"/>
      </w:pPr>
      <w:r>
        <w:rPr>
          <w:rFonts w:ascii="Arial" w:hAnsi="Arial"/>
          <w:sz w:val="20"/>
        </w:rPr>
        <w:t>{#test_object_results_9_2_4_7}</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{/test_object_results_9_2_4_7}</w:t>
      </w:r>
    </w:p>
    <w:p w14:paraId="03CD7A63" w14:textId="77777777" w:rsidR="000548D5" w:rsidRPr="002B7A15" w:rsidRDefault="000548D5" w:rsidP="00B11C64">
      <w:pPr>
        <w:pStyle w:val="Bodytext"/>
        <w:keepLines/>
      </w:pPr>
      <w:bookmarkStart w:id="349" w:name="_Toc34815570"/>
      <w:bookmarkStart w:id="350" w:name="_Toc41380500"/>
      <w:bookmarkStart w:id="351" w:name="_Toc41392931"/>
      <w:bookmarkStart w:id="352" w:name="_Toc46389449"/>
    </w:p>
    <w:p w14:paraId="7CDCD85D" w14:textId="77777777" w:rsidR="00F57AA1" w:rsidRPr="002B7A15" w:rsidRDefault="00F57AA1" w:rsidP="00424127">
      <w:pPr>
        <w:pStyle w:val="berschrift3"/>
        <w:rPr>
          <w:noProof/>
        </w:rPr>
      </w:pPr>
      <w:bookmarkStart w:id="353" w:name="_Toc504467963"/>
      <w:bookmarkStart w:id="354" w:name="_Toc34815575"/>
      <w:bookmarkStart w:id="355" w:name="_Toc41380505"/>
      <w:bookmarkStart w:id="356" w:name="_Toc41392936"/>
      <w:bookmarkStart w:id="357" w:name="_Toc46389454"/>
      <w:bookmarkStart w:id="358" w:name="_Toc216953281"/>
      <w:bookmarkEnd w:id="349"/>
      <w:bookmarkEnd w:id="350"/>
      <w:bookmarkEnd w:id="351"/>
      <w:bookmarkEnd w:id="352"/>
      <w:r w:rsidRPr="002B7A15">
        <w:rPr>
          <w:noProof/>
        </w:rPr>
        <w:t>Verständlich</w:t>
      </w:r>
      <w:bookmarkEnd w:id="353"/>
      <w:bookmarkEnd w:id="354"/>
      <w:bookmarkEnd w:id="355"/>
      <w:bookmarkEnd w:id="356"/>
      <w:bookmarkEnd w:id="357"/>
      <w:bookmarkEnd w:id="358"/>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9" w:name="_Texte_sind_lesbar"/>
      <w:bookmarkStart w:id="360" w:name="_Toc34815576"/>
      <w:bookmarkStart w:id="361" w:name="_Toc41380506"/>
      <w:bookmarkStart w:id="362" w:name="_Toc41392937"/>
      <w:bookmarkStart w:id="363" w:name="_Toc46389455"/>
      <w:bookmarkEnd w:id="359"/>
      <w:r w:rsidRPr="002B7A15">
        <w:rPr>
          <w:noProof/>
        </w:rPr>
        <w:t>Lesbar</w:t>
      </w:r>
      <w:bookmarkEnd w:id="360"/>
      <w:bookmarkEnd w:id="361"/>
      <w:bookmarkEnd w:id="362"/>
      <w:bookmarkEnd w:id="363"/>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64" w:name="_Sprache_(!)"/>
      <w:bookmarkStart w:id="365" w:name="_Sprache_der_Seite"/>
      <w:bookmarkStart w:id="366" w:name="_Toc34815577"/>
      <w:bookmarkStart w:id="367" w:name="_Toc41380507"/>
      <w:bookmarkStart w:id="368" w:name="_Toc41392938"/>
      <w:bookmarkStart w:id="369" w:name="_Toc46389456"/>
      <w:bookmarkEnd w:id="364"/>
      <w:bookmarkEnd w:id="365"/>
      <w:r w:rsidRPr="002B7A15">
        <w:t xml:space="preserve">Sprache der </w:t>
      </w:r>
      <w:bookmarkEnd w:id="366"/>
      <w:bookmarkEnd w:id="367"/>
      <w:bookmarkEnd w:id="368"/>
      <w:bookmarkEnd w:id="369"/>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pPr>
        <w:pStyle w:val="Bodytext"/>
      </w:pPr>
      <w:r>
        <w:rPr>
          <w:rFonts w:ascii="Arial" w:hAnsi="Arial"/>
          <w:sz w:val="20"/>
        </w:rPr>
        <w:t>{#test_object_results_9_3_1_1}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{/test_object_results_9_3_1_1}</w:t>
      </w:r>
    </w:p>
    <w:p w14:paraId="2DB63730" w14:textId="77777777" w:rsidR="000548D5" w:rsidRPr="002B7A15" w:rsidRDefault="000548D5" w:rsidP="00DB022D">
      <w:pPr>
        <w:pStyle w:val="Bodytext"/>
        <w:keepLines/>
      </w:pPr>
      <w:bookmarkStart w:id="370" w:name="_Toc504467966"/>
      <w:bookmarkStart w:id="371" w:name="_Toc34815578"/>
    </w:p>
    <w:p w14:paraId="427007A0" w14:textId="77777777" w:rsidR="00F57AA1" w:rsidRPr="002B7A15" w:rsidRDefault="00F57AA1" w:rsidP="000D19F4">
      <w:pPr>
        <w:pStyle w:val="berschrift4"/>
        <w:pageBreakBefore/>
        <w:rPr>
          <w:noProof/>
        </w:rPr>
      </w:pPr>
      <w:bookmarkStart w:id="372" w:name="_Sprache_von_Teilen_1"/>
      <w:bookmarkStart w:id="373" w:name="_Aufbau_und_Benutzung"/>
      <w:bookmarkStart w:id="374" w:name="_Fehlervermeidung/-korrektur_(NR)"/>
      <w:bookmarkStart w:id="375" w:name="_Toc41380514"/>
      <w:bookmarkStart w:id="376" w:name="_Toc41392945"/>
      <w:bookmarkStart w:id="377" w:name="_Toc46389463"/>
      <w:bookmarkEnd w:id="370"/>
      <w:bookmarkEnd w:id="371"/>
      <w:bookmarkEnd w:id="372"/>
      <w:bookmarkEnd w:id="373"/>
      <w:bookmarkEnd w:id="374"/>
      <w:r w:rsidRPr="002B7A15">
        <w:rPr>
          <w:noProof/>
        </w:rPr>
        <w:t>Eingabeunterstützung</w:t>
      </w:r>
      <w:bookmarkEnd w:id="375"/>
      <w:bookmarkEnd w:id="376"/>
      <w:bookmarkEnd w:id="377"/>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8" w:name="_Fehleridentifizierung_(!)"/>
      <w:bookmarkStart w:id="379" w:name="_Fehlerkennzeichnung_(!)"/>
      <w:bookmarkStart w:id="380" w:name="_Fehlerkennzeichnung_(Prüfschritt_9."/>
      <w:bookmarkStart w:id="381" w:name="_Toc504467973"/>
      <w:bookmarkStart w:id="382" w:name="_Toc34815585"/>
      <w:bookmarkStart w:id="383" w:name="_Toc41380515"/>
      <w:bookmarkStart w:id="384" w:name="_Toc41392946"/>
      <w:bookmarkStart w:id="385" w:name="_Toc46389464"/>
      <w:bookmarkEnd w:id="378"/>
      <w:bookmarkEnd w:id="379"/>
      <w:bookmarkEnd w:id="380"/>
      <w:r w:rsidRPr="002B7A15">
        <w:t>Fehler</w:t>
      </w:r>
      <w:bookmarkEnd w:id="381"/>
      <w:bookmarkEnd w:id="382"/>
      <w:r w:rsidRPr="002B7A15">
        <w:t>kennzeichnung</w:t>
      </w:r>
      <w:bookmarkEnd w:id="383"/>
      <w:bookmarkEnd w:id="384"/>
      <w:bookmarkEnd w:id="385"/>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pPr>
        <w:pStyle w:val="Bodytext"/>
      </w:pPr>
      <w:r>
        <w:rPr>
          <w:rFonts w:ascii="Arial" w:hAnsi="Arial"/>
          <w:sz w:val="20"/>
        </w:rPr>
        <w:t>{#test_object_results_9_3_3_1}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86" w:name="_Beschriftungen_(!)_1"/>
      <w:bookmarkStart w:id="387" w:name="_Beschriftungen_(Labels)_oder"/>
      <w:bookmarkStart w:id="388" w:name="_Beschriftungen_(Labels)_oder_1"/>
      <w:bookmarkStart w:id="389" w:name="_Toc504467974"/>
      <w:bookmarkStart w:id="390" w:name="_Toc34815586"/>
      <w:bookmarkStart w:id="391" w:name="_Toc41380516"/>
      <w:bookmarkStart w:id="392" w:name="_Toc41392947"/>
      <w:bookmarkStart w:id="393" w:name="_Toc46389465"/>
      <w:bookmarkEnd w:id="386"/>
      <w:bookmarkEnd w:id="387"/>
      <w:bookmarkEnd w:id="388"/>
      <w:r w:rsidRPr="002B7A15">
        <w:t>Beschriftungen</w:t>
      </w:r>
      <w:bookmarkEnd w:id="389"/>
      <w:r w:rsidRPr="002B7A15">
        <w:t xml:space="preserve"> (Labels) oder </w:t>
      </w:r>
      <w:bookmarkEnd w:id="390"/>
      <w:bookmarkEnd w:id="391"/>
      <w:bookmarkEnd w:id="392"/>
      <w:bookmarkEnd w:id="393"/>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pPr>
        <w:pStyle w:val="Bodytext"/>
      </w:pPr>
      <w:r>
        <w:rPr>
          <w:rFonts w:ascii="Arial" w:hAnsi="Arial"/>
          <w:sz w:val="20"/>
        </w:rPr>
        <w:t>{#test_object_results_9_3_3_2}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94" w:name="_Korrekturvorschläge_(!)"/>
      <w:bookmarkStart w:id="395" w:name="_Vorschlag_bei_Fehler"/>
      <w:bookmarkStart w:id="396" w:name="_Name,_Rolle,_Wert_1"/>
      <w:bookmarkStart w:id="397" w:name="_Konformitätsanforderungen_der_WCAG"/>
      <w:bookmarkStart w:id="398" w:name="_Toc216953282"/>
      <w:bookmarkEnd w:id="394"/>
      <w:bookmarkEnd w:id="395"/>
      <w:bookmarkEnd w:id="396"/>
      <w:bookmarkEnd w:id="397"/>
      <w:r w:rsidRPr="002B7A15">
        <w:rPr>
          <w:noProof/>
        </w:rPr>
        <w:t>Robust</w:t>
      </w:r>
      <w:bookmarkEnd w:id="398"/>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9" w:name="_Name,_Rolle,_Wert"/>
      <w:bookmarkEnd w:id="399"/>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pPr>
        <w:pStyle w:val="Bodytext"/>
      </w:pPr>
      <w:r>
        <w:rPr>
          <w:rFonts w:ascii="Arial" w:hAnsi="Arial"/>
          <w:sz w:val="20"/>
        </w:rPr>
        <w:t>{#test_object_results_9_4_1_2}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400" w:name="_Statusmeldungen_(Prüfschritt_9.4.1."/>
      <w:bookmarkEnd w:id="400"/>
      <w:r w:rsidRPr="002B7A15">
        <w:rPr>
          <w:noProof/>
        </w:rPr>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pPr>
        <w:pStyle w:val="Bodytext"/>
      </w:pPr>
      <w:r>
        <w:rPr>
          <w:rFonts w:ascii="Arial" w:hAnsi="Arial"/>
          <w:sz w:val="20"/>
        </w:rPr>
        <w:t>{#test_object_results_9_4_1_3}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401" w:name="_Benutzerpräferenzen"/>
      <w:bookmarkStart w:id="402" w:name="_Inhaltstechnologie"/>
      <w:bookmarkStart w:id="403" w:name="_Reparaturunterstützung_1"/>
      <w:bookmarkStart w:id="404" w:name="_Toc216953283"/>
      <w:bookmarkEnd w:id="401"/>
      <w:bookmarkEnd w:id="402"/>
      <w:bookmarkEnd w:id="403"/>
      <w:r w:rsidRPr="002B7A15">
        <w:rPr>
          <w:noProof/>
        </w:rPr>
        <w:t>Dokumentation und unterstützende Dienste</w:t>
      </w:r>
      <w:bookmarkEnd w:id="404"/>
    </w:p>
    <w:p w14:paraId="151E22E6" w14:textId="77777777" w:rsidR="00775907" w:rsidRPr="002B7A15" w:rsidRDefault="00775907" w:rsidP="00712900">
      <w:pPr>
        <w:pStyle w:val="berschrift3"/>
        <w:pageBreakBefore w:val="0"/>
        <w:rPr>
          <w:noProof/>
        </w:rPr>
      </w:pPr>
      <w:bookmarkStart w:id="405" w:name="_Toc216953284"/>
      <w:r w:rsidRPr="002B7A15">
        <w:rPr>
          <w:noProof/>
        </w:rPr>
        <w:t>Unterstützende Dienste</w:t>
      </w:r>
      <w:bookmarkEnd w:id="405"/>
    </w:p>
    <w:p w14:paraId="402D7F09" w14:textId="77777777" w:rsidR="00775907" w:rsidRPr="002B7A15" w:rsidRDefault="00775907" w:rsidP="00DB022D">
      <w:pPr>
        <w:pStyle w:val="berschrift4"/>
        <w:rPr>
          <w:noProof/>
        </w:rPr>
      </w:pPr>
      <w:bookmarkStart w:id="406" w:name="_Informationen_zu_Barrierefreiheits-"/>
      <w:bookmarkStart w:id="407" w:name="_Effektive_Kommunikation"/>
      <w:bookmarkStart w:id="408" w:name="_Effektive_Kommunikation_(Prüfschrit"/>
      <w:bookmarkEnd w:id="406"/>
      <w:bookmarkEnd w:id="407"/>
      <w:bookmarkEnd w:id="408"/>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pPr>
        <w:pStyle w:val="Bodytext"/>
      </w:pPr>
      <w:r>
        <w:rPr>
          <w:rFonts w:ascii="Arial" w:hAnsi="Arial"/>
          <w:sz w:val="20"/>
        </w:rPr>
        <w:t>{#test_object_results_12_2_3}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9" w:name="_Barrierefreie_Dokumentation"/>
      <w:bookmarkStart w:id="410" w:name="_Sonstige_Auffälligkeiten_1"/>
      <w:bookmarkStart w:id="411" w:name="_Bewertung_zusätzlicher_nationaler"/>
      <w:bookmarkStart w:id="412" w:name="_Toc216953285"/>
      <w:bookmarkEnd w:id="168"/>
      <w:bookmarkEnd w:id="169"/>
      <w:bookmarkEnd w:id="409"/>
      <w:bookmarkEnd w:id="410"/>
      <w:bookmarkEnd w:id="411"/>
      <w:r w:rsidRPr="002B7A15">
        <w:rPr>
          <w:noProof/>
        </w:rPr>
        <w:t>Aus</w:t>
      </w:r>
      <w:r w:rsidR="00F40281" w:rsidRPr="002B7A15">
        <w:rPr>
          <w:noProof/>
        </w:rPr>
        <w:t xml:space="preserve">wertung </w:t>
      </w:r>
      <w:r w:rsidR="000656B7" w:rsidRPr="002B7A15">
        <w:rPr>
          <w:noProof/>
        </w:rPr>
        <w:t>zusätzlicher nationaler und internationaler Anforderungen</w:t>
      </w:r>
      <w:bookmarkEnd w:id="412"/>
    </w:p>
    <w:p w14:paraId="28C0D4B6" w14:textId="77777777" w:rsidR="00051DAE" w:rsidRPr="002B7A15" w:rsidRDefault="00051DAE" w:rsidP="00051DAE">
      <w:pPr>
        <w:pStyle w:val="Bodytext"/>
      </w:pPr>
      <w:bookmarkStart w:id="413" w:name="_Technische_Dokumentprüfung"/>
      <w:bookmarkEnd w:id="413"/>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14" w:name="_Technische_Dokumentprüfung_1"/>
      <w:bookmarkStart w:id="415" w:name="_Toc216953286"/>
      <w:bookmarkEnd w:id="414"/>
      <w:r w:rsidRPr="002B7A15">
        <w:rPr>
          <w:noProof/>
        </w:rPr>
        <w:t>Technische Dokumentprüfung</w:t>
      </w:r>
      <w:bookmarkEnd w:id="415"/>
    </w:p>
    <w:p w14:paraId="730779AB" w14:textId="77777777" w:rsidR="007B12CA" w:rsidRPr="002B7A15" w:rsidRDefault="007B12CA" w:rsidP="007B12CA">
      <w:pPr>
        <w:pStyle w:val="Bodytext"/>
      </w:pPr>
      <w:commentRangeStart w:id="416"/>
      <w:r w:rsidRPr="002B7A15">
        <w:t>Auf der Seite „</w:t>
      </w:r>
      <w:r w:rsidRPr="002B7A15">
        <w:rPr>
          <w:i/>
          <w:iCs/>
        </w:rPr>
        <w:t>…</w:t>
      </w:r>
      <w:r w:rsidRPr="002B7A15">
        <w:t>“ wurde das PDF-Dokument „</w:t>
      </w:r>
      <w:r w:rsidRPr="002B7A15">
        <w:rPr>
          <w:i/>
          <w:iCs/>
        </w:rPr>
        <w:t>…</w:t>
      </w:r>
      <w:r w:rsidRPr="002B7A15">
        <w:t>“ auf Barrierefreiheit untersucht.</w:t>
      </w:r>
      <w:commentRangeEnd w:id="416"/>
      <w:r w:rsidRPr="002B7A15">
        <w:rPr>
          <w:rStyle w:val="Kommentarzeichen"/>
          <w:sz w:val="24"/>
          <w:szCs w:val="20"/>
        </w:rPr>
        <w:commentReference w:id="416"/>
      </w:r>
    </w:p>
    <w:p w14:paraId="00D38538" w14:textId="77777777" w:rsidR="007B12CA" w:rsidRPr="002B7A15" w:rsidRDefault="007B12CA" w:rsidP="007B12CA">
      <w:pPr>
        <w:pStyle w:val="Bodytext"/>
      </w:pPr>
    </w:p>
    <w:p w14:paraId="4DAA5EA1" w14:textId="77777777" w:rsidR="007B12CA" w:rsidRPr="002B7A15" w:rsidRDefault="007B12CA" w:rsidP="007B12CA">
      <w:pPr>
        <w:pStyle w:val="Bodytext"/>
      </w:pPr>
      <w:r w:rsidRPr="002B7A15">
        <w:t xml:space="preserve">Die Auswertung des PDF Accessibility Checker hat ergeben, dass das PDF-Dokument Probleme in der strukturellen Auszeichnung aufweist, </w:t>
      </w:r>
      <w:commentRangeStart w:id="417"/>
      <w:r w:rsidRPr="002B7A15">
        <w:t>zum Beispiel ist das Dokument nicht mit Tags versehen.</w:t>
      </w:r>
    </w:p>
    <w:p w14:paraId="1BFD238E" w14:textId="77777777" w:rsidR="007B12CA" w:rsidRPr="002B7A15" w:rsidRDefault="007B12CA" w:rsidP="007B12CA">
      <w:pPr>
        <w:pStyle w:val="Bodytext"/>
        <w:rPr>
          <w:bCs/>
        </w:rPr>
      </w:pPr>
      <w:r w:rsidRPr="002B7A15">
        <w:rPr>
          <w:bCs/>
        </w:rPr>
        <w:t>Bei der Prüfung mit dem Screenreader wurde deutlich, dass beispielsweise Überschriften nicht als solche ausgezeichnet sind.</w:t>
      </w:r>
      <w:commentRangeEnd w:id="417"/>
      <w:r w:rsidRPr="002B7A15">
        <w:rPr>
          <w:rStyle w:val="Kommentarzeichen"/>
          <w:bCs/>
          <w:sz w:val="24"/>
          <w:szCs w:val="20"/>
        </w:rPr>
        <w:commentReference w:id="417"/>
      </w:r>
    </w:p>
    <w:p w14:paraId="5949AE17" w14:textId="77777777" w:rsidR="007B12CA" w:rsidRPr="002B7A15" w:rsidRDefault="007B12CA" w:rsidP="007B12CA">
      <w:pPr>
        <w:pStyle w:val="Bodytext"/>
        <w:rPr>
          <w:bCs/>
        </w:rPr>
      </w:pPr>
      <w:commentRangeStart w:id="418"/>
      <w:r w:rsidRPr="002B7A15">
        <w:rPr>
          <w:bCs/>
        </w:rPr>
        <w:t>Zum Zeitpunkt dieser Prüfung wurden keine PDF-Dokumente angeboten.</w:t>
      </w:r>
      <w:commentRangeEnd w:id="418"/>
      <w:r w:rsidRPr="002B7A15">
        <w:rPr>
          <w:rStyle w:val="Kommentarzeichen"/>
          <w:bCs/>
          <w:sz w:val="24"/>
          <w:szCs w:val="20"/>
        </w:rPr>
        <w:commentReference w:id="418"/>
      </w:r>
    </w:p>
    <w:p>
      <w:pPr>
        <w:pStyle w:val="berschrift3"/>
      </w:pPr>
      <w:r>
        <w:rPr>
          <w:rFonts w:ascii="Arial" w:hAnsi="Arial"/>
          <w:sz w:val="20"/>
        </w:rPr>
        <w:t>Ergebnisse der technischen Dokumentprüfung</w:t>
      </w:r>
    </w:p>
    <w:p>
      <w:pPr>
        <w:pStyle w:val="Bodytext"/>
      </w:pPr>
      <w:r>
        <w:rPr>
          <w:rFonts w:ascii="Arial" w:hAnsi="Arial"/>
          <w:sz w:val="20"/>
        </w:rPr>
        <w:t>{#test_object_results_DOC_results}</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{/test_object_results_DOC_results}</w:t>
      </w:r>
    </w:p>
    <w:p>
      <w:pPr>
        <w:pStyle w:val="berschrift3"/>
      </w:pPr>
      <w:r>
        <w:rPr>
          <w:rFonts w:ascii="Arial" w:hAnsi="Arial"/>
          <w:sz w:val="20"/>
        </w:rPr>
        <w:t>10.1.1.1 Nicht-Text-Inhalt</w:t>
      </w:r>
    </w:p>
    <w:p>
      <w:pPr>
        <w:pStyle w:val="Bodytext"/>
      </w:pPr>
      <w:r>
        <w:rPr>
          <w:rFonts w:ascii="Arial" w:hAnsi="Arial"/>
          <w:sz w:val="20"/>
        </w:rPr>
        <w:t>{#test_object_results_10_1_1_1}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{/test_object_results_10_1_1_1}</w:t>
      </w:r>
    </w:p>
    <w:p>
      <w:pPr>
        <w:pStyle w:val="berschrift3"/>
      </w:pPr>
      <w:r>
        <w:rPr>
          <w:rFonts w:ascii="Arial" w:hAnsi="Arial"/>
          <w:sz w:val="20"/>
        </w:rPr>
        <w:t>10.1.3.1 Infos und Beziehungen</w:t>
      </w:r>
    </w:p>
    <w:p>
      <w:pPr>
        <w:pStyle w:val="Bodytext"/>
      </w:pPr>
      <w:r>
        <w:rPr>
          <w:rFonts w:ascii="Arial" w:hAnsi="Arial"/>
          <w:sz w:val="20"/>
        </w:rPr>
        <w:t>{#test_object_results_10_1_3_1}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{/test_object_results_10_1_3_1}</w:t>
      </w:r>
    </w:p>
    <w:p>
      <w:pPr>
        <w:pStyle w:val="berschrift3"/>
      </w:pPr>
      <w:r>
        <w:rPr>
          <w:rFonts w:ascii="Arial" w:hAnsi="Arial"/>
          <w:sz w:val="20"/>
        </w:rPr>
        <w:t>10.1.3.2 Bedeutungsvolle Reihenfolge</w:t>
      </w:r>
    </w:p>
    <w:p>
      <w:pPr>
        <w:pStyle w:val="Bodytext"/>
      </w:pPr>
      <w:r>
        <w:rPr>
          <w:rFonts w:ascii="Arial" w:hAnsi="Arial"/>
          <w:sz w:val="20"/>
        </w:rPr>
        <w:t>{#test_object_results_10_1_3_2}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{/test_object_results_10_1_3_2}</w:t>
      </w:r>
    </w:p>
    <w:p>
      <w:pPr>
        <w:pStyle w:val="berschrift3"/>
      </w:pPr>
      <w:r>
        <w:rPr>
          <w:rFonts w:ascii="Arial" w:hAnsi="Arial"/>
          <w:sz w:val="20"/>
        </w:rPr>
        <w:t>10.1.4.3 Kontrast (Minimum)</w:t>
      </w:r>
    </w:p>
    <w:p>
      <w:pPr>
        <w:pStyle w:val="Bodytext"/>
      </w:pPr>
      <w:r>
        <w:rPr>
          <w:rFonts w:ascii="Arial" w:hAnsi="Arial"/>
          <w:sz w:val="20"/>
        </w:rPr>
        <w:t>{#test_object_results_10_1_4_3}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{/test_object_results_10_1_4_3}</w:t>
      </w:r>
    </w:p>
    <w:p>
      <w:pPr>
        <w:pStyle w:val="berschrift3"/>
      </w:pPr>
      <w:r>
        <w:rPr>
          <w:rFonts w:ascii="Arial" w:hAnsi="Arial"/>
          <w:sz w:val="20"/>
        </w:rPr>
        <w:t>10.1.4.11 Nicht-Text-Kontrast</w:t>
      </w:r>
    </w:p>
    <w:p>
      <w:pPr>
        <w:pStyle w:val="Bodytext"/>
      </w:pPr>
      <w:r>
        <w:rPr>
          <w:rFonts w:ascii="Arial" w:hAnsi="Arial"/>
          <w:sz w:val="20"/>
        </w:rPr>
        <w:t>{#test_object_results_10_1_4_11}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{/test_object_results_10_1_4_11}</w:t>
      </w:r>
    </w:p>
    <w:p w14:paraId="2E833F3C" w14:textId="77777777" w:rsidR="00F5084D" w:rsidRPr="002B7A15" w:rsidRDefault="00F5084D" w:rsidP="00DB022D">
      <w:pPr>
        <w:pStyle w:val="berschrift2"/>
        <w:pageBreakBefore/>
        <w:rPr>
          <w:noProof/>
        </w:rPr>
      </w:pPr>
      <w:bookmarkStart w:id="419" w:name="_Erklärung_zur_Barrierefreiheit_1"/>
      <w:bookmarkStart w:id="420" w:name="_Toc41392958"/>
      <w:bookmarkStart w:id="421" w:name="_Toc41394999"/>
      <w:bookmarkStart w:id="422" w:name="_Toc216953287"/>
      <w:bookmarkStart w:id="423" w:name="_Hlk34380474"/>
      <w:bookmarkStart w:id="424" w:name="_Hlk41566564"/>
      <w:bookmarkEnd w:id="419"/>
      <w:r w:rsidRPr="002B7A15">
        <w:rPr>
          <w:noProof/>
        </w:rPr>
        <w:t>Erklärung zur Barrierefreiheit</w:t>
      </w:r>
      <w:bookmarkEnd w:id="420"/>
      <w:bookmarkEnd w:id="421"/>
      <w:bookmarkEnd w:id="422"/>
    </w:p>
    <w:p w14:paraId="7C1D9B2A" w14:textId="77777777" w:rsidR="00FD5AAC" w:rsidRPr="002B7A15"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16D68735" w14:textId="77777777" w:rsidR="00B42DB7" w:rsidRPr="002B7A15" w:rsidRDefault="0095640D" w:rsidP="00B42DB7">
      <w:pPr>
        <w:pStyle w:val="Bodytext"/>
      </w:pPr>
      <w:commentRangeStart w:id="425"/>
      <w:r w:rsidRPr="002B7A15">
        <w:t>In dem</w:t>
      </w:r>
      <w:r w:rsidR="00B42DB7" w:rsidRPr="002B7A15">
        <w:t xml:space="preserve"> geprüften Webauftritt ist </w:t>
      </w:r>
      <w:r w:rsidR="00B42DB7" w:rsidRPr="002B7A15">
        <w:rPr>
          <w:b/>
          <w:bCs/>
        </w:rPr>
        <w:t>keine</w:t>
      </w:r>
      <w:r w:rsidR="00B42DB7" w:rsidRPr="002B7A15">
        <w:t xml:space="preserve"> Seite zur Erklärung zur Barrierefreiheit vorhanden. Solch eine Seite sollte folgende </w:t>
      </w:r>
      <w:r w:rsidR="00C56BD4" w:rsidRPr="002B7A15">
        <w:t>Anforderungen</w:t>
      </w:r>
      <w:r w:rsidR="00B42DB7" w:rsidRPr="002B7A15">
        <w:t xml:space="preserve"> erfüllen:</w:t>
      </w:r>
      <w:commentRangeEnd w:id="425"/>
      <w:r w:rsidR="0066467D" w:rsidRPr="002B7A15">
        <w:rPr>
          <w:rStyle w:val="Kommentarzeichen"/>
          <w:sz w:val="24"/>
          <w:szCs w:val="20"/>
        </w:rPr>
        <w:commentReference w:id="425"/>
      </w:r>
    </w:p>
    <w:p w14:paraId="3F0DB3ED" w14:textId="77777777" w:rsidR="00C56BD4" w:rsidRPr="002B7A15" w:rsidRDefault="00C56BD4" w:rsidP="00B42DB7">
      <w:pPr>
        <w:pStyle w:val="Bodytext"/>
      </w:pPr>
      <w:commentRangeStart w:id="426"/>
      <w:r w:rsidRPr="002B7A15">
        <w:t>In dem geprüften Webauftritt ist eine Seite zur Erklärung zur Barrierefreiheit vorhanden, welche allerdings nicht die folgenden Anforderungen erfüllt:</w:t>
      </w:r>
      <w:commentRangeEnd w:id="426"/>
      <w:r w:rsidR="0066467D" w:rsidRPr="002B7A15">
        <w:rPr>
          <w:rStyle w:val="Kommentarzeichen"/>
          <w:sz w:val="24"/>
          <w:szCs w:val="20"/>
        </w:rPr>
        <w:commentReference w:id="426"/>
      </w:r>
    </w:p>
    <w:p w14:paraId="0BBC635E" w14:textId="77777777" w:rsidR="00B42DB7" w:rsidRPr="002B7A15" w:rsidRDefault="00B42DB7" w:rsidP="007E618C">
      <w:pPr>
        <w:pStyle w:val="Bodytext"/>
        <w:numPr>
          <w:ilvl w:val="0"/>
          <w:numId w:val="37"/>
        </w:numPr>
      </w:pPr>
      <w:commentRangeStart w:id="427"/>
      <w:r w:rsidRPr="002B7A15">
        <w:t>Verlinkung zu der Seite auf dem gesamten Webauftritt</w:t>
      </w:r>
    </w:p>
    <w:p w14:paraId="553CBF93" w14:textId="77777777" w:rsidR="00B42DB7" w:rsidRPr="002B7A15" w:rsidRDefault="00B42DB7" w:rsidP="007E618C">
      <w:pPr>
        <w:pStyle w:val="Bodytext"/>
        <w:numPr>
          <w:ilvl w:val="0"/>
          <w:numId w:val="37"/>
        </w:numPr>
      </w:pPr>
      <w:r w:rsidRPr="002B7A15">
        <w:rPr>
          <w:bCs/>
        </w:rPr>
        <w:t>Benennung der Teile des Inhalts, die nicht vollständig barrierefrei gestaltet sind</w:t>
      </w:r>
    </w:p>
    <w:p w14:paraId="168E4D9C" w14:textId="77777777" w:rsidR="00B42DB7" w:rsidRPr="002B7A15" w:rsidRDefault="00B42DB7" w:rsidP="007E618C">
      <w:pPr>
        <w:pStyle w:val="Bodytext"/>
        <w:numPr>
          <w:ilvl w:val="0"/>
          <w:numId w:val="37"/>
        </w:numPr>
      </w:pPr>
      <w:r w:rsidRPr="002B7A15">
        <w:t>Hinweis auf barrierefrei gestaltete Alternativen (falls vorhanden)</w:t>
      </w:r>
    </w:p>
    <w:p w14:paraId="6C442007" w14:textId="77777777" w:rsidR="00B42DB7" w:rsidRPr="002B7A15" w:rsidRDefault="00B42DB7" w:rsidP="007E618C">
      <w:pPr>
        <w:pStyle w:val="Bodytext"/>
        <w:numPr>
          <w:ilvl w:val="0"/>
          <w:numId w:val="37"/>
        </w:numPr>
      </w:pPr>
      <w:r w:rsidRPr="002B7A15">
        <w:t>Beschreibung und Verlinkung zur elektronischen Kontaktaufnahme</w:t>
      </w:r>
    </w:p>
    <w:p w14:paraId="0C8D9BE4" w14:textId="77777777" w:rsidR="00B42DB7" w:rsidRPr="002B7A15" w:rsidRDefault="00B42DB7" w:rsidP="007E618C">
      <w:pPr>
        <w:pStyle w:val="Bodytext"/>
        <w:numPr>
          <w:ilvl w:val="0"/>
          <w:numId w:val="37"/>
        </w:numPr>
      </w:pPr>
      <w:r w:rsidRPr="002B7A15">
        <w:t>Hinweise auf das Durchsetzungsverfahren mit Verlinkung der Schlichtungsstelle</w:t>
      </w:r>
      <w:commentRangeEnd w:id="427"/>
      <w:r w:rsidR="0066467D" w:rsidRPr="002B7A15">
        <w:rPr>
          <w:rStyle w:val="Kommentarzeichen"/>
          <w:sz w:val="24"/>
          <w:szCs w:val="20"/>
        </w:rPr>
        <w:commentReference w:id="427"/>
      </w:r>
    </w:p>
    <w:p w14:paraId="2FA22A4F" w14:textId="77777777" w:rsidR="00307D87" w:rsidRPr="002B7A15" w:rsidRDefault="00307D87" w:rsidP="007E618C">
      <w:pPr>
        <w:pStyle w:val="Bodytext"/>
        <w:numPr>
          <w:ilvl w:val="0"/>
          <w:numId w:val="37"/>
        </w:numPr>
      </w:pPr>
      <w:commentRangeStart w:id="428"/>
      <w:r w:rsidRPr="002B7A15">
        <w:t xml:space="preserve">Die Erklärung zur Barrierefreiheit muss entsprechend </w:t>
      </w:r>
      <w:bookmarkStart w:id="429" w:name="_Hlk164091266"/>
      <w:r w:rsidR="002264A7" w:rsidRPr="002B7A15">
        <w:fldChar w:fldCharType="begin"/>
      </w:r>
      <w:r w:rsidR="002264A7" w:rsidRPr="002B7A15">
        <w:instrText>HYPERLINK "https://landesrecht.thueringen.de/bsth/document/jlr-BITVTHpP3"</w:instrText>
      </w:r>
      <w:r w:rsidR="002264A7" w:rsidRPr="002B7A15">
        <w:fldChar w:fldCharType="separate"/>
      </w:r>
      <w:r w:rsidR="002264A7" w:rsidRPr="002B7A15">
        <w:rPr>
          <w:rStyle w:val="Hyperlink"/>
        </w:rPr>
        <w:t>§ 3 Abs. 3 ThürBITVO</w:t>
      </w:r>
      <w:r w:rsidR="002264A7" w:rsidRPr="002B7A15">
        <w:fldChar w:fldCharType="end"/>
      </w:r>
      <w:bookmarkEnd w:id="429"/>
      <w:r w:rsidRPr="002B7A15">
        <w:t xml:space="preserve"> einmal jährlich bzw. bei jeder wesentlichen Änderung der Webs</w:t>
      </w:r>
      <w:r w:rsidR="00730166" w:rsidRPr="002B7A15">
        <w:t>ei</w:t>
      </w:r>
      <w:r w:rsidRPr="002B7A15">
        <w:t>te aktualisiert werden.</w:t>
      </w:r>
      <w:commentRangeEnd w:id="428"/>
      <w:r w:rsidR="002264A7" w:rsidRPr="002B7A15">
        <w:rPr>
          <w:rStyle w:val="Kommentarzeichen"/>
          <w:sz w:val="24"/>
          <w:szCs w:val="20"/>
        </w:rPr>
        <w:commentReference w:id="428"/>
      </w:r>
    </w:p>
    <w:p w14:paraId="7B3DE02D" w14:textId="77777777" w:rsidR="00307D87" w:rsidRPr="002B7A15" w:rsidRDefault="00307D87" w:rsidP="007E618C">
      <w:pPr>
        <w:pStyle w:val="Bodytext"/>
        <w:numPr>
          <w:ilvl w:val="0"/>
          <w:numId w:val="37"/>
        </w:numPr>
      </w:pPr>
      <w:r w:rsidRPr="002B7A15">
        <w:t xml:space="preserve">Die Erklärung zur Barrierefreiheit muss entsprechend </w:t>
      </w:r>
      <w:hyperlink r:id="rId46" w:history="1">
        <w:r w:rsidR="002264A7" w:rsidRPr="002B7A15">
          <w:rPr>
            <w:rStyle w:val="Hyperlink"/>
          </w:rPr>
          <w:t>§ 3 Abs. 3 ThürBITVO</w:t>
        </w:r>
      </w:hyperlink>
      <w:r w:rsidRPr="002B7A15">
        <w:t xml:space="preserve"> einmal jährlich bzw. bei jeder wesentlichen Änderung der Webs</w:t>
      </w:r>
      <w:r w:rsidR="00730166" w:rsidRPr="002B7A15">
        <w:t>ei</w:t>
      </w:r>
      <w:r w:rsidRPr="002B7A15">
        <w:t xml:space="preserve">te aktualisiert werden. Die Erklärung wurde am </w:t>
      </w:r>
      <w:commentRangeStart w:id="430"/>
      <w:r w:rsidRPr="002B7A15">
        <w:t>[Datum einfügen]</w:t>
      </w:r>
      <w:commentRangeEnd w:id="430"/>
      <w:r w:rsidR="002264A7" w:rsidRPr="002B7A15">
        <w:rPr>
          <w:rStyle w:val="Kommentarzeichen"/>
          <w:sz w:val="24"/>
          <w:szCs w:val="20"/>
        </w:rPr>
        <w:commentReference w:id="430"/>
      </w:r>
      <w:r w:rsidRPr="002B7A15">
        <w:t xml:space="preserve"> erstellt; ein späteres Datum der letzten Aktualisierung ist nicht vorhanden. Es ist somit nicht ersichtlich, wann bzw. ob innerhalb des letzten Jahres eine Aktualisierung </w:t>
      </w:r>
      <w:r w:rsidR="002264A7" w:rsidRPr="002B7A15">
        <w:t>vorgenommen wurde.</w:t>
      </w:r>
    </w:p>
    <w:p>
      <w:pPr>
        <w:pStyle w:val="Bodytext"/>
      </w:pPr>
      <w:r>
        <w:rPr>
          <w:rFonts w:ascii="Arial" w:hAnsi="Arial"/>
          <w:sz w:val="20"/>
        </w:rPr>
        <w:t>{#test_object_results_NAT_erkl_rung_zur_barrierefreiheit}</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{/test_object_results_NAT_erkl_rung_zur_barrierefreiheit}</w:t>
      </w:r>
    </w:p>
    <w:p w14:paraId="731A8616" w14:textId="77777777" w:rsidR="009B066C" w:rsidRPr="002B7A15" w:rsidRDefault="009B066C" w:rsidP="007B12CA">
      <w:pPr>
        <w:pStyle w:val="berschrift2"/>
        <w:pageBreakBefore/>
        <w:rPr>
          <w:noProof/>
        </w:rPr>
      </w:pPr>
      <w:bookmarkStart w:id="432" w:name="_Feedback-Mechanismus_(Erklärung_zur"/>
      <w:bookmarkStart w:id="433" w:name="_Feedback-Mechanismus"/>
      <w:bookmarkStart w:id="434" w:name="_Toc216953288"/>
      <w:bookmarkEnd w:id="423"/>
      <w:bookmarkEnd w:id="432"/>
      <w:bookmarkEnd w:id="433"/>
      <w:r w:rsidRPr="002B7A15">
        <w:rPr>
          <w:noProof/>
        </w:rPr>
        <w:t>Feedback-Mechanismus</w:t>
      </w:r>
      <w:bookmarkEnd w:id="434"/>
    </w:p>
    <w:p w14:paraId="5B96E67D" w14:textId="77777777" w:rsidR="00BE4762" w:rsidRPr="002B7A15" w:rsidRDefault="00BE4762" w:rsidP="00BE4762">
      <w:pPr>
        <w:pStyle w:val="Bodytext"/>
      </w:pPr>
      <w:r w:rsidRPr="002B7A15">
        <w:t xml:space="preserve">Die Vorgaben zur Erklärung zur Barrierefreiheit sind im </w:t>
      </w:r>
      <w:hyperlink r:id="rId47" w:history="1">
        <w:r w:rsidRPr="002B7A15">
          <w:rPr>
            <w:rStyle w:val="Hyperlink"/>
          </w:rPr>
          <w:t>Thüringer Gesetz über den barrierefreien Zugang zu den Websites und mobilen Anwendungen öffentlicher Stellen (ThürBarrWebG)</w:t>
        </w:r>
      </w:hyperlink>
      <w:r w:rsidRPr="002B7A15">
        <w:t xml:space="preserve"> zu finden.</w:t>
      </w:r>
    </w:p>
    <w:p w14:paraId="471523D9" w14:textId="77777777" w:rsidR="00FD5AAC" w:rsidRPr="002B7A15" w:rsidRDefault="00FD5AAC" w:rsidP="00FD5AAC">
      <w:pPr>
        <w:pStyle w:val="Bodytext"/>
      </w:pPr>
      <w:commentRangeStart w:id="435"/>
      <w:r w:rsidRPr="002B7A15">
        <w:t xml:space="preserve">Eine Möglichkeit zur elektronischen Kontaktaufnahme ist </w:t>
      </w:r>
      <w:r w:rsidR="0095640D" w:rsidRPr="002B7A15">
        <w:t>in dem</w:t>
      </w:r>
      <w:r w:rsidRPr="002B7A15">
        <w:t xml:space="preserve"> geprüften Webauftritt gegeben. Diese müsste allerdings in der Erklärung zur Barrierefreiheit beschrieben und verlinkt sein.</w:t>
      </w:r>
      <w:commentRangeEnd w:id="435"/>
      <w:r w:rsidR="0066467D" w:rsidRPr="002B7A15">
        <w:rPr>
          <w:rStyle w:val="Kommentarzeichen"/>
          <w:sz w:val="24"/>
          <w:szCs w:val="20"/>
        </w:rPr>
        <w:commentReference w:id="435"/>
      </w:r>
    </w:p>
    <w:p>
      <w:pPr>
        <w:pStyle w:val="Bodytext"/>
      </w:pPr>
      <w:r>
        <w:rPr>
          <w:rFonts w:ascii="Arial" w:hAnsi="Arial"/>
          <w:sz w:val="20"/>
        </w:rPr>
        <w:t>{#test_object_results_NAT_feedback_mechanismus}</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Prüfschritt: {%rating_icon} {rating}</w:t>
      </w:r>
    </w:p>
    <w:p>
      <w:pPr>
        <w:pStyle w:val="Bodytext"/>
      </w:pPr>
      <w:r>
        <w:rPr>
          <w:rFonts w:ascii="Arial" w:hAnsi="Arial"/>
          <w:sz w:val="20"/>
        </w:rPr>
        <w:t>{/test_object_results_NAT_feedback_mechanismus}</w:t>
      </w:r>
    </w:p>
    <w:p w14:paraId="3F66C940" w14:textId="77777777" w:rsidR="002A0D92" w:rsidRPr="002B7A15" w:rsidRDefault="002A0D92" w:rsidP="00C855AB">
      <w:pPr>
        <w:pStyle w:val="berschrift2"/>
        <w:pageBreakBefore/>
        <w:rPr>
          <w:noProof/>
        </w:rPr>
      </w:pPr>
      <w:bookmarkStart w:id="438" w:name="_Toc188454037"/>
      <w:bookmarkStart w:id="439" w:name="_Toc216953289"/>
      <w:r w:rsidRPr="002B7A15">
        <w:rPr>
          <w:noProof/>
        </w:rPr>
        <w:t>Weitere Anforderungen</w:t>
      </w:r>
      <w:bookmarkEnd w:id="438"/>
      <w:bookmarkEnd w:id="439"/>
    </w:p>
    <w:p w14:paraId="65436D78" w14:textId="77777777" w:rsidR="002A0D92" w:rsidRPr="002B7A15" w:rsidRDefault="002A0D92" w:rsidP="002A0D92">
      <w:pPr>
        <w:pStyle w:val="Bodytext"/>
      </w:pPr>
      <w:commentRangeStart w:id="440"/>
      <w:r w:rsidRPr="002B7A15">
        <w:t>Folgende</w:t>
      </w:r>
      <w:commentRangeEnd w:id="440"/>
      <w:r w:rsidRPr="002B7A15">
        <w:rPr>
          <w:rStyle w:val="Kommentarzeichen"/>
          <w:sz w:val="24"/>
          <w:szCs w:val="20"/>
        </w:rPr>
        <w:commentReference w:id="440"/>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41"/>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41"/>
            <w:r w:rsidRPr="002B7A15">
              <w:rPr>
                <w:rStyle w:val="Kommentarzeichen"/>
                <w:rFonts w:eastAsiaTheme="minorHAnsi" w:cs="ArialMT"/>
                <w:bCs w:val="0"/>
                <w:snapToGrid/>
                <w:color w:val="000000"/>
                <w:sz w:val="24"/>
                <w:szCs w:val="20"/>
                <w:lang w:eastAsia="en-US"/>
              </w:rPr>
              <w:commentReference w:id="441"/>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42"/>
            <w:r w:rsidRPr="002B7A15">
              <w:rPr>
                <w:bCs w:val="0"/>
              </w:rPr>
              <w:t>Datum der Prüfung:</w:t>
            </w:r>
            <w:commentRangeEnd w:id="442"/>
            <w:r w:rsidR="000C13E1" w:rsidRPr="002B7A15">
              <w:rPr>
                <w:rStyle w:val="Kommentarzeichen"/>
                <w:bCs w:val="0"/>
                <w:sz w:val="24"/>
                <w:szCs w:val="24"/>
              </w:rPr>
              <w:commentReference w:id="442"/>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43"/>
            <w:r w:rsidRPr="002B7A15">
              <w:rPr>
                <w:rFonts w:eastAsiaTheme="minorHAnsi" w:cs="ArialMT"/>
                <w:b/>
                <w:bCs w:val="0"/>
                <w:snapToGrid/>
                <w:color w:val="000000"/>
                <w:szCs w:val="20"/>
                <w:lang w:eastAsia="en-US"/>
              </w:rPr>
              <w:t>Bewertung</w:t>
            </w:r>
            <w:commentRangeEnd w:id="443"/>
            <w:r w:rsidRPr="002B7A15">
              <w:rPr>
                <w:rStyle w:val="Kommentarzeichen"/>
                <w:rFonts w:eastAsiaTheme="minorHAnsi" w:cs="ArialMT"/>
                <w:b/>
                <w:bCs w:val="0"/>
                <w:snapToGrid/>
                <w:color w:val="000000"/>
                <w:sz w:val="24"/>
                <w:szCs w:val="20"/>
                <w:lang w:eastAsia="en-US"/>
              </w:rPr>
              <w:commentReference w:id="443"/>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44"/>
            <w:r w:rsidRPr="002B7A15">
              <w:rPr>
                <w:rFonts w:eastAsiaTheme="minorHAnsi" w:cs="ArialMT"/>
                <w:bCs w:val="0"/>
                <w:snapToGrid/>
                <w:color w:val="000000"/>
                <w:szCs w:val="20"/>
                <w:lang w:eastAsia="en-US"/>
              </w:rPr>
              <w:t>/ nein</w:t>
            </w:r>
            <w:commentRangeEnd w:id="444"/>
            <w:r w:rsidRPr="002B7A15">
              <w:rPr>
                <w:rStyle w:val="Kommentarzeichen"/>
                <w:rFonts w:eastAsiaTheme="minorHAnsi" w:cs="ArialMT"/>
                <w:bCs w:val="0"/>
                <w:snapToGrid/>
                <w:color w:val="000000"/>
                <w:sz w:val="24"/>
                <w:szCs w:val="20"/>
                <w:lang w:eastAsia="en-US"/>
              </w:rPr>
              <w:commentReference w:id="444"/>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45" w:name="_Sonstige_Auffälligkeiten_2"/>
      <w:bookmarkStart w:id="446" w:name="_Toc216953290"/>
      <w:bookmarkEnd w:id="445"/>
      <w:commentRangeStart w:id="447"/>
      <w:r w:rsidRPr="002B7A15">
        <w:rPr>
          <w:noProof/>
        </w:rPr>
        <w:t>Sonstige Auffälligkeiten</w:t>
      </w:r>
      <w:bookmarkEnd w:id="446"/>
      <w:commentRangeEnd w:id="447"/>
      <w:r w:rsidR="002264A7" w:rsidRPr="002B7A15">
        <w:rPr>
          <w:rStyle w:val="Kommentarzeichen"/>
          <w:noProof/>
          <w:sz w:val="28"/>
          <w:szCs w:val="24"/>
        </w:rPr>
        <w:commentReference w:id="447"/>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48"/>
      <w:r w:rsidRPr="002B7A15">
        <w:t>Es wurden keine weiteren Auffälligkeiten festgestellt.</w:t>
      </w:r>
      <w:commentRangeEnd w:id="448"/>
      <w:r w:rsidR="002264A7" w:rsidRPr="002B7A15">
        <w:rPr>
          <w:rStyle w:val="Kommentarzeichen"/>
          <w:sz w:val="24"/>
          <w:szCs w:val="20"/>
        </w:rPr>
        <w:commentReference w:id="448"/>
      </w:r>
    </w:p>
    <w:p w14:paraId="38A520E4" w14:textId="77777777" w:rsidR="004A0439" w:rsidRPr="002B7A15" w:rsidRDefault="004A0439" w:rsidP="004A0439">
      <w:pPr>
        <w:pStyle w:val="berschrift1"/>
        <w:rPr>
          <w:noProof/>
        </w:rPr>
      </w:pPr>
      <w:bookmarkStart w:id="449" w:name="_Glossar_1"/>
      <w:bookmarkStart w:id="450" w:name="_Toc216953291"/>
      <w:bookmarkEnd w:id="449"/>
      <w:r w:rsidRPr="002B7A15">
        <w:rPr>
          <w:noProof/>
        </w:rPr>
        <w:t>Glossar</w:t>
      </w:r>
      <w:bookmarkEnd w:id="437"/>
      <w:bookmarkEnd w:id="450"/>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77777777" w:rsidR="00FB591D" w:rsidRPr="002B7A15" w:rsidRDefault="00FB591D" w:rsidP="00FB591D">
      <w:pPr>
        <w:pStyle w:val="Bodytext"/>
        <w:ind w:left="567"/>
      </w:pPr>
      <w:r w:rsidRPr="002B7A15">
        <w:t xml:space="preserve">JAWS (von Job Access With Speech, englisch für „Arbeitszugang mit Sprache“) ist ein kostenpflichtiger </w:t>
      </w:r>
      <w:hyperlink r:id="rId48" w:tooltip="Screenreader" w:history="1">
        <w:r w:rsidRPr="002B7A15">
          <w:t>Screenreader</w:t>
        </w:r>
      </w:hyperlink>
      <w:r w:rsidRPr="002B7A15">
        <w:t xml:space="preserve">, der Textausgabe vom Computerbildschirm per </w:t>
      </w:r>
      <w:hyperlink r:id="rId49" w:tooltip="Braillezeile" w:history="1">
        <w:r w:rsidRPr="002B7A15">
          <w:t>Braillezeile</w:t>
        </w:r>
      </w:hyperlink>
      <w:r w:rsidRPr="002B7A15">
        <w:t xml:space="preserve"> und/oder </w:t>
      </w:r>
      <w:hyperlink r:id="rId50"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77777777"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1"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77777777"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2"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51" w:name="_Toc76556423"/>
      <w:bookmarkStart w:id="452" w:name="_Toc103720198"/>
      <w:bookmarkStart w:id="453" w:name="_Toc216953292"/>
      <w:r w:rsidRPr="002B7A15">
        <w:rPr>
          <w:noProof/>
        </w:rPr>
        <w:t>Kontakt und Verantwortlichkeiten</w:t>
      </w:r>
      <w:bookmarkEnd w:id="451"/>
      <w:bookmarkEnd w:id="452"/>
      <w:bookmarkEnd w:id="453"/>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77777777" w:rsidR="00CC275B" w:rsidRPr="002B7A15" w:rsidRDefault="00CC275B" w:rsidP="00CC275B">
      <w:pPr>
        <w:pStyle w:val="Mengentext1"/>
        <w:rPr>
          <w:noProof/>
        </w:rPr>
      </w:pPr>
      <w:r w:rsidRPr="002B7A15">
        <w:rPr>
          <w:noProof/>
        </w:rPr>
        <w:t xml:space="preserve">E-Mail: </w:t>
      </w:r>
      <w:hyperlink r:id="rId53"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7777777" w:rsidR="00CC275B" w:rsidRPr="002B7A15" w:rsidRDefault="0066467D" w:rsidP="004064CB">
            <w:pPr>
              <w:pStyle w:val="Mengentext1"/>
              <w:rPr>
                <w:noProof/>
              </w:rPr>
            </w:pPr>
            <w:r w:rsidRPr="002B7A15">
              <w:rPr>
                <w:noProof/>
              </w:rPr>
              <w:br/>
            </w:r>
            <w:hyperlink r:id="rId55"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6"/>
          <w:footerReference w:type="default" r:id="rId57"/>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8"/>
      <w:footerReference w:type="default" r:id="rId59"/>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70"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71"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72"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3"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4"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5"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6"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7"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8"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83"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84"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7"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9"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91"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8"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10"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11"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9" w:author="Neumann, Silke" w:date="2024-12-19T13:06:00Z" w:initials="SN">
    <w:p w14:paraId="0095885A" w14:textId="77777777" w:rsidR="007B12CA" w:rsidRPr="002B7A15" w:rsidRDefault="007B12CA" w:rsidP="007B12CA">
      <w:pPr>
        <w:pStyle w:val="Kommentartext"/>
        <w:jc w:val="left"/>
      </w:pPr>
      <w:r w:rsidRPr="002B7A15">
        <w:rPr>
          <w:rStyle w:val="Kommentarzeichen"/>
        </w:rPr>
        <w:annotationRef/>
      </w:r>
      <w:r w:rsidRPr="002B7A15">
        <w:rPr>
          <w:color w:val="131819"/>
        </w:rPr>
        <w:t>Tabelle nach der QS ausfüllen</w:t>
      </w:r>
    </w:p>
    <w:p w14:paraId="039CA42A" w14:textId="77777777" w:rsidR="007B12CA" w:rsidRPr="002B7A15" w:rsidRDefault="007B12CA" w:rsidP="007B12CA">
      <w:pPr>
        <w:pStyle w:val="Kommentartext"/>
        <w:jc w:val="left"/>
      </w:pPr>
      <w:r w:rsidRPr="002B7A15">
        <w:rPr>
          <w:i/>
          <w:iCs/>
          <w:color w:val="131819"/>
        </w:rPr>
        <w:t>Hinweis:</w:t>
      </w:r>
    </w:p>
    <w:p w14:paraId="2B528CF8" w14:textId="77777777" w:rsidR="007B12CA" w:rsidRPr="002B7A15" w:rsidRDefault="007B12CA" w:rsidP="007B12CA">
      <w:pPr>
        <w:pStyle w:val="Kommentartext"/>
        <w:jc w:val="left"/>
      </w:pPr>
      <w:r w:rsidRPr="002B7A15">
        <w:rPr>
          <w:i/>
          <w:iCs/>
          <w:color w:val="131819"/>
        </w:rPr>
        <w:t>STRG + Mausklick auf den Link führt zum Prüfschritt</w:t>
      </w:r>
    </w:p>
    <w:p w14:paraId="18F6BD6D" w14:textId="77777777" w:rsidR="007B12CA" w:rsidRPr="002B7A15" w:rsidRDefault="007B12CA" w:rsidP="007B12CA">
      <w:pPr>
        <w:pStyle w:val="Kommentartext"/>
        <w:jc w:val="left"/>
      </w:pPr>
      <w:r w:rsidRPr="002B7A15">
        <w:rPr>
          <w:i/>
          <w:iCs/>
          <w:color w:val="131819"/>
        </w:rPr>
        <w:t>ALT + Pfeiltaste Links führt zurück zur Tabelle</w:t>
      </w:r>
    </w:p>
  </w:comment>
  <w:comment w:id="135" w:author="Neumann, Silke" w:date="2025-12-18T18:38:00Z" w:initials="SN">
    <w:p w14:paraId="4CCDC30B" w14:textId="77777777" w:rsidR="0084097D" w:rsidRPr="002B7A15" w:rsidRDefault="0084097D" w:rsidP="0084097D">
      <w:pPr>
        <w:pStyle w:val="Kommentartext"/>
      </w:pPr>
      <w:r w:rsidRPr="002B7A15">
        <w:rPr>
          <w:rStyle w:val="Kommentarzeichen"/>
        </w:rPr>
        <w:annotationRef/>
      </w:r>
      <w:r w:rsidRPr="002B7A15">
        <w:rPr>
          <w:b/>
        </w:rPr>
        <w:t>PM:</w:t>
      </w:r>
      <w:r w:rsidRPr="002B7A15">
        <w:t xml:space="preserve"> Absatz löschen wenn der PAC Test negativ ausgefallen ist.</w:t>
      </w:r>
    </w:p>
  </w:comment>
  <w:comment w:id="137"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8"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140" w:author="Neumann, Silke" w:date="2025-01-03T17:54:00Z" w:initials="SN">
    <w:p w14:paraId="3F3A173C"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EzB vorhanden.</w:t>
      </w:r>
    </w:p>
  </w:comment>
  <w:comment w:id="141" w:author="Neumann, Silke" w:date="2025-01-03T17:54:00Z" w:initials="SN">
    <w:p w14:paraId="329A1F01"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Feedback vorhanden.</w:t>
      </w:r>
    </w:p>
  </w:comment>
  <w:comment w:id="416" w:author="Neumann, Silke" w:date="2024-12-18T14:37:00Z" w:initials="SN">
    <w:p w14:paraId="5DA44AC5" w14:textId="77777777" w:rsidR="007B12CA" w:rsidRPr="002B7A15" w:rsidRDefault="007B12CA" w:rsidP="007B12CA">
      <w:pPr>
        <w:pStyle w:val="Kommentartext"/>
        <w:jc w:val="left"/>
      </w:pPr>
      <w:r w:rsidRPr="002B7A15">
        <w:rPr>
          <w:rStyle w:val="Kommentarzeichen"/>
        </w:rPr>
        <w:annotationRef/>
      </w:r>
      <w:r w:rsidRPr="002B7A15">
        <w:rPr>
          <w:color w:val="131819"/>
        </w:rPr>
        <w:t>URL der Seite angeben und verlinken.</w:t>
      </w:r>
    </w:p>
    <w:p w14:paraId="02D54681" w14:textId="77777777" w:rsidR="007B12CA" w:rsidRPr="002B7A15" w:rsidRDefault="007B12CA" w:rsidP="007B12CA">
      <w:pPr>
        <w:pStyle w:val="Kommentartext"/>
        <w:jc w:val="left"/>
      </w:pPr>
      <w:r w:rsidRPr="002B7A15">
        <w:rPr>
          <w:i/>
          <w:iCs/>
          <w:color w:val="131819"/>
        </w:rPr>
        <w:t>Hinweis: URL ohne https</w:t>
      </w:r>
    </w:p>
    <w:p w14:paraId="4AFE7BA9" w14:textId="77777777" w:rsidR="007B12CA" w:rsidRPr="002B7A15" w:rsidRDefault="007B12CA" w:rsidP="007B12CA">
      <w:pPr>
        <w:pStyle w:val="Kommentartext"/>
        <w:jc w:val="left"/>
      </w:pPr>
      <w:r w:rsidRPr="002B7A15">
        <w:rPr>
          <w:color w:val="131819"/>
        </w:rPr>
        <w:t>Dateiname mit Suffix (.pdf) eintragen.</w:t>
      </w:r>
    </w:p>
  </w:comment>
  <w:comment w:id="417" w:author="Neumann, Silke" w:date="2024-12-18T14:39:00Z" w:initials="SN">
    <w:p w14:paraId="1FDAD01A" w14:textId="77777777" w:rsidR="007B12CA" w:rsidRPr="002B7A15" w:rsidRDefault="007B12CA" w:rsidP="007B12CA">
      <w:pPr>
        <w:pStyle w:val="Kommentartext"/>
        <w:jc w:val="left"/>
      </w:pPr>
      <w:r w:rsidRPr="002B7A15">
        <w:rPr>
          <w:rStyle w:val="Kommentarzeichen"/>
        </w:rPr>
        <w:annotationRef/>
      </w:r>
      <w:r w:rsidRPr="002B7A15">
        <w:rPr>
          <w:color w:val="131819"/>
        </w:rPr>
        <w:t>Gegebenenfalls anpassen.</w:t>
      </w:r>
    </w:p>
    <w:p w14:paraId="286E276D" w14:textId="77777777" w:rsidR="007B12CA" w:rsidRPr="002B7A15" w:rsidRDefault="007B12CA" w:rsidP="007B12CA">
      <w:pPr>
        <w:pStyle w:val="Kommentartext"/>
        <w:jc w:val="left"/>
      </w:pPr>
      <w:r w:rsidRPr="002B7A15">
        <w:t xml:space="preserve">Prüfen ob das Dokument mit Tags versehen wurde. </w:t>
      </w:r>
    </w:p>
    <w:p w14:paraId="24EB39FF" w14:textId="77777777" w:rsidR="007B12CA" w:rsidRPr="002B7A15" w:rsidRDefault="007B12CA" w:rsidP="007B12CA">
      <w:pPr>
        <w:pStyle w:val="Kommentartext"/>
        <w:jc w:val="left"/>
      </w:pPr>
      <w:r w:rsidRPr="002B7A15">
        <w:rPr>
          <w:color w:val="131819"/>
        </w:rPr>
        <w:t>Immer kurz mit Screenreader testen. Insbesondere, Spaltenformat, Listen, Formularfelder, Links, Text auslesen und Tabellen etc.</w:t>
      </w:r>
    </w:p>
  </w:comment>
  <w:comment w:id="418" w:author="Neumann, Silke" w:date="2024-12-18T14:39:00Z" w:initials="SN">
    <w:p w14:paraId="6F1CA45B" w14:textId="77777777" w:rsidR="007B12CA" w:rsidRPr="002B7A15" w:rsidRDefault="007B12CA" w:rsidP="007B12CA">
      <w:pPr>
        <w:pStyle w:val="Kommentartext"/>
        <w:jc w:val="left"/>
      </w:pPr>
      <w:r w:rsidRPr="002B7A15">
        <w:rPr>
          <w:rStyle w:val="Kommentarzeichen"/>
        </w:rPr>
        <w:annotationRef/>
      </w:r>
      <w:r w:rsidRPr="002B7A15">
        <w:rPr>
          <w:color w:val="131819"/>
        </w:rPr>
        <w:t>Entfernen, wenn eine PDF geprüft wurde.</w:t>
      </w:r>
    </w:p>
  </w:comment>
  <w:comment w:id="425" w:author="Neumann, Silke" w:date="2025-01-03T17:59:00Z" w:initials="SN">
    <w:p w14:paraId="38DA242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eine</w:t>
      </w:r>
      <w:r w:rsidRPr="002B7A15">
        <w:rPr>
          <w:color w:val="131819"/>
        </w:rPr>
        <w:t xml:space="preserve"> EzB vorhanden ist.</w:t>
      </w:r>
    </w:p>
  </w:comment>
  <w:comment w:id="426" w:author="Neumann, Silke" w:date="2025-01-03T18:00:00Z" w:initials="SN">
    <w:p w14:paraId="23A9D7FE"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keine</w:t>
      </w:r>
      <w:r w:rsidRPr="002B7A15">
        <w:rPr>
          <w:color w:val="131819"/>
        </w:rPr>
        <w:t xml:space="preserve"> EzB vorhanden ist.</w:t>
      </w:r>
    </w:p>
  </w:comment>
  <w:comment w:id="427" w:author="Neumann, Silke" w:date="2025-01-03T18:00:00Z" w:initials="SN">
    <w:p w14:paraId="45CFED5C" w14:textId="77777777" w:rsidR="0066467D" w:rsidRPr="002B7A15" w:rsidRDefault="0066467D" w:rsidP="0066467D">
      <w:pPr>
        <w:pStyle w:val="Kommentartext"/>
        <w:jc w:val="left"/>
      </w:pPr>
      <w:r w:rsidRPr="002B7A15">
        <w:rPr>
          <w:rStyle w:val="Kommentarzeichen"/>
        </w:rPr>
        <w:annotationRef/>
      </w:r>
      <w:r w:rsidRPr="002B7A15">
        <w:rPr>
          <w:color w:val="131819"/>
        </w:rPr>
        <w:t>Liste ggf. anpassen.</w:t>
      </w:r>
    </w:p>
  </w:comment>
  <w:comment w:id="428" w:author="Neumann, Silke" w:date="2024-04-15T16:34:00Z" w:initials="SN">
    <w:p w14:paraId="54D1C434" w14:textId="77777777" w:rsidR="002264A7" w:rsidRPr="002B7A15" w:rsidRDefault="002264A7" w:rsidP="002264A7">
      <w:pPr>
        <w:pStyle w:val="Kommentartext"/>
        <w:jc w:val="left"/>
      </w:pPr>
      <w:r w:rsidRPr="002B7A15">
        <w:rPr>
          <w:rStyle w:val="Kommentarzeichen"/>
        </w:rPr>
        <w:annotationRef/>
      </w:r>
      <w:r w:rsidRPr="002B7A15">
        <w:t xml:space="preserve">Listenpunkt löschen wenn eine EzB vorhanden ist. </w:t>
      </w:r>
    </w:p>
  </w:comment>
  <w:comment w:id="430" w:author="Neumann, Silke" w:date="2024-04-15T16:38:00Z" w:initials="NS">
    <w:p w14:paraId="0E60DA4E" w14:textId="77777777" w:rsidR="002264A7" w:rsidRPr="002B7A15" w:rsidRDefault="002264A7" w:rsidP="002264A7">
      <w:pPr>
        <w:pStyle w:val="Kommentartext"/>
        <w:jc w:val="left"/>
      </w:pPr>
      <w:r w:rsidRPr="002B7A15">
        <w:rPr>
          <w:rStyle w:val="Kommentarzeichen"/>
        </w:rPr>
        <w:annotationRef/>
      </w:r>
      <w:r w:rsidRPr="002B7A15">
        <w:t xml:space="preserve">Bei vorhandener EzB das Datum der letzten Aktualisierung eintragen. </w:t>
      </w:r>
      <w:r w:rsidRPr="002B7A15">
        <w:br/>
        <w:t xml:space="preserve">Ist keine EzB vorhanden, kann der gesamte Listenpunkt gelöscht werden. </w:t>
      </w:r>
    </w:p>
  </w:comment>
  <w:comment w:id="431" w:author="Neumann, Silke" w:date="2024-04-15T16:38:00Z" w:initials="NS">
    <w:p w14:paraId="34A3ACE4" w14:textId="77777777" w:rsidR="002264A7" w:rsidRPr="002B7A15" w:rsidRDefault="002264A7" w:rsidP="002264A7">
      <w:pPr>
        <w:pStyle w:val="Kommentartext"/>
        <w:jc w:val="left"/>
      </w:pPr>
      <w:r w:rsidRPr="002B7A15">
        <w:rPr>
          <w:rStyle w:val="Kommentarzeichen"/>
        </w:rPr>
        <w:annotationRef/>
      </w:r>
      <w:r w:rsidRPr="002B7A15">
        <w:t xml:space="preserve">Hier kann mit piwb bewertet werden, sofern lediglich die Liste der nicht barrierefreien Inhalte unvollständig ist. </w:t>
      </w:r>
    </w:p>
  </w:comment>
  <w:comment w:id="435" w:author="Neumann, Silke" w:date="2025-01-03T18:00:00Z" w:initials="SN">
    <w:p w14:paraId="062C766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Gegebenenfalls anpassen </w:t>
      </w:r>
    </w:p>
    <w:p w14:paraId="72C72382" w14:textId="77777777" w:rsidR="0066467D" w:rsidRPr="002B7A15" w:rsidRDefault="0066467D" w:rsidP="0066467D">
      <w:pPr>
        <w:pStyle w:val="Kommentartext"/>
        <w:jc w:val="left"/>
      </w:pPr>
      <w:r w:rsidRPr="002B7A15">
        <w:rPr>
          <w:i/>
          <w:iCs/>
          <w:color w:val="131819"/>
        </w:rPr>
        <w:t>Hinweis: wenn keine Erklärung zur Barrierefreiheit vorhanden ist, dann ist dieser Prüfschritt automatisch nicht bestanden.</w:t>
      </w:r>
    </w:p>
  </w:comment>
  <w:comment w:id="440"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41"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42"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43"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44"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47"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48"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18F6BD6D" w15:done="0"/>
  <w15:commentEx w15:paraId="4CCDC30B" w15:done="0"/>
  <w15:commentEx w15:paraId="4C471510" w15:done="0"/>
  <w15:commentEx w15:paraId="5DFFF3D5" w15:done="0"/>
  <w15:commentEx w15:paraId="3F3A173C" w15:done="0"/>
  <w15:commentEx w15:paraId="329A1F01" w15:done="0"/>
  <w15:commentEx w15:paraId="4AFE7BA9" w15:done="0"/>
  <w15:commentEx w15:paraId="24EB39FF" w15:done="0"/>
  <w15:commentEx w15:paraId="6F1CA45B" w15:done="0"/>
  <w15:commentEx w15:paraId="38DA2428" w15:done="0"/>
  <w15:commentEx w15:paraId="23A9D7FE" w15:done="0"/>
  <w15:commentEx w15:paraId="45CFED5C" w15:done="0"/>
  <w15:commentEx w15:paraId="54D1C434" w15:done="0"/>
  <w15:commentEx w15:paraId="0E60DA4E" w15:done="0"/>
  <w15:commentEx w15:paraId="34A3ACE4" w15:done="0"/>
  <w15:commentEx w15:paraId="72C72382"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45EB6079" w16cex:dateUtc="2024-12-19T12:06:00Z"/>
  <w16cex:commentExtensible w16cex:durableId="13817471" w16cex:dateUtc="2025-12-18T17:38:00Z"/>
  <w16cex:commentExtensible w16cex:durableId="56A09505" w16cex:dateUtc="2025-01-03T16:54:00Z"/>
  <w16cex:commentExtensible w16cex:durableId="209A9B45" w16cex:dateUtc="2024-12-19T11:49:00Z"/>
  <w16cex:commentExtensible w16cex:durableId="25A6176C" w16cex:dateUtc="2025-01-03T16:54:00Z"/>
  <w16cex:commentExtensible w16cex:durableId="6A758919" w16cex:dateUtc="2025-01-03T16:54:00Z"/>
  <w16cex:commentExtensible w16cex:durableId="6126FBD6" w16cex:dateUtc="2024-12-18T13:37:00Z"/>
  <w16cex:commentExtensible w16cex:durableId="63F21889" w16cex:dateUtc="2024-12-18T13:39:00Z"/>
  <w16cex:commentExtensible w16cex:durableId="18386C2C" w16cex:dateUtc="2024-12-18T13:39:00Z"/>
  <w16cex:commentExtensible w16cex:durableId="64AA3725" w16cex:dateUtc="2025-01-03T16:59:00Z"/>
  <w16cex:commentExtensible w16cex:durableId="096C6D27" w16cex:dateUtc="2025-01-03T17:00:00Z"/>
  <w16cex:commentExtensible w16cex:durableId="6D2DA358" w16cex:dateUtc="2025-01-03T17:00:00Z"/>
  <w16cex:commentExtensible w16cex:durableId="33A2AE6C" w16cex:dateUtc="2024-04-15T14:34:00Z"/>
  <w16cex:commentExtensible w16cex:durableId="09964FA9" w16cex:dateUtc="2024-04-15T14:38:00Z"/>
  <w16cex:commentExtensible w16cex:durableId="4EAD573A" w16cex:dateUtc="2024-04-15T14:38:00Z"/>
  <w16cex:commentExtensible w16cex:durableId="397F0ABD" w16cex:dateUtc="2025-01-03T17:00: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18F6BD6D" w16cid:durableId="45EB6079"/>
  <w16cid:commentId w16cid:paraId="4CCDC30B" w16cid:durableId="13817471"/>
  <w16cid:commentId w16cid:paraId="4C471510" w16cid:durableId="56A09505"/>
  <w16cid:commentId w16cid:paraId="5DFFF3D5" w16cid:durableId="209A9B45"/>
  <w16cid:commentId w16cid:paraId="3F3A173C" w16cid:durableId="25A6176C"/>
  <w16cid:commentId w16cid:paraId="329A1F01" w16cid:durableId="6A758919"/>
  <w16cid:commentId w16cid:paraId="4AFE7BA9" w16cid:durableId="6126FBD6"/>
  <w16cid:commentId w16cid:paraId="24EB39FF" w16cid:durableId="63F21889"/>
  <w16cid:commentId w16cid:paraId="6F1CA45B" w16cid:durableId="18386C2C"/>
  <w16cid:commentId w16cid:paraId="38DA2428" w16cid:durableId="64AA3725"/>
  <w16cid:commentId w16cid:paraId="23A9D7FE" w16cid:durableId="096C6D27"/>
  <w16cid:commentId w16cid:paraId="45CFED5C" w16cid:durableId="6D2DA358"/>
  <w16cid:commentId w16cid:paraId="54D1C434" w16cid:durableId="33A2AE6C"/>
  <w16cid:commentId w16cid:paraId="0E60DA4E" w16cid:durableId="09964FA9"/>
  <w16cid:commentId w16cid:paraId="34A3ACE4" w16cid:durableId="4EAD573A"/>
  <w16cid:commentId w16cid:paraId="72C72382" w16cid:durableId="397F0ABD"/>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E586" w14:textId="77777777" w:rsidR="00F135D0" w:rsidRPr="002B7A15" w:rsidRDefault="00F135D0" w:rsidP="00395AA7">
      <w:r w:rsidRPr="002B7A15">
        <w:separator/>
      </w:r>
    </w:p>
    <w:p w14:paraId="3A5F0FDC" w14:textId="77777777" w:rsidR="00F135D0" w:rsidRPr="002B7A15" w:rsidRDefault="00F135D0" w:rsidP="00395AA7"/>
    <w:p w14:paraId="6BF03E04" w14:textId="77777777" w:rsidR="00F135D0" w:rsidRPr="002B7A15" w:rsidRDefault="00F135D0" w:rsidP="00395AA7"/>
  </w:endnote>
  <w:endnote w:type="continuationSeparator" w:id="0">
    <w:p w14:paraId="4FFA46D2" w14:textId="77777777" w:rsidR="00F135D0" w:rsidRPr="002B7A15" w:rsidRDefault="00F135D0" w:rsidP="00395AA7">
      <w:r w:rsidRPr="002B7A15">
        <w:continuationSeparator/>
      </w:r>
    </w:p>
    <w:p w14:paraId="4F7BB93C" w14:textId="77777777" w:rsidR="00F135D0" w:rsidRPr="002B7A15" w:rsidRDefault="00F135D0" w:rsidP="00395AA7"/>
    <w:p w14:paraId="587E0F8F" w14:textId="77777777" w:rsidR="00F135D0" w:rsidRPr="002B7A15" w:rsidRDefault="00F135D0"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CDB1D5C2-3CF4-47CB-9A95-FA66112E2136}"/>
    <w:embedBold r:id="rId2" w:subsetted="1" w:fontKey="{C30495E9-6589-491A-BC47-D694C660380D}"/>
    <w:embedItalic r:id="rId3" w:subsetted="1" w:fontKey="{E56D75F1-8ADE-4B13-9E8E-82DE24CD56E3}"/>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0EB4" w14:textId="77777777" w:rsidR="00F135D0" w:rsidRPr="002B7A15" w:rsidRDefault="00F135D0" w:rsidP="00395AA7">
      <w:r w:rsidRPr="002B7A15">
        <w:separator/>
      </w:r>
    </w:p>
    <w:p w14:paraId="6192EBC7" w14:textId="77777777" w:rsidR="00F135D0" w:rsidRPr="002B7A15" w:rsidRDefault="00F135D0" w:rsidP="00395AA7"/>
    <w:p w14:paraId="5C6C09B5" w14:textId="77777777" w:rsidR="00F135D0" w:rsidRPr="002B7A15" w:rsidRDefault="00F135D0" w:rsidP="00395AA7"/>
  </w:footnote>
  <w:footnote w:type="continuationSeparator" w:id="0">
    <w:p w14:paraId="740588A5" w14:textId="77777777" w:rsidR="00F135D0" w:rsidRPr="002B7A15" w:rsidRDefault="00F135D0" w:rsidP="00395AA7">
      <w:r w:rsidRPr="002B7A15">
        <w:continuationSeparator/>
      </w:r>
    </w:p>
    <w:p w14:paraId="13580F6A" w14:textId="77777777" w:rsidR="00F135D0" w:rsidRPr="002B7A15" w:rsidRDefault="00F135D0" w:rsidP="00395AA7"/>
    <w:p w14:paraId="34541785" w14:textId="77777777" w:rsidR="00F135D0" w:rsidRPr="002B7A15" w:rsidRDefault="00F135D0"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4066"/>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before="0"/>
    </w:pPr>
    <w:rPr>
      <w:rFonts w:ascii="Arial" w:hAnsi="Arial" w:cs="Arial"/>
      <w:b/>
      <w:bCs/>
      <w:i/>
      <w:snapToGrid w:val="0"/>
      <w:sz w:val="2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before="0" w:after="120"/>
      <w:jc w:val="left"/>
      <w:textAlignment w:val="center"/>
    </w:pPr>
    <w:rPr>
      <w:rFonts w:eastAsiaTheme="minorHAnsi" w:cs="ArialMT" w:ascii="Arial" w:hAnsi="Arial"/>
      <w:bCs w:val="0"/>
      <w:snapToGrid/>
      <w:sz w:val="24"/>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landesrecht.thueringen.de/perma?j=BfWebG_TH_!_3" TargetMode="External"/><Relationship Id="rId50" Type="http://schemas.openxmlformats.org/officeDocument/2006/relationships/hyperlink" Target="http://de.wikipedia.org/wiki/Sprachsynthese" TargetMode="External"/><Relationship Id="rId55" Type="http://schemas.openxmlformats.org/officeDocument/2006/relationships/hyperlink" Target="https://www.materna.com"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hyperlink" Target="mailto:ueberwachung-digitale-barrierefreiheit@tmdi.thueringen.de" TargetMode="External"/><Relationship Id="rId58" Type="http://schemas.openxmlformats.org/officeDocument/2006/relationships/header" Target="header4.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Screenreader" TargetMode="External"/><Relationship Id="rId56"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validator.w3.org/"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bsth/document/jlr-BITVTHpP3" TargetMode="External"/><Relationship Id="rId59" Type="http://schemas.openxmlformats.org/officeDocument/2006/relationships/footer" Target="footer2.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image" Target="media/image19.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Braillezeile" TargetMode="External"/><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https://www.w3.org/TR/wai-aria/"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1C07D9A8124CA3A7A5BBE28B74FEC1"/>
        <w:category>
          <w:name w:val="Allgemein"/>
          <w:gallery w:val="placeholder"/>
        </w:category>
        <w:types>
          <w:type w:val="bbPlcHdr"/>
        </w:types>
        <w:behaviors>
          <w:behavior w:val="content"/>
        </w:behaviors>
        <w:guid w:val="{5F985723-4C08-4710-9B40-FF6CD869EC07}"/>
      </w:docPartPr>
      <w:docPartBody>
        <w:p w:rsidR="00000000" w:rsidRDefault="00000000">
          <w:pPr>
            <w:pStyle w:val="201C07D9A8124CA3A7A5BBE28B74FEC1"/>
          </w:pPr>
          <w:r w:rsidRPr="00FD1979">
            <w:rPr>
              <w:rStyle w:val="Platzhaltertext"/>
            </w:rPr>
            <w:t>Wählen Sie einen Dokumentbaustein aus.</w:t>
          </w:r>
        </w:p>
      </w:docPartBody>
    </w:docPart>
    <w:docPart>
      <w:docPartPr>
        <w:name w:val="38C27D4E7C5D4A048184954554C2AE7B"/>
        <w:category>
          <w:name w:val="Allgemein"/>
          <w:gallery w:val="placeholder"/>
        </w:category>
        <w:types>
          <w:type w:val="bbPlcHdr"/>
        </w:types>
        <w:behaviors>
          <w:behavior w:val="content"/>
        </w:behaviors>
        <w:guid w:val="{2483AB52-0499-45B2-8415-243E291F3E70}"/>
      </w:docPartPr>
      <w:docPartBody>
        <w:p w:rsidR="00000000" w:rsidRDefault="00000000">
          <w:pPr>
            <w:pStyle w:val="38C27D4E7C5D4A048184954554C2AE7B"/>
          </w:pPr>
          <w:r w:rsidRPr="00FD1979">
            <w:rPr>
              <w:rStyle w:val="Platzhaltertext"/>
            </w:rPr>
            <w:t>Wählen Sie einen Dokumentbaustein aus.</w:t>
          </w:r>
        </w:p>
      </w:docPartBody>
    </w:docPart>
    <w:docPart>
      <w:docPartPr>
        <w:name w:val="0B12CB416A46447BA786731B3511C500"/>
        <w:category>
          <w:name w:val="Allgemein"/>
          <w:gallery w:val="placeholder"/>
        </w:category>
        <w:types>
          <w:type w:val="bbPlcHdr"/>
        </w:types>
        <w:behaviors>
          <w:behavior w:val="content"/>
        </w:behaviors>
        <w:guid w:val="{64ABA97A-7CFF-4677-BB8E-384D12A4DB29}"/>
      </w:docPartPr>
      <w:docPartBody>
        <w:p w:rsidR="00000000" w:rsidRDefault="00000000">
          <w:pPr>
            <w:pStyle w:val="0B12CB416A46447BA786731B3511C500"/>
          </w:pPr>
          <w:r w:rsidRPr="00FD1979">
            <w:rPr>
              <w:rStyle w:val="Platzhaltertext"/>
            </w:rPr>
            <w:t>Wählen Sie einen Dokumentbaustein aus.</w:t>
          </w:r>
        </w:p>
      </w:docPartBody>
    </w:docPart>
    <w:docPart>
      <w:docPartPr>
        <w:name w:val="D9A15B4FF2254BAC91657F91B0F48D53"/>
        <w:category>
          <w:name w:val="Allgemein"/>
          <w:gallery w:val="placeholder"/>
        </w:category>
        <w:types>
          <w:type w:val="bbPlcHdr"/>
        </w:types>
        <w:behaviors>
          <w:behavior w:val="content"/>
        </w:behaviors>
        <w:guid w:val="{355FB96C-5346-40CF-95C7-73608059A697}"/>
      </w:docPartPr>
      <w:docPartBody>
        <w:p w:rsidR="00000000" w:rsidRDefault="00000000">
          <w:pPr>
            <w:pStyle w:val="D9A15B4FF2254BAC91657F91B0F48D53"/>
          </w:pPr>
          <w:r w:rsidRPr="00FD1979">
            <w:rPr>
              <w:rStyle w:val="Platzhaltertext"/>
            </w:rPr>
            <w:t>Wählen Sie einen Dokumentbaustein aus.</w:t>
          </w:r>
        </w:p>
      </w:docPartBody>
    </w:docPart>
    <w:docPart>
      <w:docPartPr>
        <w:name w:val="91EFEC95B0C24941833A3DCA6E030673"/>
        <w:category>
          <w:name w:val="Allgemein"/>
          <w:gallery w:val="placeholder"/>
        </w:category>
        <w:types>
          <w:type w:val="bbPlcHdr"/>
        </w:types>
        <w:behaviors>
          <w:behavior w:val="content"/>
        </w:behaviors>
        <w:guid w:val="{D30E4420-B6A0-491E-B442-A07FD3D4EC53}"/>
      </w:docPartPr>
      <w:docPartBody>
        <w:p w:rsidR="00000000" w:rsidRDefault="00000000">
          <w:pPr>
            <w:pStyle w:val="91EFEC95B0C24941833A3DCA6E030673"/>
          </w:pPr>
          <w:r w:rsidRPr="00FD1979">
            <w:rPr>
              <w:rStyle w:val="Platzhaltertext"/>
            </w:rPr>
            <w:t>Wählen Sie einen Dokumentbaustein aus.</w:t>
          </w:r>
        </w:p>
      </w:docPartBody>
    </w:docPart>
    <w:docPart>
      <w:docPartPr>
        <w:name w:val="A39C4D6EF79E478C8580A5487969DAFF"/>
        <w:category>
          <w:name w:val="Allgemein"/>
          <w:gallery w:val="placeholder"/>
        </w:category>
        <w:types>
          <w:type w:val="bbPlcHdr"/>
        </w:types>
        <w:behaviors>
          <w:behavior w:val="content"/>
        </w:behaviors>
        <w:guid w:val="{4657CB88-27B9-4875-A975-78F737F4E3E4}"/>
      </w:docPartPr>
      <w:docPartBody>
        <w:p w:rsidR="00000000" w:rsidRDefault="00000000">
          <w:pPr>
            <w:pStyle w:val="A39C4D6EF79E478C8580A5487969DAFF"/>
          </w:pPr>
          <w:r w:rsidRPr="00FD1979">
            <w:rPr>
              <w:rStyle w:val="Platzhaltertext"/>
            </w:rPr>
            <w:t>Wählen Sie einen Dokumentbaustein aus.</w:t>
          </w:r>
        </w:p>
      </w:docPartBody>
    </w:docPart>
    <w:docPart>
      <w:docPartPr>
        <w:name w:val="899E4FDF0A114DFF823FC315E3FAF158"/>
        <w:category>
          <w:name w:val="Allgemein"/>
          <w:gallery w:val="placeholder"/>
        </w:category>
        <w:types>
          <w:type w:val="bbPlcHdr"/>
        </w:types>
        <w:behaviors>
          <w:behavior w:val="content"/>
        </w:behaviors>
        <w:guid w:val="{DBFAF1B1-6282-420C-BBA0-74EB0579D297}"/>
      </w:docPartPr>
      <w:docPartBody>
        <w:p w:rsidR="00000000" w:rsidRDefault="00000000">
          <w:pPr>
            <w:pStyle w:val="899E4FDF0A114DFF823FC315E3FAF158"/>
          </w:pPr>
          <w:r w:rsidRPr="00FD1979">
            <w:rPr>
              <w:rStyle w:val="Platzhaltertext"/>
            </w:rPr>
            <w:t>Wählen Sie einen Dokumentbaustein aus.</w:t>
          </w:r>
        </w:p>
      </w:docPartBody>
    </w:docPart>
    <w:docPart>
      <w:docPartPr>
        <w:name w:val="E2091447FE5543F3A997E11603A95C4C"/>
        <w:category>
          <w:name w:val="Allgemein"/>
          <w:gallery w:val="placeholder"/>
        </w:category>
        <w:types>
          <w:type w:val="bbPlcHdr"/>
        </w:types>
        <w:behaviors>
          <w:behavior w:val="content"/>
        </w:behaviors>
        <w:guid w:val="{730D9A3F-0AAB-4E9A-9AAB-E7F3AE7CA4E4}"/>
      </w:docPartPr>
      <w:docPartBody>
        <w:p w:rsidR="00000000" w:rsidRDefault="00000000">
          <w:pPr>
            <w:pStyle w:val="E2091447FE5543F3A997E11603A95C4C"/>
          </w:pPr>
          <w:r w:rsidRPr="00FD1979">
            <w:rPr>
              <w:rStyle w:val="Platzhaltertext"/>
            </w:rPr>
            <w:t>Wählen Sie einen Dokumentbaustein aus.</w:t>
          </w:r>
        </w:p>
      </w:docPartBody>
    </w:docPart>
    <w:docPart>
      <w:docPartPr>
        <w:name w:val="973EDCB6E6AB4F829DE9217DAB70D5E3"/>
        <w:category>
          <w:name w:val="Allgemein"/>
          <w:gallery w:val="placeholder"/>
        </w:category>
        <w:types>
          <w:type w:val="bbPlcHdr"/>
        </w:types>
        <w:behaviors>
          <w:behavior w:val="content"/>
        </w:behaviors>
        <w:guid w:val="{C719E3E2-7432-405F-A6BC-DF920D673812}"/>
      </w:docPartPr>
      <w:docPartBody>
        <w:p w:rsidR="00000000" w:rsidRDefault="00000000">
          <w:pPr>
            <w:pStyle w:val="973EDCB6E6AB4F829DE9217DAB70D5E3"/>
          </w:pPr>
          <w:r w:rsidRPr="00FD1979">
            <w:rPr>
              <w:rStyle w:val="Platzhaltertext"/>
            </w:rPr>
            <w:t>Wählen Sie einen Dokumentbaustein aus.</w:t>
          </w:r>
        </w:p>
      </w:docPartBody>
    </w:docPart>
    <w:docPart>
      <w:docPartPr>
        <w:name w:val="D13FF96CC55644458564B84833E3A4E9"/>
        <w:category>
          <w:name w:val="Allgemein"/>
          <w:gallery w:val="placeholder"/>
        </w:category>
        <w:types>
          <w:type w:val="bbPlcHdr"/>
        </w:types>
        <w:behaviors>
          <w:behavior w:val="content"/>
        </w:behaviors>
        <w:guid w:val="{8BDCFB97-CB28-4C15-AE2C-909FD129B3A7}"/>
      </w:docPartPr>
      <w:docPartBody>
        <w:p w:rsidR="00000000" w:rsidRDefault="00000000">
          <w:pPr>
            <w:pStyle w:val="D13FF96CC55644458564B84833E3A4E9"/>
          </w:pPr>
          <w:r w:rsidRPr="00FD1979">
            <w:rPr>
              <w:rStyle w:val="Platzhaltertext"/>
            </w:rPr>
            <w:t>Wählen Sie einen Dokumentbaustein aus.</w:t>
          </w:r>
        </w:p>
      </w:docPartBody>
    </w:docPart>
    <w:docPart>
      <w:docPartPr>
        <w:name w:val="B38473D8DA3E4502A798BE2D70249100"/>
        <w:category>
          <w:name w:val="Allgemein"/>
          <w:gallery w:val="placeholder"/>
        </w:category>
        <w:types>
          <w:type w:val="bbPlcHdr"/>
        </w:types>
        <w:behaviors>
          <w:behavior w:val="content"/>
        </w:behaviors>
        <w:guid w:val="{BF0E2108-A66B-4446-918C-18029C4B4651}"/>
      </w:docPartPr>
      <w:docPartBody>
        <w:p w:rsidR="00000000" w:rsidRDefault="00000000">
          <w:pPr>
            <w:pStyle w:val="B38473D8DA3E4502A798BE2D70249100"/>
          </w:pPr>
          <w:r w:rsidRPr="00FD1979">
            <w:rPr>
              <w:rStyle w:val="Platzhaltertext"/>
            </w:rPr>
            <w:t>Wählen Sie einen Dokumentbaustein aus.</w:t>
          </w:r>
        </w:p>
      </w:docPartBody>
    </w:docPart>
    <w:docPart>
      <w:docPartPr>
        <w:name w:val="AA0B416808014228AA3A8F2E4B63FC06"/>
        <w:category>
          <w:name w:val="Allgemein"/>
          <w:gallery w:val="placeholder"/>
        </w:category>
        <w:types>
          <w:type w:val="bbPlcHdr"/>
        </w:types>
        <w:behaviors>
          <w:behavior w:val="content"/>
        </w:behaviors>
        <w:guid w:val="{90C286AF-A04E-4C28-B5C3-3F2E52CB1881}"/>
      </w:docPartPr>
      <w:docPartBody>
        <w:p w:rsidR="00000000" w:rsidRDefault="00000000">
          <w:pPr>
            <w:pStyle w:val="AA0B416808014228AA3A8F2E4B63FC06"/>
          </w:pPr>
          <w:r w:rsidRPr="00FD1979">
            <w:rPr>
              <w:rStyle w:val="Platzhaltertext"/>
            </w:rPr>
            <w:t>Wählen Sie einen Dokumentbaustein aus.</w:t>
          </w:r>
        </w:p>
      </w:docPartBody>
    </w:docPart>
    <w:docPart>
      <w:docPartPr>
        <w:name w:val="F85533063CD147C7AA40A33BED431B90"/>
        <w:category>
          <w:name w:val="Allgemein"/>
          <w:gallery w:val="placeholder"/>
        </w:category>
        <w:types>
          <w:type w:val="bbPlcHdr"/>
        </w:types>
        <w:behaviors>
          <w:behavior w:val="content"/>
        </w:behaviors>
        <w:guid w:val="{CD6B9485-6752-4B72-A7B0-534AEA104252}"/>
      </w:docPartPr>
      <w:docPartBody>
        <w:p w:rsidR="00000000" w:rsidRDefault="00000000">
          <w:pPr>
            <w:pStyle w:val="F85533063CD147C7AA40A33BED431B90"/>
          </w:pPr>
          <w:r w:rsidRPr="00FD1979">
            <w:rPr>
              <w:rStyle w:val="Platzhaltertext"/>
            </w:rPr>
            <w:t>Wählen Sie einen Dokumentbaustein aus.</w:t>
          </w:r>
        </w:p>
      </w:docPartBody>
    </w:docPart>
    <w:docPart>
      <w:docPartPr>
        <w:name w:val="A461648CFEE54D6885A9C735A084E49C"/>
        <w:category>
          <w:name w:val="Allgemein"/>
          <w:gallery w:val="placeholder"/>
        </w:category>
        <w:types>
          <w:type w:val="bbPlcHdr"/>
        </w:types>
        <w:behaviors>
          <w:behavior w:val="content"/>
        </w:behaviors>
        <w:guid w:val="{5D891D14-86EC-4985-83BC-8EB1C31504D6}"/>
      </w:docPartPr>
      <w:docPartBody>
        <w:p w:rsidR="00000000" w:rsidRDefault="00000000">
          <w:pPr>
            <w:pStyle w:val="A461648CFEE54D6885A9C735A084E49C"/>
          </w:pPr>
          <w:r w:rsidRPr="00FD1979">
            <w:rPr>
              <w:rStyle w:val="Platzhaltertext"/>
            </w:rPr>
            <w:t>Wählen Sie einen Dokumentbaustein aus.</w:t>
          </w:r>
        </w:p>
      </w:docPartBody>
    </w:docPart>
    <w:docPart>
      <w:docPartPr>
        <w:name w:val="E3538BA793F24A69A363E2B0A4893086"/>
        <w:category>
          <w:name w:val="Allgemein"/>
          <w:gallery w:val="placeholder"/>
        </w:category>
        <w:types>
          <w:type w:val="bbPlcHdr"/>
        </w:types>
        <w:behaviors>
          <w:behavior w:val="content"/>
        </w:behaviors>
        <w:guid w:val="{65760366-1980-4BA9-AA86-E31A0B344736}"/>
      </w:docPartPr>
      <w:docPartBody>
        <w:p w:rsidR="00000000" w:rsidRDefault="00000000">
          <w:pPr>
            <w:pStyle w:val="E3538BA793F24A69A363E2B0A4893086"/>
          </w:pPr>
          <w:r w:rsidRPr="00FD1979">
            <w:rPr>
              <w:rStyle w:val="Platzhaltertext"/>
            </w:rPr>
            <w:t>Wählen Sie einen Dokumentbaustein aus.</w:t>
          </w:r>
        </w:p>
      </w:docPartBody>
    </w:docPart>
    <w:docPart>
      <w:docPartPr>
        <w:name w:val="AD1AAF752AB04081BCE73A1BA2F1297F"/>
        <w:category>
          <w:name w:val="Allgemein"/>
          <w:gallery w:val="placeholder"/>
        </w:category>
        <w:types>
          <w:type w:val="bbPlcHdr"/>
        </w:types>
        <w:behaviors>
          <w:behavior w:val="content"/>
        </w:behaviors>
        <w:guid w:val="{3CA2A7A6-A43A-4652-A2AF-2FE64B17D632}"/>
      </w:docPartPr>
      <w:docPartBody>
        <w:p w:rsidR="00000000" w:rsidRDefault="00000000">
          <w:pPr>
            <w:pStyle w:val="AD1AAF752AB04081BCE73A1BA2F1297F"/>
          </w:pPr>
          <w:r w:rsidRPr="00FD1979">
            <w:rPr>
              <w:rStyle w:val="Platzhaltertext"/>
            </w:rPr>
            <w:t>Wählen Sie einen Dokumentbaustein aus.</w:t>
          </w:r>
        </w:p>
      </w:docPartBody>
    </w:docPart>
    <w:docPart>
      <w:docPartPr>
        <w:name w:val="D4ECCE3D72CC4038A860400B9ADA5A7E"/>
        <w:category>
          <w:name w:val="Allgemein"/>
          <w:gallery w:val="placeholder"/>
        </w:category>
        <w:types>
          <w:type w:val="bbPlcHdr"/>
        </w:types>
        <w:behaviors>
          <w:behavior w:val="content"/>
        </w:behaviors>
        <w:guid w:val="{280048D3-6870-48CC-83BE-0E4C519B12BA}"/>
      </w:docPartPr>
      <w:docPartBody>
        <w:p w:rsidR="00000000" w:rsidRDefault="00000000">
          <w:pPr>
            <w:pStyle w:val="D4ECCE3D72CC4038A860400B9ADA5A7E"/>
          </w:pPr>
          <w:r w:rsidRPr="00FD1979">
            <w:rPr>
              <w:rStyle w:val="Platzhaltertext"/>
            </w:rPr>
            <w:t>Wählen Sie einen Dokumentbaustein aus.</w:t>
          </w:r>
        </w:p>
      </w:docPartBody>
    </w:docPart>
    <w:docPart>
      <w:docPartPr>
        <w:name w:val="640A2390E58C441CAB69216BFB3E9FA4"/>
        <w:category>
          <w:name w:val="Allgemein"/>
          <w:gallery w:val="placeholder"/>
        </w:category>
        <w:types>
          <w:type w:val="bbPlcHdr"/>
        </w:types>
        <w:behaviors>
          <w:behavior w:val="content"/>
        </w:behaviors>
        <w:guid w:val="{AA4EF401-0CE6-403F-B515-F5FDA7A906C2}"/>
      </w:docPartPr>
      <w:docPartBody>
        <w:p w:rsidR="00000000" w:rsidRDefault="00000000">
          <w:pPr>
            <w:pStyle w:val="640A2390E58C441CAB69216BFB3E9FA4"/>
          </w:pPr>
          <w:r w:rsidRPr="00FD1979">
            <w:rPr>
              <w:rStyle w:val="Platzhaltertext"/>
            </w:rPr>
            <w:t>Wählen Sie einen Dokumentbaustein aus.</w:t>
          </w:r>
        </w:p>
      </w:docPartBody>
    </w:docPart>
    <w:docPart>
      <w:docPartPr>
        <w:name w:val="6ED147E0C3B94DEFA22B9F5F171D3884"/>
        <w:category>
          <w:name w:val="Allgemein"/>
          <w:gallery w:val="placeholder"/>
        </w:category>
        <w:types>
          <w:type w:val="bbPlcHdr"/>
        </w:types>
        <w:behaviors>
          <w:behavior w:val="content"/>
        </w:behaviors>
        <w:guid w:val="{1648F0D1-0EDA-420C-89E2-565F60016E40}"/>
      </w:docPartPr>
      <w:docPartBody>
        <w:p w:rsidR="00000000" w:rsidRDefault="00000000">
          <w:pPr>
            <w:pStyle w:val="6ED147E0C3B94DEFA22B9F5F171D3884"/>
          </w:pPr>
          <w:r w:rsidRPr="00FD1979">
            <w:rPr>
              <w:rStyle w:val="Platzhaltertext"/>
            </w:rPr>
            <w:t>Wählen Sie einen Dokumentbaustein aus.</w:t>
          </w:r>
        </w:p>
      </w:docPartBody>
    </w:docPart>
    <w:docPart>
      <w:docPartPr>
        <w:name w:val="5527AE2458D24FAF84B81DB5BF5DDEDC"/>
        <w:category>
          <w:name w:val="Allgemein"/>
          <w:gallery w:val="placeholder"/>
        </w:category>
        <w:types>
          <w:type w:val="bbPlcHdr"/>
        </w:types>
        <w:behaviors>
          <w:behavior w:val="content"/>
        </w:behaviors>
        <w:guid w:val="{0752A4AB-95A7-4DFE-B6C2-A758EC080497}"/>
      </w:docPartPr>
      <w:docPartBody>
        <w:p w:rsidR="00000000" w:rsidRDefault="00000000">
          <w:pPr>
            <w:pStyle w:val="5527AE2458D24FAF84B81DB5BF5DDEDC"/>
          </w:pPr>
          <w:r w:rsidRPr="00FD1979">
            <w:rPr>
              <w:rStyle w:val="Platzhaltertext"/>
            </w:rPr>
            <w:t>Wählen Sie einen Dokumentbaustein aus.</w:t>
          </w:r>
        </w:p>
      </w:docPartBody>
    </w:docPart>
    <w:docPart>
      <w:docPartPr>
        <w:name w:val="176648A8195043FBB0048C4A60CAB45A"/>
        <w:category>
          <w:name w:val="Allgemein"/>
          <w:gallery w:val="placeholder"/>
        </w:category>
        <w:types>
          <w:type w:val="bbPlcHdr"/>
        </w:types>
        <w:behaviors>
          <w:behavior w:val="content"/>
        </w:behaviors>
        <w:guid w:val="{B66AAE96-E3F5-4C48-A72D-F527D4F2866C}"/>
      </w:docPartPr>
      <w:docPartBody>
        <w:p w:rsidR="00000000" w:rsidRDefault="00000000">
          <w:pPr>
            <w:pStyle w:val="176648A8195043FBB0048C4A60CAB45A"/>
          </w:pPr>
          <w:r w:rsidRPr="00FD1979">
            <w:rPr>
              <w:rStyle w:val="Platzhaltertext"/>
            </w:rPr>
            <w:t>Wählen Sie einen Dokumentbaustein aus.</w:t>
          </w:r>
        </w:p>
      </w:docPartBody>
    </w:docPart>
    <w:docPart>
      <w:docPartPr>
        <w:name w:val="54E895AFF39F421C9E3D7C933830B216"/>
        <w:category>
          <w:name w:val="Allgemein"/>
          <w:gallery w:val="placeholder"/>
        </w:category>
        <w:types>
          <w:type w:val="bbPlcHdr"/>
        </w:types>
        <w:behaviors>
          <w:behavior w:val="content"/>
        </w:behaviors>
        <w:guid w:val="{8ECC1A29-D519-46B8-A104-9FC02C3016CA}"/>
      </w:docPartPr>
      <w:docPartBody>
        <w:p w:rsidR="00000000" w:rsidRDefault="00000000">
          <w:pPr>
            <w:pStyle w:val="54E895AFF39F421C9E3D7C933830B216"/>
          </w:pPr>
          <w:r w:rsidRPr="00FD1979">
            <w:rPr>
              <w:rStyle w:val="Platzhaltertext"/>
            </w:rPr>
            <w:t>Wählen Sie einen Dokumentbaustein aus.</w:t>
          </w:r>
        </w:p>
      </w:docPartBody>
    </w:docPart>
    <w:docPart>
      <w:docPartPr>
        <w:name w:val="A6B78FADEE2642F78276A163E5483D7D"/>
        <w:category>
          <w:name w:val="Allgemein"/>
          <w:gallery w:val="placeholder"/>
        </w:category>
        <w:types>
          <w:type w:val="bbPlcHdr"/>
        </w:types>
        <w:behaviors>
          <w:behavior w:val="content"/>
        </w:behaviors>
        <w:guid w:val="{0EFBD30B-344A-4C3A-8DD9-D9CBD8ADAE3F}"/>
      </w:docPartPr>
      <w:docPartBody>
        <w:p w:rsidR="00000000" w:rsidRDefault="00000000">
          <w:pPr>
            <w:pStyle w:val="A6B78FADEE2642F78276A163E5483D7D"/>
          </w:pPr>
          <w:r w:rsidRPr="00FD1979">
            <w:rPr>
              <w:rStyle w:val="Platzhaltertext"/>
            </w:rPr>
            <w:t>Wählen Sie einen Dokumentbaustein aus.</w:t>
          </w:r>
        </w:p>
      </w:docPartBody>
    </w:docPart>
    <w:docPart>
      <w:docPartPr>
        <w:name w:val="B987A8E7B0D74440A8760D4C506531E5"/>
        <w:category>
          <w:name w:val="Allgemein"/>
          <w:gallery w:val="placeholder"/>
        </w:category>
        <w:types>
          <w:type w:val="bbPlcHdr"/>
        </w:types>
        <w:behaviors>
          <w:behavior w:val="content"/>
        </w:behaviors>
        <w:guid w:val="{B5D35CB6-9AC7-4516-B055-081BD0A21ABD}"/>
      </w:docPartPr>
      <w:docPartBody>
        <w:p w:rsidR="00000000" w:rsidRDefault="00000000">
          <w:pPr>
            <w:pStyle w:val="B987A8E7B0D74440A8760D4C506531E5"/>
          </w:pPr>
          <w:r w:rsidRPr="00FD1979">
            <w:rPr>
              <w:rStyle w:val="Platzhaltertext"/>
            </w:rPr>
            <w:t>Wählen Sie einen Dokumentbaustein aus.</w:t>
          </w:r>
        </w:p>
      </w:docPartBody>
    </w:docPart>
    <w:docPart>
      <w:docPartPr>
        <w:name w:val="7965466EBB4545C9892D39CB7FCC77C1"/>
        <w:category>
          <w:name w:val="Allgemein"/>
          <w:gallery w:val="placeholder"/>
        </w:category>
        <w:types>
          <w:type w:val="bbPlcHdr"/>
        </w:types>
        <w:behaviors>
          <w:behavior w:val="content"/>
        </w:behaviors>
        <w:guid w:val="{F0B784C1-FFA8-49D2-B62E-7EFD6009F2CD}"/>
      </w:docPartPr>
      <w:docPartBody>
        <w:p w:rsidR="00000000" w:rsidRDefault="00000000">
          <w:pPr>
            <w:pStyle w:val="7965466EBB4545C9892D39CB7FCC77C1"/>
          </w:pPr>
          <w:r w:rsidRPr="00FD1979">
            <w:rPr>
              <w:rStyle w:val="Platzhaltertext"/>
            </w:rPr>
            <w:t>Wählen Sie einen Dokumentbaustein aus.</w:t>
          </w:r>
        </w:p>
      </w:docPartBody>
    </w:docPart>
    <w:docPart>
      <w:docPartPr>
        <w:name w:val="509272A9A63844B9BB60FED61D121BC1"/>
        <w:category>
          <w:name w:val="Allgemein"/>
          <w:gallery w:val="placeholder"/>
        </w:category>
        <w:types>
          <w:type w:val="bbPlcHdr"/>
        </w:types>
        <w:behaviors>
          <w:behavior w:val="content"/>
        </w:behaviors>
        <w:guid w:val="{05B2A1B0-80EA-4337-9807-4777E5D3EF8B}"/>
      </w:docPartPr>
      <w:docPartBody>
        <w:p w:rsidR="00000000" w:rsidRDefault="00000000">
          <w:pPr>
            <w:pStyle w:val="509272A9A63844B9BB60FED61D121BC1"/>
          </w:pPr>
          <w:r w:rsidRPr="009D50DA">
            <w:rPr>
              <w:rStyle w:val="Platzhaltertext"/>
            </w:rPr>
            <w:t>Wählen Sie einen Dokumentbaustein aus.</w:t>
          </w:r>
        </w:p>
      </w:docPartBody>
    </w:docPart>
    <w:docPart>
      <w:docPartPr>
        <w:name w:val="64B59F5B9D564087A1A74CA250AF90FD"/>
        <w:category>
          <w:name w:val="Allgemein"/>
          <w:gallery w:val="placeholder"/>
        </w:category>
        <w:types>
          <w:type w:val="bbPlcHdr"/>
        </w:types>
        <w:behaviors>
          <w:behavior w:val="content"/>
        </w:behaviors>
        <w:guid w:val="{5B2AAD4D-19E8-4A9D-9D3C-3719A5B31A38}"/>
      </w:docPartPr>
      <w:docPartBody>
        <w:p w:rsidR="00000000" w:rsidRDefault="00000000">
          <w:pPr>
            <w:pStyle w:val="64B59F5B9D564087A1A74CA250AF90FD"/>
          </w:pPr>
          <w:r w:rsidRPr="009D50DA">
            <w:rPr>
              <w:rStyle w:val="Platzhaltertext"/>
            </w:rPr>
            <w:t>Wählen Sie einen Dokumentbaustein aus.</w:t>
          </w:r>
        </w:p>
      </w:docPartBody>
    </w:docPart>
    <w:docPart>
      <w:docPartPr>
        <w:name w:val="3E92DBE83D38435CA169AC59CE2B6FA8"/>
        <w:category>
          <w:name w:val="Allgemein"/>
          <w:gallery w:val="placeholder"/>
        </w:category>
        <w:types>
          <w:type w:val="bbPlcHdr"/>
        </w:types>
        <w:behaviors>
          <w:behavior w:val="content"/>
        </w:behaviors>
        <w:guid w:val="{27C7C6BA-AC21-4CF2-AF58-3FA63D1410FE}"/>
      </w:docPartPr>
      <w:docPartBody>
        <w:p w:rsidR="00000000" w:rsidRDefault="00000000">
          <w:pPr>
            <w:pStyle w:val="3E92DBE83D38435CA169AC59CE2B6FA8"/>
          </w:pPr>
          <w:r w:rsidRPr="009D50DA">
            <w:rPr>
              <w:rStyle w:val="Platzhaltertext"/>
            </w:rPr>
            <w:t>Wählen Sie einen Dokumentbaustein aus.</w:t>
          </w:r>
        </w:p>
      </w:docPartBody>
    </w:docPart>
    <w:docPart>
      <w:docPartPr>
        <w:name w:val="59E04CEDFEB04240AE9C8D1B2F469C56"/>
        <w:category>
          <w:name w:val="Allgemein"/>
          <w:gallery w:val="placeholder"/>
        </w:category>
        <w:types>
          <w:type w:val="bbPlcHdr"/>
        </w:types>
        <w:behaviors>
          <w:behavior w:val="content"/>
        </w:behaviors>
        <w:guid w:val="{273BC146-5097-49BD-AEE4-D6A5C28BEC11}"/>
      </w:docPartPr>
      <w:docPartBody>
        <w:p w:rsidR="00000000" w:rsidRDefault="00000000">
          <w:pPr>
            <w:pStyle w:val="59E04CEDFEB04240AE9C8D1B2F469C56"/>
          </w:pPr>
          <w:r w:rsidRPr="009D50DA">
            <w:rPr>
              <w:rStyle w:val="Platzhaltertext"/>
            </w:rPr>
            <w:t>Wählen Sie einen Dokumentbaustein aus.</w:t>
          </w:r>
        </w:p>
      </w:docPartBody>
    </w:docPart>
    <w:docPart>
      <w:docPartPr>
        <w:name w:val="F666834B3CAE46EB8AD1E35924BB1131"/>
        <w:category>
          <w:name w:val="Allgemein"/>
          <w:gallery w:val="placeholder"/>
        </w:category>
        <w:types>
          <w:type w:val="bbPlcHdr"/>
        </w:types>
        <w:behaviors>
          <w:behavior w:val="content"/>
        </w:behaviors>
        <w:guid w:val="{5A0B0B60-DDD7-47BD-8396-D5C6447A1108}"/>
      </w:docPartPr>
      <w:docPartBody>
        <w:p w:rsidR="00000000" w:rsidRDefault="00000000">
          <w:pPr>
            <w:pStyle w:val="F666834B3CAE46EB8AD1E35924BB1131"/>
          </w:pPr>
          <w:r w:rsidRPr="009D50DA">
            <w:rPr>
              <w:rStyle w:val="Platzhaltertext"/>
            </w:rPr>
            <w:t>Wählen Sie einen Dokumentbaustein aus.</w:t>
          </w:r>
        </w:p>
      </w:docPartBody>
    </w:docPart>
    <w:docPart>
      <w:docPartPr>
        <w:name w:val="E8FAF8A95CCA44C6A787CCBC81B265A4"/>
        <w:category>
          <w:name w:val="Allgemein"/>
          <w:gallery w:val="placeholder"/>
        </w:category>
        <w:types>
          <w:type w:val="bbPlcHdr"/>
        </w:types>
        <w:behaviors>
          <w:behavior w:val="content"/>
        </w:behaviors>
        <w:guid w:val="{8DBCAFC5-74A5-4EDC-89BA-2845A3C0C6A3}"/>
      </w:docPartPr>
      <w:docPartBody>
        <w:p w:rsidR="00000000" w:rsidRDefault="00000000">
          <w:pPr>
            <w:pStyle w:val="E8FAF8A95CCA44C6A787CCBC81B265A4"/>
          </w:pPr>
          <w:r w:rsidRPr="009D50DA">
            <w:rPr>
              <w:rStyle w:val="Platzhaltertext"/>
            </w:rPr>
            <w:t>Wählen Sie einen Dokumentbaustein aus.</w:t>
          </w:r>
        </w:p>
      </w:docPartBody>
    </w:docPart>
    <w:docPart>
      <w:docPartPr>
        <w:name w:val="B1700CBEEE834FD7B74B828AA541B75D"/>
        <w:category>
          <w:name w:val="Allgemein"/>
          <w:gallery w:val="placeholder"/>
        </w:category>
        <w:types>
          <w:type w:val="bbPlcHdr"/>
        </w:types>
        <w:behaviors>
          <w:behavior w:val="content"/>
        </w:behaviors>
        <w:guid w:val="{F98DA6E7-3BA3-4F77-935A-10CCC951F12F}"/>
      </w:docPartPr>
      <w:docPartBody>
        <w:p w:rsidR="00000000" w:rsidRDefault="00000000">
          <w:pPr>
            <w:pStyle w:val="B1700CBEEE834FD7B74B828AA541B75D"/>
          </w:pPr>
          <w:r w:rsidRPr="009D50DA">
            <w:rPr>
              <w:rStyle w:val="Platzhaltertext"/>
            </w:rPr>
            <w:t>Wählen Sie einen Dokumentbaustein aus.</w:t>
          </w:r>
        </w:p>
      </w:docPartBody>
    </w:docPart>
    <w:docPart>
      <w:docPartPr>
        <w:name w:val="28091CE72F7C42FFA93B5BFEB5514BB2"/>
        <w:category>
          <w:name w:val="Allgemein"/>
          <w:gallery w:val="placeholder"/>
        </w:category>
        <w:types>
          <w:type w:val="bbPlcHdr"/>
        </w:types>
        <w:behaviors>
          <w:behavior w:val="content"/>
        </w:behaviors>
        <w:guid w:val="{354BC237-D149-4938-A0C9-6A57EE577F72}"/>
      </w:docPartPr>
      <w:docPartBody>
        <w:p w:rsidR="00000000" w:rsidRDefault="00000000">
          <w:pPr>
            <w:pStyle w:val="28091CE72F7C42FFA93B5BFEB5514BB2"/>
          </w:pPr>
          <w:r>
            <w:rPr>
              <w:rStyle w:val="Platzhaltertext"/>
            </w:rPr>
            <w:t>Wählen Sie einen Dokumentbaustein aus.</w:t>
          </w:r>
        </w:p>
      </w:docPartBody>
    </w:docPart>
    <w:docPart>
      <w:docPartPr>
        <w:name w:val="BD925CFFEF4646E2AE2B23D237074BD0"/>
        <w:category>
          <w:name w:val="Allgemein"/>
          <w:gallery w:val="placeholder"/>
        </w:category>
        <w:types>
          <w:type w:val="bbPlcHdr"/>
        </w:types>
        <w:behaviors>
          <w:behavior w:val="content"/>
        </w:behaviors>
        <w:guid w:val="{75805461-F242-4659-AA86-CFA0D66E6D8B}"/>
      </w:docPartPr>
      <w:docPartBody>
        <w:p w:rsidR="00000000" w:rsidRDefault="00000000">
          <w:pPr>
            <w:pStyle w:val="BD925CFFEF4646E2AE2B23D237074BD0"/>
          </w:pPr>
          <w:r w:rsidRPr="009D50DA">
            <w:rPr>
              <w:rStyle w:val="Platzhaltertext"/>
            </w:rPr>
            <w:t>Wählen Sie einen Dokumentbaustein aus.</w:t>
          </w:r>
        </w:p>
      </w:docPartBody>
    </w:docPart>
    <w:docPart>
      <w:docPartPr>
        <w:name w:val="C1BE69999D7540FABD3A8EC980A4EBFA"/>
        <w:category>
          <w:name w:val="Allgemein"/>
          <w:gallery w:val="placeholder"/>
        </w:category>
        <w:types>
          <w:type w:val="bbPlcHdr"/>
        </w:types>
        <w:behaviors>
          <w:behavior w:val="content"/>
        </w:behaviors>
        <w:guid w:val="{73216BE8-7A78-4D1B-AE89-46D9324AD937}"/>
      </w:docPartPr>
      <w:docPartBody>
        <w:p w:rsidR="00000000" w:rsidRDefault="00000000">
          <w:pPr>
            <w:pStyle w:val="C1BE69999D7540FABD3A8EC980A4EBFA"/>
          </w:pPr>
          <w:r w:rsidRPr="009D50DA">
            <w:rPr>
              <w:rStyle w:val="Platzhaltertext"/>
            </w:rPr>
            <w:t>Wählen Sie einen Dokumentbaustein aus.</w:t>
          </w:r>
        </w:p>
      </w:docPartBody>
    </w:docPart>
    <w:docPart>
      <w:docPartPr>
        <w:name w:val="3DC5218CD18C490D81CFF46D4DA2DFB8"/>
        <w:category>
          <w:name w:val="Allgemein"/>
          <w:gallery w:val="placeholder"/>
        </w:category>
        <w:types>
          <w:type w:val="bbPlcHdr"/>
        </w:types>
        <w:behaviors>
          <w:behavior w:val="content"/>
        </w:behaviors>
        <w:guid w:val="{8D47A477-D4F8-4B9B-AEFD-AA8A8A287958}"/>
      </w:docPartPr>
      <w:docPartBody>
        <w:p w:rsidR="00000000" w:rsidRDefault="00000000">
          <w:pPr>
            <w:pStyle w:val="3DC5218CD18C490D81CFF46D4DA2DFB8"/>
          </w:pPr>
          <w:r w:rsidRPr="009D50DA">
            <w:rPr>
              <w:rStyle w:val="Platzhaltertext"/>
            </w:rPr>
            <w:t>Wählen Sie einen Dokumentbaustein aus.</w:t>
          </w:r>
        </w:p>
      </w:docPartBody>
    </w:docPart>
    <w:docPart>
      <w:docPartPr>
        <w:name w:val="4F1BF53760B240308553F9D071F886C6"/>
        <w:category>
          <w:name w:val="Allgemein"/>
          <w:gallery w:val="placeholder"/>
        </w:category>
        <w:types>
          <w:type w:val="bbPlcHdr"/>
        </w:types>
        <w:behaviors>
          <w:behavior w:val="content"/>
        </w:behaviors>
        <w:guid w:val="{EF935552-FBE7-48FA-9AB3-1B610EDD50E5}"/>
      </w:docPartPr>
      <w:docPartBody>
        <w:p w:rsidR="00000000" w:rsidRDefault="00000000">
          <w:pPr>
            <w:pStyle w:val="4F1BF53760B240308553F9D071F886C6"/>
          </w:pPr>
          <w:r>
            <w:rPr>
              <w:rStyle w:val="Platzhaltertext"/>
            </w:rPr>
            <w:t>Wählen Sie einen Dokumentbaustein aus.</w:t>
          </w:r>
        </w:p>
      </w:docPartBody>
    </w:docPart>
    <w:docPart>
      <w:docPartPr>
        <w:name w:val="2AB1379F7515458D867BEDC84CFC663F"/>
        <w:category>
          <w:name w:val="Allgemein"/>
          <w:gallery w:val="placeholder"/>
        </w:category>
        <w:types>
          <w:type w:val="bbPlcHdr"/>
        </w:types>
        <w:behaviors>
          <w:behavior w:val="content"/>
        </w:behaviors>
        <w:guid w:val="{A0107B77-73E0-4BE3-9FBA-EF2D568A71D3}"/>
      </w:docPartPr>
      <w:docPartBody>
        <w:p w:rsidR="00000000" w:rsidRDefault="00000000">
          <w:pPr>
            <w:pStyle w:val="2AB1379F7515458D867BEDC84CFC663F"/>
          </w:pPr>
          <w:r w:rsidRPr="009D50DA">
            <w:rPr>
              <w:rStyle w:val="Platzhaltertext"/>
            </w:rPr>
            <w:t>Wählen Sie einen Dokumentbaustein aus.</w:t>
          </w:r>
        </w:p>
      </w:docPartBody>
    </w:docPart>
    <w:docPart>
      <w:docPartPr>
        <w:name w:val="AA5B8AF6CC814C728C98D2E8773E0D69"/>
        <w:category>
          <w:name w:val="Allgemein"/>
          <w:gallery w:val="placeholder"/>
        </w:category>
        <w:types>
          <w:type w:val="bbPlcHdr"/>
        </w:types>
        <w:behaviors>
          <w:behavior w:val="content"/>
        </w:behaviors>
        <w:guid w:val="{BDFE7CA2-8F50-4B50-AF4E-C1076BD262EB}"/>
      </w:docPartPr>
      <w:docPartBody>
        <w:p w:rsidR="00000000" w:rsidRDefault="00000000">
          <w:pPr>
            <w:pStyle w:val="AA5B8AF6CC814C728C98D2E8773E0D69"/>
          </w:pPr>
          <w:r w:rsidRPr="009D50DA">
            <w:rPr>
              <w:rStyle w:val="Platzhaltertext"/>
            </w:rPr>
            <w:t>Wählen Sie einen Dokumentbaustein aus.</w:t>
          </w:r>
        </w:p>
      </w:docPartBody>
    </w:docPart>
    <w:docPart>
      <w:docPartPr>
        <w:name w:val="33F875E670AC4C8B9F2034D4F7E10D38"/>
        <w:category>
          <w:name w:val="Allgemein"/>
          <w:gallery w:val="placeholder"/>
        </w:category>
        <w:types>
          <w:type w:val="bbPlcHdr"/>
        </w:types>
        <w:behaviors>
          <w:behavior w:val="content"/>
        </w:behaviors>
        <w:guid w:val="{E3A0266D-0810-4A9E-87E2-C77DBD786BC6}"/>
      </w:docPartPr>
      <w:docPartBody>
        <w:p w:rsidR="00000000" w:rsidRDefault="00000000">
          <w:pPr>
            <w:pStyle w:val="33F875E670AC4C8B9F2034D4F7E10D38"/>
          </w:pPr>
          <w:r w:rsidRPr="009D50DA">
            <w:rPr>
              <w:rStyle w:val="Platzhaltertext"/>
            </w:rPr>
            <w:t>Wählen Sie einen Dokumentbaustein aus.</w:t>
          </w:r>
        </w:p>
      </w:docPartBody>
    </w:docPart>
    <w:docPart>
      <w:docPartPr>
        <w:name w:val="897F8BB6D20F443C87760A174364417F"/>
        <w:category>
          <w:name w:val="Allgemein"/>
          <w:gallery w:val="placeholder"/>
        </w:category>
        <w:types>
          <w:type w:val="bbPlcHdr"/>
        </w:types>
        <w:behaviors>
          <w:behavior w:val="content"/>
        </w:behaviors>
        <w:guid w:val="{99488653-3949-4C5B-AC99-0AF121AC9F55}"/>
      </w:docPartPr>
      <w:docPartBody>
        <w:p w:rsidR="00000000" w:rsidRDefault="00000000">
          <w:pPr>
            <w:pStyle w:val="897F8BB6D20F443C87760A174364417F"/>
          </w:pPr>
          <w:r w:rsidRPr="009D50DA">
            <w:rPr>
              <w:rStyle w:val="Platzhaltertext"/>
            </w:rPr>
            <w:t>Wählen Sie einen Dokumentbaustein aus.</w:t>
          </w:r>
        </w:p>
      </w:docPartBody>
    </w:docPart>
    <w:docPart>
      <w:docPartPr>
        <w:name w:val="BD805B65377F46D9A1FA7B3724AE0CD5"/>
        <w:category>
          <w:name w:val="Allgemein"/>
          <w:gallery w:val="placeholder"/>
        </w:category>
        <w:types>
          <w:type w:val="bbPlcHdr"/>
        </w:types>
        <w:behaviors>
          <w:behavior w:val="content"/>
        </w:behaviors>
        <w:guid w:val="{0DCA2773-EF2E-45B6-A5EA-9636949D273D}"/>
      </w:docPartPr>
      <w:docPartBody>
        <w:p w:rsidR="00000000" w:rsidRDefault="00000000">
          <w:pPr>
            <w:pStyle w:val="BD805B65377F46D9A1FA7B3724AE0CD5"/>
          </w:pPr>
          <w:r w:rsidRPr="00E231F3">
            <w:rPr>
              <w:rStyle w:val="Platzhaltertext"/>
            </w:rPr>
            <w:t>Wählen Sie einen Dokumentbaustein aus.</w:t>
          </w:r>
        </w:p>
      </w:docPartBody>
    </w:docPart>
    <w:docPart>
      <w:docPartPr>
        <w:name w:val="9E0262C6FF1C49EDBC2DE97A78B64CB0"/>
        <w:category>
          <w:name w:val="Allgemein"/>
          <w:gallery w:val="placeholder"/>
        </w:category>
        <w:types>
          <w:type w:val="bbPlcHdr"/>
        </w:types>
        <w:behaviors>
          <w:behavior w:val="content"/>
        </w:behaviors>
        <w:guid w:val="{8291B66F-8261-4480-8124-6CA03F15F5EF}"/>
      </w:docPartPr>
      <w:docPartBody>
        <w:p w:rsidR="00000000" w:rsidRDefault="00000000">
          <w:pPr>
            <w:pStyle w:val="9E0262C6FF1C49EDBC2DE97A78B64CB0"/>
          </w:pPr>
          <w:r w:rsidRPr="009D50DA">
            <w:rPr>
              <w:rStyle w:val="Platzhaltertext"/>
            </w:rPr>
            <w:t>Wählen Sie einen Dokumentbaustein aus.</w:t>
          </w:r>
        </w:p>
      </w:docPartBody>
    </w:docPart>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000000"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35283B"/>
    <w:rsid w:val="00D22C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style>
  <w:style w:type="paragraph" w:customStyle="1" w:styleId="201C07D9A8124CA3A7A5BBE28B74FEC1">
    <w:name w:val="201C07D9A8124CA3A7A5BBE28B74FEC1"/>
  </w:style>
  <w:style w:type="paragraph" w:customStyle="1" w:styleId="38C27D4E7C5D4A048184954554C2AE7B">
    <w:name w:val="38C27D4E7C5D4A048184954554C2AE7B"/>
  </w:style>
  <w:style w:type="paragraph" w:customStyle="1" w:styleId="0B12CB416A46447BA786731B3511C500">
    <w:name w:val="0B12CB416A46447BA786731B3511C500"/>
  </w:style>
  <w:style w:type="paragraph" w:customStyle="1" w:styleId="D9A15B4FF2254BAC91657F91B0F48D53">
    <w:name w:val="D9A15B4FF2254BAC91657F91B0F48D53"/>
  </w:style>
  <w:style w:type="paragraph" w:customStyle="1" w:styleId="91EFEC95B0C24941833A3DCA6E030673">
    <w:name w:val="91EFEC95B0C24941833A3DCA6E030673"/>
  </w:style>
  <w:style w:type="paragraph" w:customStyle="1" w:styleId="A39C4D6EF79E478C8580A5487969DAFF">
    <w:name w:val="A39C4D6EF79E478C8580A5487969DAFF"/>
  </w:style>
  <w:style w:type="paragraph" w:customStyle="1" w:styleId="899E4FDF0A114DFF823FC315E3FAF158">
    <w:name w:val="899E4FDF0A114DFF823FC315E3FAF158"/>
  </w:style>
  <w:style w:type="paragraph" w:customStyle="1" w:styleId="E2091447FE5543F3A997E11603A95C4C">
    <w:name w:val="E2091447FE5543F3A997E11603A95C4C"/>
  </w:style>
  <w:style w:type="paragraph" w:customStyle="1" w:styleId="973EDCB6E6AB4F829DE9217DAB70D5E3">
    <w:name w:val="973EDCB6E6AB4F829DE9217DAB70D5E3"/>
  </w:style>
  <w:style w:type="paragraph" w:customStyle="1" w:styleId="D13FF96CC55644458564B84833E3A4E9">
    <w:name w:val="D13FF96CC55644458564B84833E3A4E9"/>
  </w:style>
  <w:style w:type="paragraph" w:customStyle="1" w:styleId="B38473D8DA3E4502A798BE2D70249100">
    <w:name w:val="B38473D8DA3E4502A798BE2D70249100"/>
  </w:style>
  <w:style w:type="paragraph" w:customStyle="1" w:styleId="AA0B416808014228AA3A8F2E4B63FC06">
    <w:name w:val="AA0B416808014228AA3A8F2E4B63FC06"/>
  </w:style>
  <w:style w:type="paragraph" w:customStyle="1" w:styleId="F85533063CD147C7AA40A33BED431B90">
    <w:name w:val="F85533063CD147C7AA40A33BED431B90"/>
  </w:style>
  <w:style w:type="paragraph" w:customStyle="1" w:styleId="A461648CFEE54D6885A9C735A084E49C">
    <w:name w:val="A461648CFEE54D6885A9C735A084E49C"/>
  </w:style>
  <w:style w:type="paragraph" w:customStyle="1" w:styleId="E3538BA793F24A69A363E2B0A4893086">
    <w:name w:val="E3538BA793F24A69A363E2B0A4893086"/>
  </w:style>
  <w:style w:type="paragraph" w:customStyle="1" w:styleId="AD1AAF752AB04081BCE73A1BA2F1297F">
    <w:name w:val="AD1AAF752AB04081BCE73A1BA2F1297F"/>
  </w:style>
  <w:style w:type="paragraph" w:customStyle="1" w:styleId="D4ECCE3D72CC4038A860400B9ADA5A7E">
    <w:name w:val="D4ECCE3D72CC4038A860400B9ADA5A7E"/>
  </w:style>
  <w:style w:type="paragraph" w:customStyle="1" w:styleId="640A2390E58C441CAB69216BFB3E9FA4">
    <w:name w:val="640A2390E58C441CAB69216BFB3E9FA4"/>
  </w:style>
  <w:style w:type="paragraph" w:customStyle="1" w:styleId="6ED147E0C3B94DEFA22B9F5F171D3884">
    <w:name w:val="6ED147E0C3B94DEFA22B9F5F171D3884"/>
  </w:style>
  <w:style w:type="paragraph" w:customStyle="1" w:styleId="5527AE2458D24FAF84B81DB5BF5DDEDC">
    <w:name w:val="5527AE2458D24FAF84B81DB5BF5DDEDC"/>
  </w:style>
  <w:style w:type="paragraph" w:customStyle="1" w:styleId="176648A8195043FBB0048C4A60CAB45A">
    <w:name w:val="176648A8195043FBB0048C4A60CAB45A"/>
  </w:style>
  <w:style w:type="paragraph" w:customStyle="1" w:styleId="54E895AFF39F421C9E3D7C933830B216">
    <w:name w:val="54E895AFF39F421C9E3D7C933830B216"/>
  </w:style>
  <w:style w:type="paragraph" w:customStyle="1" w:styleId="A6B78FADEE2642F78276A163E5483D7D">
    <w:name w:val="A6B78FADEE2642F78276A163E5483D7D"/>
  </w:style>
  <w:style w:type="paragraph" w:customStyle="1" w:styleId="B987A8E7B0D74440A8760D4C506531E5">
    <w:name w:val="B987A8E7B0D74440A8760D4C506531E5"/>
  </w:style>
  <w:style w:type="paragraph" w:customStyle="1" w:styleId="7965466EBB4545C9892D39CB7FCC77C1">
    <w:name w:val="7965466EBB4545C9892D39CB7FCC77C1"/>
  </w:style>
  <w:style w:type="paragraph" w:customStyle="1" w:styleId="509272A9A63844B9BB60FED61D121BC1">
    <w:name w:val="509272A9A63844B9BB60FED61D121BC1"/>
  </w:style>
  <w:style w:type="paragraph" w:customStyle="1" w:styleId="64B59F5B9D564087A1A74CA250AF90FD">
    <w:name w:val="64B59F5B9D564087A1A74CA250AF90FD"/>
  </w:style>
  <w:style w:type="paragraph" w:customStyle="1" w:styleId="3E92DBE83D38435CA169AC59CE2B6FA8">
    <w:name w:val="3E92DBE83D38435CA169AC59CE2B6FA8"/>
  </w:style>
  <w:style w:type="paragraph" w:customStyle="1" w:styleId="59E04CEDFEB04240AE9C8D1B2F469C56">
    <w:name w:val="59E04CEDFEB04240AE9C8D1B2F469C56"/>
  </w:style>
  <w:style w:type="paragraph" w:customStyle="1" w:styleId="F666834B3CAE46EB8AD1E35924BB1131">
    <w:name w:val="F666834B3CAE46EB8AD1E35924BB1131"/>
  </w:style>
  <w:style w:type="paragraph" w:customStyle="1" w:styleId="E8FAF8A95CCA44C6A787CCBC81B265A4">
    <w:name w:val="E8FAF8A95CCA44C6A787CCBC81B265A4"/>
  </w:style>
  <w:style w:type="paragraph" w:customStyle="1" w:styleId="B1700CBEEE834FD7B74B828AA541B75D">
    <w:name w:val="B1700CBEEE834FD7B74B828AA541B75D"/>
  </w:style>
  <w:style w:type="paragraph" w:customStyle="1" w:styleId="28091CE72F7C42FFA93B5BFEB5514BB2">
    <w:name w:val="28091CE72F7C42FFA93B5BFEB5514BB2"/>
  </w:style>
  <w:style w:type="paragraph" w:customStyle="1" w:styleId="BD925CFFEF4646E2AE2B23D237074BD0">
    <w:name w:val="BD925CFFEF4646E2AE2B23D237074BD0"/>
  </w:style>
  <w:style w:type="paragraph" w:customStyle="1" w:styleId="C1BE69999D7540FABD3A8EC980A4EBFA">
    <w:name w:val="C1BE69999D7540FABD3A8EC980A4EBFA"/>
  </w:style>
  <w:style w:type="paragraph" w:customStyle="1" w:styleId="3DC5218CD18C490D81CFF46D4DA2DFB8">
    <w:name w:val="3DC5218CD18C490D81CFF46D4DA2DFB8"/>
  </w:style>
  <w:style w:type="paragraph" w:customStyle="1" w:styleId="4F1BF53760B240308553F9D071F886C6">
    <w:name w:val="4F1BF53760B240308553F9D071F886C6"/>
  </w:style>
  <w:style w:type="paragraph" w:customStyle="1" w:styleId="2AB1379F7515458D867BEDC84CFC663F">
    <w:name w:val="2AB1379F7515458D867BEDC84CFC663F"/>
  </w:style>
  <w:style w:type="paragraph" w:customStyle="1" w:styleId="AA5B8AF6CC814C728C98D2E8773E0D69">
    <w:name w:val="AA5B8AF6CC814C728C98D2E8773E0D69"/>
  </w:style>
  <w:style w:type="paragraph" w:customStyle="1" w:styleId="33F875E670AC4C8B9F2034D4F7E10D38">
    <w:name w:val="33F875E670AC4C8B9F2034D4F7E10D38"/>
  </w:style>
  <w:style w:type="paragraph" w:customStyle="1" w:styleId="897F8BB6D20F443C87760A174364417F">
    <w:name w:val="897F8BB6D20F443C87760A174364417F"/>
  </w:style>
  <w:style w:type="paragraph" w:customStyle="1" w:styleId="BD805B65377F46D9A1FA7B3724AE0CD5">
    <w:name w:val="BD805B65377F46D9A1FA7B3724AE0CD5"/>
  </w:style>
  <w:style w:type="paragraph" w:customStyle="1" w:styleId="9E0262C6FF1C49EDBC2DE97A78B64CB0">
    <w:name w:val="9E0262C6FF1C49EDBC2DE97A78B64CB0"/>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2.xml><?xml version="1.0" encoding="utf-8"?>
<p:properties xmlns:p="http://schemas.microsoft.com/office/2006/metadata/properties" xmlns:xsi="http://www.w3.org/2001/XMLSchema-instance" xmlns:pc="http://schemas.microsoft.com/office/infopath/2007/PartnerControls">
  <documentManagement>
    <TaxCatchAll xmlns="9f51c818-7702-4a0d-ad9e-3af3b97c1e80" xsi:nil="true"/>
    <lcf76f155ced4ddcb4097134ff3c332f xmlns="44fd7002-079b-4c05-b58d-dd6dc38ab0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E3E5E281C02E04F97D0954DC45A2F7E" ma:contentTypeVersion="15" ma:contentTypeDescription="Ein neues Dokument erstellen." ma:contentTypeScope="" ma:versionID="46075f63ba3a379dc18610f4f8bc0c8c">
  <xsd:schema xmlns:xsd="http://www.w3.org/2001/XMLSchema" xmlns:xs="http://www.w3.org/2001/XMLSchema" xmlns:p="http://schemas.microsoft.com/office/2006/metadata/properties" xmlns:ns2="44fd7002-079b-4c05-b58d-dd6dc38ab02f" xmlns:ns3="9f51c818-7702-4a0d-ad9e-3af3b97c1e80" targetNamespace="http://schemas.microsoft.com/office/2006/metadata/properties" ma:root="true" ma:fieldsID="eb1d736464867edc9609e66179000c63" ns2:_="" ns3:_="">
    <xsd:import namespace="44fd7002-079b-4c05-b58d-dd6dc38ab02f"/>
    <xsd:import namespace="9f51c818-7702-4a0d-ad9e-3af3b97c1e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d7002-079b-4c05-b58d-dd6dc38ab0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fda3673f-4eae-45eb-8fe4-3d8dc0da5e02"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51c818-7702-4a0d-ad9e-3af3b97c1e80" elementFormDefault="qualified">
    <xsd:import namespace="http://schemas.microsoft.com/office/2006/documentManagement/types"/>
    <xsd:import namespace="http://schemas.microsoft.com/office/infopath/2007/PartnerControls"/>
    <xsd:element name="SharedWithUsers" ma:index="13"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description="" ma:internalName="SharedWithDetails" ma:readOnly="true">
      <xsd:simpleType>
        <xsd:restriction base="dms:Note">
          <xsd:maxLength value="255"/>
        </xsd:restriction>
      </xsd:simpleType>
    </xsd:element>
    <xsd:element name="TaxCatchAll" ma:index="19" nillable="true" ma:displayName="Taxonomy Catch All Column" ma:hidden="true" ma:list="{7175a9e6-626a-45e3-987b-89f4c9f49ca8}" ma:internalName="TaxCatchAll" ma:showField="CatchAllData" ma:web="9f51c818-7702-4a0d-ad9e-3af3b97c1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B259D-1CEE-4444-8A39-5731704100FC}">
  <ds:schemaRefs>
    <ds:schemaRef ds:uri="http://ns.axespdf.com/word/configuration"/>
  </ds:schemaRefs>
</ds:datastoreItem>
</file>

<file path=customXml/itemProps2.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f51c818-7702-4a0d-ad9e-3af3b97c1e80"/>
    <ds:schemaRef ds:uri="44fd7002-079b-4c05-b58d-dd6dc38ab02f"/>
  </ds:schemaRefs>
</ds:datastoreItem>
</file>

<file path=customXml/itemProps3.xml><?xml version="1.0" encoding="utf-8"?>
<ds:datastoreItem xmlns:ds="http://schemas.openxmlformats.org/officeDocument/2006/customXml" ds:itemID="{413930AD-D601-46EA-9B8B-31E851C49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d7002-079b-4c05-b58d-dd6dc38ab02f"/>
    <ds:schemaRef ds:uri="9f51c818-7702-4a0d-ad9e-3af3b97c1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5.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4</Pages>
  <Words>7749</Words>
  <Characters>48825</Characters>
  <Application>Microsoft Office Word</Application>
  <DocSecurity>0</DocSecurity>
  <Lines>406</Lines>
  <Paragraphs>112</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56462</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Pruefbericht Thueringen 2026</dc:title>
  <dc:subject>V01</dc:subject>
  <dc:creator>Noack, Elena</dc:creator>
  <keywords/>
  <lastModifiedBy>Noack, Elena</lastModifiedBy>
  <revision>1</revision>
  <lastPrinted>2025-12-16T11:10:00.0000000Z</lastPrinted>
  <dcterms:created xsi:type="dcterms:W3CDTF">2026-09-27T10:00:12.6658629Z</dcterms:created>
  <dcterms:modified xsi:type="dcterms:W3CDTF">2026-09-27T10:00:12.6658629Z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0x0101007E3E5E281C02E04F97D0954DC45A2F7E</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